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caps w:val="0"/>
          <w:color w:val="auto"/>
          <w:spacing w:val="0"/>
          <w:kern w:val="0"/>
          <w:sz w:val="140"/>
          <w:szCs w:val="140"/>
        </w:rPr>
        <w:id w:val="-1615284945"/>
        <w:docPartObj>
          <w:docPartGallery w:val="Cover Pages"/>
          <w:docPartUnique/>
        </w:docPartObj>
      </w:sdtPr>
      <w:sdtEndPr>
        <w:rPr>
          <w:sz w:val="26"/>
          <w:szCs w:val="26"/>
        </w:rPr>
      </w:sdtEndPr>
      <w:sdtContent>
        <w:tbl>
          <w:tblPr>
            <w:tblpPr w:leftFromText="187" w:rightFromText="187" w:bottomFromText="720" w:horzAnchor="margin" w:tblpYSpec="center"/>
            <w:tblW w:w="5000" w:type="pct"/>
            <w:tblLook w:val="04A0" w:firstRow="1" w:lastRow="0" w:firstColumn="1" w:lastColumn="0" w:noHBand="0" w:noVBand="1"/>
          </w:tblPr>
          <w:tblGrid>
            <w:gridCol w:w="10296"/>
          </w:tblGrid>
          <w:tr w:rsidR="007209AD">
            <w:tc>
              <w:tcPr>
                <w:tcW w:w="10296" w:type="dxa"/>
              </w:tcPr>
              <w:p w:rsidR="007209AD" w:rsidRDefault="004162BB">
                <w:pPr>
                  <w:pStyle w:val="Title"/>
                  <w:rPr>
                    <w:sz w:val="140"/>
                    <w:szCs w:val="140"/>
                  </w:rPr>
                </w:pPr>
                <w:sdt>
                  <w:sdtPr>
                    <w:rPr>
                      <w:sz w:val="140"/>
                      <w:szCs w:val="140"/>
                    </w:rPr>
                    <w:alias w:val="Title"/>
                    <w:id w:val="1934172987"/>
                    <w:placeholder>
                      <w:docPart w:val="FE8BEC43DAF34A73B772DBB0E62DDC6B"/>
                    </w:placeholder>
                    <w:dataBinding w:prefixMappings="xmlns:ns0='http://schemas.openxmlformats.org/package/2006/metadata/core-properties' xmlns:ns1='http://purl.org/dc/elements/1.1/'" w:xpath="/ns0:coreProperties[1]/ns1:title[1]" w:storeItemID="{6C3C8BC8-F283-45AE-878A-BAB7291924A1}"/>
                    <w:text/>
                  </w:sdtPr>
                  <w:sdtEndPr/>
                  <w:sdtContent>
                    <w:r w:rsidR="007209AD">
                      <w:rPr>
                        <w:sz w:val="140"/>
                        <w:szCs w:val="140"/>
                      </w:rPr>
                      <w:t>SmartBus App tutorial</w:t>
                    </w:r>
                  </w:sdtContent>
                </w:sdt>
              </w:p>
            </w:tc>
          </w:tr>
          <w:tr w:rsidR="007209AD">
            <w:tc>
              <w:tcPr>
                <w:tcW w:w="0" w:type="auto"/>
                <w:vAlign w:val="bottom"/>
              </w:tcPr>
              <w:p w:rsidR="007209AD" w:rsidRDefault="004162BB">
                <w:pPr>
                  <w:pStyle w:val="Subtitle"/>
                </w:pPr>
                <w:sdt>
                  <w:sdtPr>
                    <w:rPr>
                      <w:sz w:val="44"/>
                      <w:szCs w:val="28"/>
                    </w:rPr>
                    <w:alias w:val="Subtitle"/>
                    <w:id w:val="-899293849"/>
                    <w:placeholder>
                      <w:docPart w:val="F8E857D05F5143D59C400198244E3AF1"/>
                    </w:placeholder>
                    <w:dataBinding w:prefixMappings="xmlns:ns0='http://schemas.openxmlformats.org/package/2006/metadata/core-properties' xmlns:ns1='http://purl.org/dc/elements/1.1/'" w:xpath="/ns0:coreProperties[1]/ns1:subject[1]" w:storeItemID="{6C3C8BC8-F283-45AE-878A-BAB7291924A1}"/>
                    <w:text/>
                  </w:sdtPr>
                  <w:sdtEndPr/>
                  <w:sdtContent>
                    <w:r w:rsidR="007209AD">
                      <w:rPr>
                        <w:sz w:val="44"/>
                        <w:szCs w:val="28"/>
                      </w:rPr>
                      <w:t>the mobile client side image show</w:t>
                    </w:r>
                  </w:sdtContent>
                </w:sdt>
              </w:p>
            </w:tc>
          </w:tr>
          <w:tr w:rsidR="007209AD">
            <w:trPr>
              <w:trHeight w:val="1152"/>
            </w:trPr>
            <w:tc>
              <w:tcPr>
                <w:tcW w:w="0" w:type="auto"/>
                <w:vAlign w:val="bottom"/>
              </w:tcPr>
              <w:p w:rsidR="007209AD" w:rsidRDefault="004162BB">
                <w:pPr>
                  <w:rPr>
                    <w:color w:val="000000" w:themeColor="text1"/>
                    <w:sz w:val="24"/>
                    <w:szCs w:val="28"/>
                  </w:rPr>
                </w:pPr>
                <w:sdt>
                  <w:sdtPr>
                    <w:rPr>
                      <w:color w:val="000000" w:themeColor="text1"/>
                      <w:sz w:val="24"/>
                      <w:szCs w:val="28"/>
                    </w:rPr>
                    <w:alias w:val="Abstract"/>
                    <w:id w:val="624198434"/>
                    <w:placeholder>
                      <w:docPart w:val="FDA0134E9A60441EACC4E55DF10D21BF"/>
                    </w:placeholder>
                    <w:dataBinding w:prefixMappings="xmlns:ns0='http://schemas.microsoft.com/office/2006/coverPageProps'" w:xpath="/ns0:CoverPageProperties[1]/ns0:Abstract[1]" w:storeItemID="{55AF091B-3C7A-41E3-B477-F2FDAA23CFDA}"/>
                    <w:text/>
                  </w:sdtPr>
                  <w:sdtEndPr/>
                  <w:sdtContent>
                    <w:r w:rsidR="007209AD" w:rsidRPr="007209AD">
                      <w:rPr>
                        <w:color w:val="000000" w:themeColor="text1"/>
                        <w:sz w:val="24"/>
                        <w:szCs w:val="28"/>
                      </w:rPr>
                      <w:t xml:space="preserve"> This is a project of </w:t>
                    </w:r>
                    <w:proofErr w:type="spellStart"/>
                    <w:r w:rsidR="007209AD" w:rsidRPr="007209AD">
                      <w:rPr>
                        <w:color w:val="000000" w:themeColor="text1"/>
                        <w:sz w:val="24"/>
                        <w:szCs w:val="28"/>
                      </w:rPr>
                      <w:t>SmartBus</w:t>
                    </w:r>
                    <w:proofErr w:type="spellEnd"/>
                    <w:r w:rsidR="007209AD" w:rsidRPr="007209AD">
                      <w:rPr>
                        <w:color w:val="000000" w:themeColor="text1"/>
                        <w:sz w:val="24"/>
                        <w:szCs w:val="28"/>
                      </w:rPr>
                      <w:t>. This part consists of two parts: one is Android Mobile Client Application. The other is Java EE server for dealing with the data processing in the SQL database.</w:t>
                    </w:r>
                    <w:r w:rsidR="007209AD">
                      <w:rPr>
                        <w:color w:val="000000" w:themeColor="text1"/>
                        <w:sz w:val="24"/>
                        <w:szCs w:val="28"/>
                      </w:rPr>
                      <w:t xml:space="preserve"> This tutorial is to show how to use our app on An</w:t>
                    </w:r>
                    <w:r w:rsidR="00F0017C">
                      <w:rPr>
                        <w:color w:val="000000" w:themeColor="text1"/>
                        <w:sz w:val="24"/>
                        <w:szCs w:val="28"/>
                      </w:rPr>
                      <w:t>droid smartphones.     ---Stella</w:t>
                    </w:r>
                  </w:sdtContent>
                </w:sdt>
              </w:p>
            </w:tc>
          </w:tr>
        </w:tbl>
        <w:p w:rsidR="007209AD" w:rsidRDefault="007209AD">
          <w:pPr>
            <w:spacing w:line="276" w:lineRule="auto"/>
            <w:rPr>
              <w:rFonts w:asciiTheme="majorHAnsi" w:eastAsiaTheme="majorEastAsia" w:hAnsiTheme="majorHAnsi" w:cstheme="majorBidi"/>
              <w:sz w:val="26"/>
              <w:szCs w:val="26"/>
            </w:rPr>
          </w:pPr>
          <w:r>
            <w:rPr>
              <w:noProof/>
              <w:lang w:eastAsia="zh-CN"/>
            </w:rPr>
            <mc:AlternateContent>
              <mc:Choice Requires="wps">
                <w:drawing>
                  <wp:anchor distT="0" distB="0" distL="114300" distR="114300" simplePos="0" relativeHeight="251680768" behindDoc="1" locked="0" layoutInCell="1" allowOverlap="1" wp14:anchorId="178C02F0" wp14:editId="71595E5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3571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MSiOD7bAAAABwEAAA8AAABkcnMvZG93bnJldi54bWxMj0FLw0AQhe8F/8MygpdiNw1W&#10;asymlEIOHkRs632THZNgdjbsbtL475160cvwHm94802+m20vJvShc6RgvUpAINXOdNQoOJ/K+y2I&#10;EDUZ3TtCBd8YYFfcLHKdGXehd5yOsRFcQiHTCtoYh0zKULdodVi5AYmzT+etjmx9I43XFy63vUyT&#10;5FFa3RFfaPWAhxbrr+NoFbw8HTYfKeHYeXqVy7dTWZ2nUqm723n/DCLiHP+W4YrP6FAwU+VGMkH0&#10;CviR+DuvWZo+sK9YbbasZJHL//zFDwAAAP//AwBQSwMECgAAAAAAAAAhAG5CAzVudggAbnYIABUA&#10;AABkcnMvbWVkaWEvaW1hZ2UxLmpwZWf/2P/gABBKRklGAAECAABkAGQAAP/sABFEdWNreQABAAQA&#10;AABGAAD/7gAOQWRvYmUAZMAAAAAB/9sAQwAEAwMDAwMEAwMEBgQDBAYHBQQEBQcIBgYHBgYICggJ&#10;CQkJCAoKDAwMDAwKDAwNDQwMEREREREUFBQUFBQUFBQU/9sAQwEEBQUIBwgPCgoPFA4ODhQUFBQU&#10;FBQUFBQUFBQUFBQUFBQUFBQUFBQUFBQUFBQUFBQUFBQUFBQUFBQUFBQUFBQU/8AAEQgEOAWg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Ut&#10;EYia5Mk024uVLbkQnsBnHHtQBNMLmUbE/dxPxuXKyDHegBFQWdsokfd5eAZX+9gnGSQDk0AJHctO&#10;zAW0yRjkSOQqsPUYbP8AKgBwntn3wW8oWQHaxjwShIzz1GaAIUK248mJ2uJSSHaeU56+oBx17CgB&#10;7yXZKhRsJI3FMSoOx6gH9KAFeUpPEvyMxBDlz+84xjAXPbJoAjxazThwA7wZhDzAkg8E4J5P1oAm&#10;UxMgU7fs69Sy5Un/AGck96AGTX1iLj7O82Z0Xe8SFshfVtvagBI13xm4t3LhhujaR225PB/Ie1AD&#10;llUKkcRAxgnyx5i4zz93mgByec0nmXBRUBOwJISMDPUbRmgCMXdlclnhlMjoRx85VT2yBgUATFxC&#10;HY4LZA2J1LHoOT3oAgS1QlZp/Mmm3FypYsqE9gM4GPagCWUXMw2Rny4m43DIkFACIosrdBI2/wAv&#10;AMzj5sHjJIByaAEiuDO7AW8yR9RI5Cqwz1GGJ/QUAPElvJvht5BvU7WMeCUJGeeozQBAhFsPJidr&#10;iUkhmnmO7r7A46+lADpJbslVQbCSNxQiVQOh6gN+lADpJdlxEo2FiCHLn95xjoFB6jJoAjItpZg6&#10;hXeDMIeYZYHgnaW5P1oAmXyygDbTbrjduXKEn+7knv60ANlvrEXBtnn/AH0a73iQnIHq23+tADYt&#10;skZnt5DICN0bO7bcngn14HtQA9ZVCokbcjBJQeYpGeenNAAvntIZJ2WOME7AjkjAz1BUZoAjF3Y3&#10;BZoZTK6EcfOVB7ZHAoAn8wQh2O3fkDYowSx6Dr3oAgjtUYrNcb5pdxfaW3KpPYAnHHtQBJKLmcbE&#10;/dRPxuGVkXHf2oAERbO3QyN5nl8ebJ97B4ySAcnmgBIrgzuwFvNGnaR2Cq2T1GGJ/SgB6y28m+G3&#10;kAkB2uYsEqSM8+9AEKEW48mJ2nlOQzTTHd17lQcflQAryXZK4ypJ+YoRIgHQ9QpoAdJNtuIlATcQ&#10;Q7P/AKzjHQLnsTQAzbbSzh12O8GYQ0wJYHgnaTye3OaAJVMTRhWAFuh5LL8jE+hJOBmgBs17Y+eb&#10;Z58TxrveJC24L6nbQA2NQ0Znt3MgI3RtI7bcng/l9KAHpMAqRxtgjBOweapBPPTkUACec0hluGVI&#10;wTsCSEjaAeo2jNAEa3djcFnhlMjIRx85UHtkDAoAnMnlBySu/gbE6lj0HXvQBBHaIdstxvmmDFyC&#10;25VJ7AE449qAJZvtEoCqfKifjcCRIuO/pQARqlnbJ5j+YI8Ayv8AeweMkgHJ5oAbHcGdmAt5o48c&#10;SOQqsCeowxP8qAHLJA++CCUb1OH8oAlCRnn3oAhRxbDyYma4lOQzTSnI59VDY69hQA55bwlQg2sS&#10;NxQiRB2PUBqAHSzbJ4VCoWIIct/rOMdAue2TQAzbazTCQbWkgzAGmGSDwTtLc/jQBKBCYwhVfs64&#10;3Fh8rE9wcnvQAya9svtBtnnHnRrveJC2QPU7f60AEYDxme3cuCN0bSO23J4J/Ae1ADllAVI4mweM&#10;mMeauM89ORQAIZi5lnKqqk7AkjEYGRyNozQBGt3Y3JZopTI6EcfOVB7ZAwKAJzL5Kux2s+QNkY5L&#10;HoD9aAII7VSRNcb5ptxchm3KhPYLnAx7UASzLcz/ACKfLif+JSVkFAAiLZ26+Y2/y8Ayv97B4ySA&#10;cmgBqXLTsyi3mjTHEjkKrAnqMMTQA5ZLd98FvKPMU7WMeCUJGeevNAEKMLUeTCzXEpyHaeY7vzAb&#10;HXsKAFeS8LKV+XJG7YRIgHQ9QG/SgCSSYpcRKAm4ghy5/ecYxgLntmgCLFnNOHUo8kGYQ0oywPBO&#10;CefxoAnXyTGFIX7OvUsuVYn+6STxmgCOa9svtBt3uMTRrveJCdwHqdtACRgNGbi3cyAjdG8jttye&#10;CfwHtQA5ZwFRI2wRgnYPMU5PPTkUAOjM5kMlwUSME7AkjHgZHIKjNAES3djdM7QyGRkI4+coD24G&#10;BQBOWWIMW2swIGxOpY9M/WgCBLRNwmuA8024uQzllQnsFJxx7UASyi5m+Vf3cb8blyJBjnPtQAIi&#10;2dugkfeI+DK/3sHjJIByeaAGR3DTuwFvMkfaRyEVh6jDE/nQA9ZbeTfb20gDqcOYwCVYjPPUZoAh&#10;Rvsw8mFzcSkkO08p3D8VDY69hQA55btioUFMn5imJEHY9QG/SgB8kxWeJQE3EEOXP7zjGMBc9s0A&#10;RbLWWYSLteSHMIaYEsDwTtLc/jQBOvlFArBfs69SwyrE/wB3JOOaAIpr2yNybd7jE0S72iQtkD1b&#10;b2oAIlDRm4t3LgjdG0jttyeCfwHHSgB4mG1I42AIwSYx5q4J56cigAj8/eXuCqqpOzZITkDPUbRm&#10;gCMXljclnjl3shGB85QHtkDAoAn8xYg7EqzZA2JwSx6Dr3oAhS1QlZZ98swYuVLblQnsBnHHtQA+&#10;Vbqb5Vby4n7rlZFxzQAIFsrdPMYv5fBlcfNg8ZJAOTQA2O6ad2UW8qJ2kchVbJ6jDE/oKAJBNbuH&#10;ht5B5ina/lAEoSM89s0AQRkWw8qJ2nl+YM08xz+O0HHX0oAc73fG1dpJG4oRIvoewagB0kxSeJFE&#10;ZYghy5/ecY6Bc9Rk0AM22sswddrvBmENKMsDwTtLc/jmgCUeUYwpx5C/eLLlWJP8OSe9ADJb2xFw&#10;bd5/30Q3tEhbcB6tt/rQAkQ3xm4t3L5G+NpHbbk8E/gOOlADxOFVUjbkYz5Q81cE89ORQAsZmMnm&#10;XBVUBOwK5IwM9RtGaAIhdWN0zPFKZGQjj5yoPbIGBQBOXEIdjtLZACJwSx6Dr3oAhW1T5ZrjfNNu&#10;L7S25VY9gCcce1AD5VuZgFVtkT9WGRIO/wCFACoq2Vsu9t/l4Blk+9g8ZJAOTzQAyO4a4cgQTRxj&#10;JDuQisM9Rhif0oAkWa3ffDbOA4O1zFglCRnmgCBHS2HkxSGeYkhzNMd36BsdewFAD3kuyV2jaSRu&#10;KESoOx6gN+lADpZis8SLsDEEOz/6zjGMBc9iTQBEFtZJlkG2SSHMIeYZYHgnaTz+NAEytEYwrAC3&#10;T7xZcoxP93k9/WgBkl9ZfaDbPcDzo13vEhbcB6nb2oASMb0M9uxcEbo3kdtmTwffj6UAOEqhUjjb&#10;pgnYPNUgnnpyKAFTzjJ5s5VEUnYEkYjAB6jaM0ARrd2NyzPFL5jIRgYcqD2yBgUAWC4iDsdpbIGx&#10;OCWPQde9AFdbRCVmuPMlmDFypbcqk9gM449qAJJRczAIn7uJ+rjIkXHNACoosrZd77/LwDLJ97B4&#10;ySAcnmgBkdy1w7KLeeOMDIkchVYHuMMT/KgCRZbeQPBbyAODtYx4JQkZ56jNAECFbUeVE7XExyGa&#10;eY7hz7BsfgBQA95LvK7V2kkbihEqD16gN+lACyzEXESLszgiRmP7zIxjAXPYk0ARhLSWYSLteSDM&#10;IeYEsDwTgnk/WgCYGMxhSFFuvBLLlWJ7jJPGfWgBkl7ZC4NtJcZnjG9okLbgPU7e1ACRgPEbiByy&#10;kbo2kdtmTwfy+lAD1nXascT5IwT5Y8xcZ5+7zQAqGbzDJcFUQElAkhIwAeo2jNAEIurK6ZnimMjI&#10;R8oDlAe2QOKALBlEIcnBbIGxByWPQde9AECWyErLPvlm3FyrMWVCewGcDHtQBLN9pmG1fkibqVyJ&#10;Bjnv60AJGq2dsnmNu8vgyyfeweMnGcmgBsVwZ3YC2mRMZErkKrAnqMMT/KgCRZbeQPBbSAODtfy8&#10;EoSM89eaAIYytqvkxOZ5TkO00p3fmAcdewoAc8l2Su0FSSNxQiVB2PUA/pQAskpWeJBsLEEOXP7z&#10;IxjAXPbJoAjC2s0wkAVpIcwhpgSwPBOC3P40ATAxGMKwX7OmMkrlWJP8OSe9ADJb6y+0G3ef9/Gu&#10;9oVLZC+p20AJGoeM3Fu5cEbo2kdtuTkE/h9KAHrKqqkcZ5GM+WPMUgnnpyKAFQzbzLcFURSSgSQk&#10;YGeoKjNAEK3VlclnjmMjoR8vzlFPbKjAoAsmQQh2O1n4GxOCWPQde9AFZbRWKyz75ZgxcqW3IpPY&#10;AnHHtQBNMLmYbU/dxP8AxLkSL3zQAiBLK2USSBvLwDLJ97B4ycA5NACR3BuHYC3mSPqJHIVWGeow&#10;xP6CgB4lgkDwW0oWQHa5jAJQkZ56jNAFeMi1HkxSNcykkO08x3D/AL5Bx19KAHvLdkqFUqSRuKYk&#10;QevUBv0oAdJOVuIlXy8kEOzn95xjGAueoyaAIytrLOHUK7wZhDyjLA8E4Lc/jQBMPJMYRgv2dT82&#10;5cqxP93JOBmgBkt7Yi4+zPMPOiXe0SFsgep20AJGBJGbiB/MUjfG0jttyeCfw+lAEgmUKkcbYIwT&#10;5Y8xcE89ORQAi+cZPMuCqIpJQJISMDPUbRmgCMXdlclnilMrqRx85RT2yBxQBYLiEO3yl+AI04JY&#10;9B170AV0tlJWW4Ek024uQW3IhPYAnHHtQBLKLmYbEPlxP/EMiRfegARFsrdTI/meXwZZM7sHjJwD&#10;k80AV57kz29yPs0yR+W/7x2CKwIPIwxP6CgCyVJC7mMe8EBA20jPJwe5oAhmUtKF8yWNIhuJjdT8&#10;o7uGBY/hmgBVj89A6szKcNG7789c8qcfhQAs/wC9CxxRNKpO5vm2p+J5z9KAJAV87yyvzhfMJC/L&#10;k/KOe5oAEEsY5dBFznK7SCeexxQBGt0ksJubYiTKkR+YGiDMD3ZhwPwoAiQXahpGhgErDloDkhz1&#10;ySuT+VAD3+1R28jJtu5A2YluCIPwLKhH/jtAD4ppjCpmhNtJwPLBWRc5xwQQSB+FAATIzBWiWRMK&#10;XkYbCzZxwpB6Yz1oAZPa2N1uS5DYLDO9njDHsOq5A9KAH+faxLIEdV52YjT+I8YGOvNAD5XuUCmK&#10;ETHudwjIH4g0AIoZQJZ5zGMZePK+WvHTdgHj60AKFkG53IUD7oTARie5yM5zQAMrkICRHvGMBtpB&#10;PJxxyaAIJkLyKpllRIhu/dOh+Ud3DAsfwzQA9YfOjV1csvDRu5bPXPKnH4UAE4EoWOONpVLbmwxR&#10;Me57/SgB6lfO8og7wvmnAO3J+Xk9zQAqiWIcunljO4bNpyeeMHFAEYuklia6tcOWBEe9WiBI9WYc&#10;D8KAIlF2itKYIRKw+ZoSWbeepJK5P5UAPc3UVu7IFu3B/dJPiH8Cyqw/8doAfFPO0KmaBraTAHl5&#10;WRc5xwVIJA/CgAJdm2tAske1S8jfLubPZSD0xnrQA2e1srkOk6MQWG7cXjDHqBwVyB6UAL59rEHC&#10;OqkHZtjXqx46L15oAfLJcxhWihWZj1JYRkD05BzQAqbox5082wYy6Er5a8dN20Hj60AKBINzSEKB&#10;0xjaxPQ8jOc0AIysVUbvK3gjaGwRnk49TQBBMpaRR5sqJEN37p1b5RnlwwLH8M0AOSETRrJG5ZSQ&#10;8buWzyc8qcfhQAs4Em1I42mUnLDdtT8T3+lAEoZRN5ZGHC+Ydo+XJ+Xr3NADUSSIcuhjySdyYIJ5&#10;4wcUAMW6WSFrm0xJlSIxIGi3MP8AaYcD8KAIYxeqrSvBAkrDloTvbeepLFRn8qAJG+0xW7umy7kD&#10;HyluMQZ9tyow/wDHaAHxTTmFTNCbaTAHl5WRck9iCCQPwoADvZgGh8xNql5DldzDjhCD6Z60ANmt&#10;bK6DLcKxBYbizPGGPYcFcgelAC+faRLIqMqkEL+7Tqx7Db15oAkle6jCtFCJz/vCMgY9896ABC0Y&#10;824l2ADLoSvlrx0yQDx9aAAeYCxk+UDpjG1ieh5Gc5oAGDMq5Pl7wRt3bSCeTjjk0AQSpukVfMlR&#10;YhuJjdW+Ud3DAt+WaAHrCZ0WRWLLw0buWz1zypxj2oAJgH2xxRtOpYs3zbUx7nv9KAJAw8/yzwwX&#10;zDtX5cn5eT3NACoJYgAXTyxktldpBPPGDigCMXSSxNc2uJMgiMOGiDMPVmHT8KAIVF4gaRoYFlYc&#10;tD8zBz1yWXJ/KgB0huI4HZdt24bMS3BEGT6bgrD/AMdoAkimnMSmaE20uAPLykign0IIJA/CgBSX&#10;J2mFZE2rvlb5SzZxwpB9M9aAI57SyvFZLjftLDcSzx7j1AyCuR7UAO860hD+WyrghcRryWPH8PXm&#10;gB80l4gUwwLOxzkl/LIH4g5oAF3xjzbibYMZeM7fLXjpuIB4+tADgHG4yEIB0C42knoTkZzmgBGU&#10;sqhm8veMbQ20jPJwccmgCvMm6RV82ZEjG4+XIrfKM8uGBY/hmgCRYTNGsiuWXh43fdn15U4x7UAE&#10;4Em1IomlBOWG7amPc9/pQBKGAm8sg7wvmEqvy5Py9e5oARBJEBllEfO4bdpBPPY4oAjW7SaE3NqN&#10;+QRGJFaIFh6sw4H4UARKt2oaRoIFlYfM0Lbm3nAOSVBP5UAPf7TFbyNGEu5Af3Sz4gz7FlQj/wAd&#10;oAdFNO0KGaI2svAMYKSLnOOCCCQPwoAcWcnBhWRAql5W+Us2ccKQfTPWgBk1rZXQZbgMwLDcWLxh&#10;j1A4K5A9KAHefaxLIEZVwQnyL/EeBjb15oAfK90gDQwiZjnJLeWQPxzQAib4x51xNtGMvHlfLU46&#10;ZwDx9aAFUP8AOzMFA/u42knoTkZzmgAZSQu5vL3AjYG2kE8nB7mgCGdS0iqZZYkiG793Ip+Ud3DA&#10;sfwzQAq2/noJFcupw0bSFu5zyhx+FACzAPtjijaZSdz/ADFUx7nv9BQBIGPn+Wy7WA8z5Rlcn5eT&#10;60ACLJEBl02DJY7NpB68YOKAGC6SWFrm1w+VIjDhowSPVmHA/CgCBVu0DStDCsrAAtASW3nqSSuT&#10;+VAEjfaY7d3TbdyAnyluCIM+xYKR/wCO0APimnaJfOhNtKePLBWRATxwVIJA/CgBSXJ2mBZIwql5&#10;GG0s2eykH0z1oAZPa2d0GS5VypYbizPGGPUDgrkD0oAX7TaQhwhC4IT92n8R4429eaAHyyXSBWhg&#10;E575YRED8QaABA0Y864l2cZeMlTGnHTJAPH1oAcBICxfCKOm3G1ieh5Gc5oAQqSq7n2b8gIG2kZ5&#10;OCByaAIJ1LSqvnSxJENx8p1b5R3cMC35ZoAesPnIsiuWBw0buWzyc8qcfhQAs4Em2OKNplJyw3FU&#10;/E9/pQA/OJvLPysF8w7V+XJ+UZPc0AIA8S4Z0EXJYlSpyeeMHFADRdJLC11akPlSIw4aMMw9WYcD&#10;8KAIUW7RWkaCATMPmeElm3nqSSuT+VADn+1JbyFCt3JuzGs5EB+hZVb/ANBoAfFJMYVM0JtpMAFA&#10;VkGc9ipBIH4UAKWlY4+zrKm1S8jfIS2ccKQemM9aAGT2lndBkugxUsN24vGGPUDIK5HtQA8T2kKy&#10;CNlXkL+7X+I8duvNAD5XuUAMUInJzzuEZAx7g96AGpmIebcTFOMvGSDGvHTdgHj60APAkAYuQgHT&#10;bjaSeh5Gc5oARlLBSzeXuBAQHaQTycHHJoAhmVmkVfNljSIbiYnU/KM8uGy35ZoAcsPnIJFYsDh4&#10;3ctnk55U4xQATMJNqRRPMCcsMlU/Enr9KAJN377yyuGA8wlRxz8vX1oAEWSED5kEYyT8m0gnnjBw&#10;aAIxdLNC1zbEMSCIg4aLcQehZh0/CgCJRdoGkaCBZSPmeElm3nqSSuT+VAD2+1R27uhW8kyTEs+I&#10;M+xZUb/0GgB8U05iVpoTbSYA8vKyLknsVIJA/CgBSXYgGFZU2qXlYbdzZ7KQfTPWgCOa0s7oMlzu&#10;ZSw35LxBj1A4K5A9KAHC4s4/MEbKrZCEIv8AEeBwOvNAD5XukCmKETnvkiMgY9896ABS0Y864m8s&#10;Yy8ZK+WvHTcQDx9aAFCyZZ5GCqOgBGxiehORnOaAAocLlvL3jGwNtxnk49TQBBMsjyqvmSRRxDcT&#10;FIrcDu4YFvyzQA5YPPQSB94OGjd9wPXPKnH4UAOmxJtSKNplJ3MNxVPxPf6UAPyPO2HIYL5h2Ahc&#10;n5eT3NAAivGB867BnOVKkE88c4oAYLtJYmubXEm5SIw6tGCw9WYdPwoAhRbtFaQwQLKR8zQnc288&#10;HJK8/lQA9zdR27sgW7fcfKW4Ig/AsFYf+O0APjnn8pTNA1tLwNgKyJnPYqQSB+FAC7nY7TAJUCqX&#10;kb5NzZxwpB6Yz1oAjmtLK7DrcqxBYbtzPGGPUDgrke1ADvPtYldYyq8hP3a/xHjjb1OaAHyvdR4a&#10;KITnv8wjIH4g96ABS0Y82eby+MvGSpReOm4gHj60AOAkG5pCFA6bcbWJ6E5Gc5oAGUlVDN5e4EbQ&#10;20jPJwe5oAgnRmkVfNlijiG4mN1b5R3cNlvyzQAohE0YcOWU4aORy3c55XgD2oAWbEgRIY2mQnLD&#10;cVTHue/0oAlBAm8sj5wvmEqvy5Py9e5oARRJGMeYgTnd8u0gnnjBxQBELhJYTc2pEhKkR+YGj3Ef&#10;7TDIH4UARKLxFaQ28AlK8tExLb+hJLLk/lQA9vtkdvIy7LqTOY0nxD+G4KR/45QBJFNMYlMsJtpc&#10;AeXlZFznHBUgkD8KAF3OzbTCsqbVLyN8pZs44Ug+metAEc9pY3IZbkOQWG7czxhj1A4K5A9KAHie&#10;0iWRY2VOdnyL/EeOMdeaAHSvcoFaKETnnOSIyOPcHvQAqb4x5txNs4y8eV8teOm4gHj60AKPM+Zp&#10;MIB0AxtYnoTkZzmgBCMqAxMe4EbAdpBPJwe5oAgnVnkVfMliSMbiYpFPyju4YFvyzQA5IBMiyKxc&#10;HDxu+7PXPKnH4UALPiQKkcbSKTlvm2pj1JPX6UASBgJvLIO8L5hIHy5Py8nuaABBLGBmRPL5J+Ta&#10;cnnjBwaAGC6SWFrq1w+VIjDhogWHqzDgfhQBEgu1DSNBAJWHLQkswc9ckrk/lQAr/a44HZSl3IGJ&#10;iSfEBPsWVW/9BoAfFPK0amaE202MeXlZF5PbBBIH4UAOJkYhWhWRNqmSRhtLNnHCkH0z1oAZPa2V&#10;0GW5DbSw3FmeMMeoHBXI9qAF861jD+W4UAhMRrwWPH8PXmgB8jXMYDQwidjn+IRYH45zQAKZIx5s&#10;8ojGMupKmNeOmSoPH1oAUB/maUqAOm3G0k9zkZzmgAK5VQW8vcCAgbaQTycHHJoAgnQvIq+bLEkQ&#10;3ExSKflGeXDAt+WaAHJCJ41dXZwcPG8hfPXPKnH4UAR6kBJayRxxNOpVyyhtiHj+Jj1oAfNCyL9p&#10;iiWe4C4jErkEbuT1yB+lAD2+0SERR7rdFxmT5XJ4+6Mk/nQBBKszzDzpHcQBXRLcMpLMCDvwSD7C&#10;gCcpcTDfHO0SjK7WjAJI9dw/lQA+KMQuUjhILAGSUbQpbH1zn8KAIHYwhJbhongG5pZ3JD4wSAqg&#10;H+f4UAOS6hleFRs81wrLC+PORCOpXJPagCWeWONHO4x4/jKFhlj245/CgCDYypsu54pkU5JlRR82&#10;eMjOOKAFNxK0xSaIx2yBiSPmEhGMYxyBQA55rMuivJtnIBESuwfn/ZU5oAbuurh/MiwbZcgwSpgu&#10;e3zE8flQAkZ8uPyTE1mRliIMOnzE9Pl9T/doAclv5skskty08eQI41IUJjGQdmMnPrQA2QreOFjn&#10;hltxkSW+VcNjscZoAVYoIIneWCKPLblRDuJKjIAyBzxwBQASwso+0RQie4C/IJWIxu5PXIFADybi&#10;XEcYa3jA/wBYdrFiONoyT+dAEMqyvMPPkciAK6rbBlJZgQQ+CQfYUASmOeb5orh4lGRsZFyT6nI6&#10;fSgCSJFhdlSJlLANJKMbS30znP4UAQO/lCOWdoWh+ZpZnO18YOAq4P8AOgByXUEzwoNvmsoYQvjz&#10;VRhnlcn0oAlmmjjR8OYyvV9hZQSf1/CgCHYypsvLmOZVOSZEUDdnjIzgYoAX7TOZys0RjtlVst9/&#10;zDxjGOQKAFknszIiySYnIG2JXIfB/wBlTmgBpa6uHMkRH2dcgwSJgue3zE8flQAiMYoRCYjaHOcR&#10;ASL8xOcYX/2WgB6QebLLJLcGeMECONTtCYAznZjJz60ARuUvJNsc0M0AyJYPlcNjsSAaAFWOCCJ5&#10;J7eKLcdyLGd5JUZAGQvPHAFABLbkZuoYRcXO3CCVzkbuT1yBQBIwuXKxRhrdF6yEq5JA+6M5/OgC&#10;CZZHmH2iVysAV1W2DqxZsg78E546CgCby7iUb4bmSJRkbXjXJPqdw/lQA+GNYZCiREFwGeUY2lsf&#10;XOfwoAhcmLZJcNC8PzNLOxKvjBwFUA/zoActzDK8KAJ5rqriF8eciMM8rn2oAlmnSNHIZoyP4yjM&#10;Mk/rQBDsYJsvLiKZFOS0iKPmzxkZxxQApuJjMVmjMVugYlhhhJ0xjGTigBXns96LJLidgCI1kIfB&#10;/wBlSDQAwyXFxJvjwbdcgwSR43kdPmJ4/KgBY38qERGI2gBJxDiRfmJ6YX1P92gBUgEkksk1yZ4w&#10;QscYIUJjGQdmMnPrQA1mW9fbFPFLbjIkt8q4bHY4zQAqxQQQvJLBGmTuREIYkqMjGQOeOAKACWB1&#10;H2mKFZrkLhBK5GN3J65A/SgB7faJCIow1ui4zIdrljj7oyT+dAEEqSvMPPmkYQBXVbYMpLtkHfgk&#10;HjoKAJ8XM/zxTtEq5Xa0YyT6ksOn0oAdFGkLlFiILgGSUbdpb8TnP4UAQyM0Qjkm8loPmaWdyVfG&#10;CQEUA5/P8KAHC5t5nhiG0Suqt5DEeciMM8rnNAEsrxxI5DGIr1fYzAFj+tAEIRlj2XtxFMinJaVV&#10;+9njIzgYoADcSm42TI0UCqxLD5hJ0xjGeKAHST2m9EklxOQCsSuQ+P8AdUg0ANLXNw5kiI+zLkGC&#10;RNpc9vmJ4/KgAiJih8owm0x82IcSL8xPQhf/AGWgBUg82SWSW4M6ZCxop2qmMZB24yc+tADWdb19&#10;sU8U1sMrJBlXDY7HrQAqRQwxNJPbxR5O5UjO8kqMjGQvPHAFABNbsAbmKIT3AHyLLIQRu5PXIH6U&#10;ASN9ociJA1vGvWQ7XJwPujJP50AV5Q8kwM0rkQBWRbcMjM5yDvwSDx0FAE5W4n5iuGiC5BUxrkn3&#10;JH8qAHRIkMhjSIhnAMko27S2O/Oc/hQBFI7RCOSdomh+ZpJ2OHxg4CqAQe3f8KAFW5hkeBAF81lV&#10;/KfHnIjDuuc9qAJZpUjRyGMZHO4qWALHHpzQBD5bBNl5cRTIpyWkRR82eMjOOKAA3UwmKzRmOBVb&#10;5j84kPGMY5xQA6Se0Lokku2cgERK7B+f9lTmgBhe4uH82LBgXIMEkeC57fNnj8qACJjHD5Tw/YwC&#10;T+5xIvzE9ML6/wCzQAqWyzTSzS3BnQELHGrbVQDGQdmMnPrQAj7btwsU8U1uDiS3yrhsdjwaAFWK&#10;CGJ5J4Io8ncqxneSVGRjIXnjgCgBHt2AN1BH59wF/diVzkbuT97IH6UASN9pkIiQNbouMyHa5Ygf&#10;dGSfzoAglSR5/wB/K7CAK6LbblJZgQQ+CQfagCcpczfNFO0SjI2tGMk+pyP5UAOiVIHKpEys2DJK&#10;ANpb88/pQBC7vEI5LgwvD8xlnY7XxgkBVAP8/wAKAHC5glaFBtEzqriF8eciMM8jJPagCWWRI0dg&#10;7IR/GVLAbj29fwoAgK7Y9l9cRzKD1kQY3Z4yM4GKAF+1S+cRLGY7dQxLcOH6YxjkCgB0lxZl0WSX&#10;bMwBESuwfB/2VOaAG+ZcXD+ZCQbdcgwSJguR0wxPH5UAERMUXlNEbQAk4iCyL8xPQhfX/ZoAWO38&#10;6SSWa4MyAgRxqdqoBjOdmMnPrQA1it4+2KeKa3GRJBlXDex60ACwwQRPJPBHHubcqRndkqMgDIXn&#10;jgCgBZYnH+kQwie4VcIJXIILcnrkD9KAJG+0SERKDboOsh2uTgfdGSfzoAryiVph5ruwgCsi24ZC&#10;WYEHfgkH2FAE5W4m5jnaEAEbTGoJPqcj+VADoIY4HMccLKWAMkoxtLfic5/CgCJ2aIJJcNE8HLSz&#10;uSr4wSAigH+f4UAH2i3leCP5RM6hxCxAmRCM5K5PpQBNLIsUbneyY/jKFgCx+nNAEOxhHsvLiKZF&#10;PLSIq/NnjIzjigAFxN5xWWIx26q2W4cSHjGMZIFADpLi0Lossm2cgFYkdg+D/sqc0AM8y5uJC8OD&#10;bpkNBJHgue2GJ4/75oAWItHD5TQmz5JxCBIvzE9ML6n+7QAqW/nSyyS3TTJkLHGrBVTGMg7MZOfW&#10;gBrFbtwkU8MtuOJIMq4bHY9aABY7aGJ3mgjiycqqHcSVGRtyBzxwBQAssTD/AEiGET3IX92JHII3&#10;cnrkD9KAHsZ3KxJut0GMyfK5OOwyT+dAEEyyPMPOlkYQBWRbYMpLtkEPgkH2FAE5W6lw0U7RqMgh&#10;o1BJ9TkfyoAdDGkLlEiKlwGeUY2lvoTnP4UARSM0YjkuGhaD5mlnYlXxgkBFAPP4/hQAq3MDtCny&#10;+c6q4hkx5qIwzyufagCWWVY43O4xkcl9jMoLH9fwoAg2bY9l7cRTqpzmRF+9njIzjigBftU5nKzR&#10;eXbIGy3DiQ8YxjkCgBZJrJ5I1lkxOVysSyMHwf8AZUg0ANJuZ2MkOPs65Bt5EwXPb5iePyoAdGTF&#10;F5TQmz5JxCBIvzE9ML7/AN2gBIrYTSyyvdNPGGCxxq21UwBkHbjJz60AI5F2+2OeKa3GRJASrhsd&#10;jgGgBVht4Y2kmgjjydyJGdxJUZGMheeOAKACWCRR9phhE9wFwglcgjdyeuQP0oAexnciNQ1ui4zI&#10;drljj7oyT+dAEEomeYedI7CAK6rbBlJZgQd+CQfYUATlLiYbo7hoQMrtMagk+pLD+VADoYkhkKxx&#10;tuYZeUbdpbH1zn8KAIZXMKxy3LRNB8xlnbIfGCQFUA/zoAct1byPCilBMyqwgcjzURhnJXJNAEss&#10;qJG7BzHjneULDJP60AQhcJsvLiKZFPLSIoG7PHGccUAL9onM5WaMx26hstw4k6YxjJAoAV57RnRZ&#10;ZNs5AKxI7B8f7qnNADd9xcOZYcG3XIaCRMFyOnzE8flQARlo4vKaI2fJOIMOvzE9ML6n+7QAqQed&#10;LI8lyZ4wQqRqdoTAGQdmMnPrQAjkXj7Y54prcZElvlXDY7HrQAixW8ETySW8UeTuVYzuLFRkYyF5&#10;44AoAWWF1H2mOFZrkL8iyOQRu5PXIoAcVmciJA1ug5MpKuWP90ZJ/OgCKVZWn/fSuywBWRbcMpLN&#10;kHfgkHjpQBM6zzDdHcPCBldpjAYn1JI/lQA6CJYHKJGwLAGSX5dpbHuc5/CgCF3aIJJO0LQ/MZZ2&#10;yr4wSAqgHPbv+FADkuIJHgRdvnMqv5LkeaiMM5K5J7UASyyrGjncY8fx7GYZY/Tn8KAINu1PLvLi&#10;KZVOSZEUfNnjIzgYoAcLmczlZojHbqrfNw4kPGMYycUALLPZl0WSbZOVG2JJGV8H/ZU5oAbuuZ2M&#10;kODbrkGCVMFz2+Ynjn/ZoASNxFF5LRGzxk/uQHX5ic4IX1/2aAHJAJZZHluTOmQscanaE2gZzsxk&#10;59aAGyMl2+1J4ZoBlZLfKuGx2PU0AKsVvDE7zQRx5O5UjO8kqMgDIXnjgCgAlgkVftMMIuLkD92J&#10;XII3cnrkfyoAe3nyERIGt0H3pDtcsQPujJP50AQzLK8w86RyIArItvuUlmyDvwSDx0FAExS4lG+O&#10;4eJVyNrRjJI7nI/lQA6CMROVSIguN0kowFJ/POfwoAhkYxBJLkwvD8xknbh8YJARQD/P8KAHLdQy&#10;yQRgIJGVXEMmPORGGeVzkdKAJZ5I1R/nZNvO7azLkn9aAIBHtj23lxHMqnkyIo+bPGRnAxQA4XM5&#10;mKzRGO3RWy3DiTpjGOcUAEk1k0iK8xWcgERJIwbn/YU/0oATdczv5kRBt1yDBLHgue3zZ459qACM&#10;+XEImiNmBk4hw6/MT0wvr/s0AKluZZJZJLgzpuAjjB2qmMZB2Yyc+tADXZbt9sc8UtuMiWDKuGx2&#10;PWgAWOGGF5JbeOPcdyIh3EkDIAyBzxwBQA6WBwPtMUImuQvyCVzkbuT1yB+lACkXEhWJC0CLyXJV&#10;yTj7oyT+dAEUwkabM8jstuFdVtgwYs2QQ+CQfYUAJeCeW0neG5aALE42tGAc4PJyP5UALLbRxxRy&#10;XUskwifzlHQs/UDCgZwegoAltXlkh8+aKWB3OVikIZwpPGQpI/woAaghR2LTKrXMm5FA2MTtxjrz&#10;0zQASWPmSo88zSwR5ZYGC/eIIzng9DQA6aeCGNx5ixugwGlLCMHqMk8ZoAiw2yOWeH7Tvy2YsFVX&#10;GRwTzntQBLGYcSTxkQM/MjyLtYfXdigBW3bI5ELTN1Xadqk+rAdaAKot7nzQ7WNq9y5Je43EEKeP&#10;7hOcds0AW1lRE2W0efmwFOUBJ64Lf0oAVR+98ySACRsqZF2nCjOCScGgCGSRHhBt7pIoSRGH4Aye&#10;uD0zjpQA51uIZMW8CGNUyZTjeWyMjAx1HvQBBObqdntvsIexAzIrsELsTnCjkYz1yaALVtGsWYUW&#10;KKNVBMMagFSfUDjFAEMkSNslVCDEB5KK2Ixn+LHTIoASW3SOJJLuaWfy385V6Fn6gYQDOD0FAEtq&#10;8ksPnSxy27ucrHIQzqpPGQpYUANQQKxzOq/aZNygfIzHbjHXnpmgBWsd8iNJI0sMeSIWCn5iCM54&#10;PQ0AOmmigRsyLGyDAMpYRg9RuJ4zQBF85WOWeAXG/LboegXGRwTzntQBIph/eTIRC7/NI0i7WH1D&#10;YoAV9wSORd0xPI8s7VJ9WAIzQBU+z3Xm+YbC1a4diXudxBCnjuhbOBjrQBbWRY4ytsm7nAVsoCe+&#10;C39KAFVQJTJJBiVvlMi7ThRnBJODzQBFJJHJCDBdJDBkIHzjJPXBPGcdKAFdJ4HAt4EaNU5mP3y2&#10;RkYGO3PWgCG4+1TlrYWSvZAZkDMELsTnCjkYz1yaALNsghJiRYYYUUEwxAAqT6gcYoAjeISKk6xk&#10;eUoMKBsRjP8AFjpkUAJNbxRxRyXc0s3lP5yqOCz9QMKBkDsKAJLZpJYfOkWW3aQ5WOQhnCk8ZCki&#10;gBIxDGxDTKDcPlAB5bsduMdeelABJZl5EaWV5okyRCwU/MQRnPB6GgB008MEbAusbIMBpCRGD1G4&#10;njP60AREHZHLcQC5L5bdCBtVcZHBPOaAHoYiJJ4mFuz/ADSPIu1h9Q2KAHMWxG67piOQUO1SfVgD&#10;zQBU+z3JlErWVq07sS8+4qwU/wDAC2cD1oAtq0aIRbpuy2Ahyg98buv4UAOCnzPMeALI2VMi7ThR&#10;nBJODQBDJKjQDyLlIoSwQPnGc9cE8Zx0oAcyXEMmLeCMxqmTKT85bIyMDHbnrQBBP9pnLW4sVksQ&#10;MyB2CF2JyAo5GM9cmgCzbIIt0KJFFEqgmGIAFS3rg4xQBE8G8LMEZfKA8iNXAjGf4sdMigBJ7aNI&#10;43vJ5JxE/nBRwWccgYTGQD0FAEtq7yQ+c6SQO5ysch3Mqk8ZCkigBqCGNyWmANxJlFH7tmO3GOvP&#10;TNACvZeZIjSyPLDHkiFgpG4gjORjsaAHTTRW6P8AOqMgwplJEYPUbm6f1oAhy2yN7iEXLyZbMIyq&#10;rjI4J5z2oAlQxYknQiBn+aR5F2sPqGxQA5jxG6s0zZyuw7VJ9WAPNAFP7NdGXzjZWrzsx3z7iCFP&#10;/ACc4AHWgC4kiJHtt03fNjacxg+uC39KABcmXzJLfa5ypkBUgKOhJJBoAikljkhHkXCRQ7ggkzjO&#10;fQnjOOlACus0EmLeCMxhOZTjeWBGRgY7c9etAEM/2uZnt/sSyWIHzqxCF2zkADkYz1yaALNsixZh&#10;RIoY1UEwxADaW9ccfpQBFJArqsqqR5QXyVV8RjP8WOBkUAEtrFHFG91NLN5T+aoHBZ+oGFAzg9BQ&#10;BJbGWWHz5ElgdzlY5CGdQTxkKSKAETyUdsyqpuHygH7tmO3GPU9KACSy8yRDNK8sKZIgcKcsQRnO&#10;AehoAdPNFbxv8yo6DAMhKxg9RuJ4z+tAEOW2RyTQfaGfLboQNqrjI4Lc57UASR+UBJPGwhd/mkeR&#10;cMPTIbFACtjbHKGaZzyPLO0E+rAHpQBV+zXRlEpsrVp2Yl7jcQwU8d0JzgetAFtJEjjK26FvmwFO&#10;UBz1wW6/hQA4AmQyPBtkb5TINpwozgknBoAhllV4lFvcxxQZCeZnGSeoBPGcdKAHMs8cn+iwIYlT&#10;mY43lgQCMDHbvmgCGc3M5a2+xLJYgZkDMELtnOFHIxnrzQBYt0SIGKMQwxqATFEACpPqBx2oAiaD&#10;cElCH90B5KhsRjP8WOBkUAE0EcUSPdyyziN/OVRwWccgYXGQD0FAElo8kkAmlSSB3OVjkIZ1UnjI&#10;UkCgBE+zxsxaVVNw+UAHlsxxj1yelACPZeZIjSTPJDHkiFgpG4gjOcA9DQA6aeK3jYb1VkGA0pKx&#10;g9RknjNAEfJSOSeH7QXy2YQNqrjI4J5z2oAegi/eXCMIS/LtIu1h9Q2KAHtnZHIpaU9V2fKpPqwB&#10;GaAKgtrsSea1javO7EvcbyGCnjuhOcD1oAtpIqR7beMH5sBTlBk9cFhz+FAAq5kMr248xvkMg2nC&#10;DOMk4NAEUsyPEPIuEhgyEEmQMk9QDwM46UAK6XEcoFtAnlKnMpI8wtkZGBjt70AQXP2qctamyWSx&#10;AzIrMELsTkBRyMeuTQBatkjhzDGIoo1UEwxLt2k+oHGOtAETwBgkwU5iAMKK+Ihn+LHTIoAJbeKO&#10;NHupZZvLfzlA43P1AwgGcHoKAJbVpJIvPkSSFnOVikIZ1UnjIXcP8KAGIYYmJklVWuZMoqjYxOMY&#10;9T0zQAr2ReRGllaWGPJELBT8xBGc8HoaAHTTwQI4LrGyDAMpIjB6jcx4zQBEdxWOWaL7QXy2YQNq&#10;rjI4J5z2oAkj8rEk6EQu/MjSLtYfXcRQArEkRupaXuNh2qT6sARmgCqLe5MvmtY2r3DMS9xuIIU8&#10;f3Cc4HrQBaEsUabbePPzYCnKAk9cbhz+FACqreb5rw/O3ylxsOFGcEk4NAEUkyPCPJuEhh3BBJnG&#10;SewJwM46UAK6XEUm21hQoE/1xI3lsgEYGO3Oc0AQzC5mLWwsVkslGZA7BC7E5wo5GM9cmgCzbxCL&#10;MMaxQxqATDEApUt644xQBFJDuCSrHzEoMKh8RjP8WOmRQATW8UcUb3c0s3lv5qqOCz9QMIBkA9BQ&#10;BLatJJCZpI5IHc5SKQhnCk8ZAJFADIzDGxLSBXuXJRVHlsW24x156UAK1iXkRpZnmiTJELhSNxBG&#10;c8HvQATTQQI5Z0SRBtDSEiMHqMk8f1oAj5KRyTRfaC+W3QjhVxkcE85oAkj8oCWdGELP80jSLhh9&#10;Q2KAHMcpG6l5SOV2fKpPqwB5oAq/ZrvzBIbG1ed2JkuSxDBT/wAAJzgY60AW0ljVClqm7DY2nKAn&#10;vgt1/CgBVB80ySQAO3yGRdpwozjJJBoAiklieAGC6SGHcIxJkDk9gTxnHSgAaO5hkxbQo0YTJmbG&#10;8tkZGBjt70AQ3BupS1t9hWSxAzIrMELsTnCjkY7nJoAs2qLEGiRYYo1AJgjAUoT2IHFAEckCuFmE&#10;ZHlKDCgfEYz/ABY6ZFADZoIo4ka5nlm8p/OUDgs/UDCgZAPQUAS2rzPD50iSxSOcrHIQXVSeMhcg&#10;UAIhgRm3TKhuHygA8tiduMdeelAA9h5kkbyzPLBHkiB9py5BGc8djQA6aaGCNxvWNkGAZCRGD1G4&#10;njP60AQ4faks8P2kvlswj5VXGRwTzntQBLGY8STqVgZ/mkZ1w4/3t2KAFb5ljkUtMw+7s+VSfVgD&#10;QBV+z3XmiQ2Fq0zMS9xuIIU8f3C2cADrQBaWRFTZbRnG7GD8gJ74Lf0oAUKwk3vAA7fIZBtOEGcZ&#10;Jwf0oAheaFoQLe5SGHIjD9OT1APTOOlADnjuIpMW8KGMJkykjeWyMjAx25zmgCG4NzMzW32FZLID&#10;MgYhC7ZyAByMZ65NAFq2jWImKNYYo1UEwRqF2lvUDigCGSIFVnMZAiA8hEf92M9GxwMigAmt444k&#10;ku5pZvLfzVA4LP1AwoGcHoKAJbZ3kh8+VJIHflY5CGdVJ4yFJFADVEKOczqhuH3IqjYzHbjHXJ6Z&#10;oAGsWeRGmlaWGPJELBT8xBGc8HoaAFnnhgR13rGyDAaQlYgeoyx4z+tAEeW2JJPCLkvlt0IG1Vxk&#10;cE857UAPXyAJLhCsDt80jyLtYfUNigBzZYRyIzS4OQE+VSfVsEcUAVPIuvN817C1admJe43kMFPH&#10;9wtnAx1oAtrLGibLZN3zYCHKDJ643dfwoAVEIk8yWD963ymUbThRnGScGgCKWRJIR9nuUhh3BA+c&#10;ZJ6gE8Zx0oAV0uYZAttbxtGE5mYjeWyMjAxnj3oAiuDczF7Y2SvZAfvAzBC7E5AUcjGeuTQBYto1&#10;hzFEkMUaqCYYlClS3rjigCJ4gwSbyiDEB5KK48sZ6NjgZFACS2yJEkl3PLN5b+cq5wS/UDCYzg9B&#10;QBJbM8sXnzpJCzElI5CGdVJ4yqlhmgBI/IRm/fqpuXygA8tycY9cnpQArWBeRHmmeaBMkQPtPzEE&#10;Zzwe9ADpZ4IY3G9Y2QYDSlhGD1GSeM0AQ/vPLjkmhFy0mW3RD5VXGRwTzntQBKhh/eTRkQO3zSvI&#10;u1h6Z3YoAc2SsbqWlI5Gw7VJ9WANAFT7Pc+YJDY2rXDMS9xuIIU8d0JzgetAFpHWNNtsu7LYCnKL&#10;nvgt1/CgBwBEnmSQfvG+UyLtOFGcZJwaAIZJo5IcwXKQwbgivkDk+hzjJHSgBzpPFIBb26GMJkyt&#10;jeWyARgY6j3oAr3BuZma1Fkr2QGZAzBC7E5wo5GPXJoAtW0fkhoUWJEVQTDEoXYT2OOKAIniDhJf&#10;LKmIDyUVwIxn+LHTIoASa1iWKN7qeWYROZgAeWfqBhMZAPQUATWrPJD50kckDuSVjkIZwpPGQpIF&#10;ADEEMbsWmVTcvlFH7tiduMdeemaAI7yy8yN2uHea3jRz5DBSSSpGcjHY+tADTqVsJYYHlZ51YjcF&#10;2pnpls8d+1ADpCJVkme3ijYEKk1xt+bHH8OSPbmgCX7fbR7N0itvdYlEfIBPHQdBQBG8mUSK1uDF&#10;8xHnLGHQ9cjOMDmgCfyFAUyMZUGflfBBcnryOvpQAx4Y4285Yn81gB+6IDAfTcB1oAje9El19m8q&#10;cQopaSQxfuT/ALJLDJP0oAdv8x2aOYlNwCIQFUHA6EAHHNADbqzhlkV2hMskR3LuaRUHuQMhuaAG&#10;bNQWY7LtWbAJg8nbEuep3ctn05oAbdQPc4jnsUuYS6ksJMqAOp2nHPWgCYiWQrDB5YgXhoZI2XA7&#10;Y5wcUAM+x2MbPNLsimdl3SpmFmKdBkNnFAFjeiuy7WmjAZ2lOH2Hj5QOTk0AVpzA0BhggMfmEMu1&#10;dmWUggngelAFhYJvOMjTMzbBsjPEaE8E4HU/WgCu2p2qzQW7StJOGILqNi5+6Sc8d+xoAdKUmEk0&#10;lvHGc7Y5bjad2P8Adyf1oAl+3WsewtIGDOsSBOVyeAcDoPegCKWQOkcVrdGFd2PORA6MecjOMDmg&#10;CwtvENu5zKq5+V8MC5PXnv6UAMkijjYypCxmYYBjIDAfTIHFAET3ge6FqIZ/LVS0shi/cn2JcZJ+&#10;lAD97PIXSYmPI2IdqrnA6EYOOaAEubSGaVXeHzZIDuTc0iovfOBkNz7UARsupedlbxWbAJg8nEQB&#10;6ndy2fTmgBLqF7khJ7FbmEup3LJlQAeTtOOetAExFxIVigEYgXho5Y2GAOmDnBxQA37HZxFpZtkU&#10;sjLukTMJYp06N0oAl82NJGTDTIoaRn4fYRj5QBk80AV5jC0BighMYlIKkLsyykEE8D0oAmFvKbgz&#10;SSs77R5cZGI0JGCeOp+tAEJ1K1WaC3klZ51bBdV2Jnpznjv2oAWQrMJJ5baKLBCxzXG07sHGflyQ&#10;PTmgCX7daRqpacMHdYlCYK5PTgdBQAx5AUjhtbnyhux5qRq6HrkZxgc0AT+RGNu9/MQZ+R9pBYnr&#10;z39KAGPBDG5nSFvOYbcxkBgPpuAoAje8WS6Ft5U/lKpMkhi/ctjopLDP5UAPDmR2dJiybsRocKuc&#10;DuADjmgBlzawTSo7RGaWElk3NIqL74GVbmgBhXUFnO28RnIB8gxYjGep3ctn05oAZc25uCEurNbq&#10;Iup3CTKgDqdpxz1oAsETSbY4AnkLw0UsTDAHTBzg4oAYbKzRmmmCQs7LukQmFmKdBw3SgCYSKHZd&#10;jTRqGcyEh9p4woA55oAryNH9nMUEPlmRgwKrsyykEE8D0oAsLDN55leVmcqNkZ4jQngnA6n60AVz&#10;qVqs0MDzPJOrYLhdiZ+7k54xz2NADpWEqyTPbRRkHbHNOV+bBx/DkgfjQBIL63jClpQQ7rEix/MA&#10;T06dBQAySTKRw2twYhnHnJGHQnnIzjA5oAnEMZC73MiDJCvgqWJ6896AGPBFGxmSF/OYbQYiAwH0&#10;3AdaAImu0e6+zLDP5SKWlkMQ8k+iksMk/SgCTeXcukxZS3yI2FUHA7gA45oAjurWCaWNmi8yWE71&#10;y0iIO+cDIbmgBpTUPtB23qPIACYDFiNQep3ctn05oAS5ga5IS4skuYi6neJMqAOp2nHPWgCZlllC&#10;wwiPyBw0UsbLgDpjnBxQA37FZRFpZQkMkjLukQmEsU6dG6UAS+aiuyhWmjAZ2kJDhTwNoAyeaAK8&#10;zQ+QYoITF5rAqQuzLKQQTwPSgCdYZWnMrSuzbRsjPESk8E4H3j9aAK51K082G3adnmVsM6LsXP3e&#10;SeO/agB7+XKJJWto42B2xzXBU7sHHbJH50AS/b7aLbmQNvdYkVOQCeOg6CgCKST5I4racxktjzkQ&#10;OhPORnGBzQBY8gfJvfegySr4YFyf50ANkijRzKsLeawwPKOGx9NwFAEUl4Jbr7MIZxEqkySGL9yf&#10;YluSfpQA/eWcskxZNw8tDhV6DuAD3oAjurWKaRHaAySQnchZpFRe+SBkNzQAmzUvPJW8VmwD5Bhx&#10;EuepLZJz6c0AMuoTcER3NktzEXU7hICoA6nacc9aAJys0u2OHy/s68NFLEy4A6YOcHFADDY2KMZZ&#10;lSJ3ZcyJmEsUPHRqAJ96LIUCtLGAztJw4Q8DaAMnJoArTNCYTFBB5YkIKkLsJZSCCeB6UATLDK0z&#10;TPcOzbRsjOFiTIweB1P1oAh/tG0WWCBp2klDEFlXamR8uSTx37GgB0pSYSTPbRRkHbHNcFTuwcfw&#10;5IH40ASfbLWMqWkDb3WJAnzDJ47dBQAySQFI4ra4MXzY85UDoeuRnGBzQBOIE+Xe5kjUn5XwQXJ6&#10;8jrQA2SKKNjMsLmYjb+6IDAdemQKAInvEe6+z+VOIlUmSVov3JPZSWGc/SgBSd7mQTsyFh5cZwqA&#10;4HcAHvQAlzawTSI5iMskJ3JlpFRe+SOQ3NADGXUjOdl4jNgEwmLES56ndy2fTmgBtzC9ywjuLBbi&#10;Aup3iQFQB1O04560AT4uHxHEI/JHWGWJlwo6YOcHFADfsdnGWmmVIZJGXMiZhLFOgyG6UASh0WVl&#10;2vNGoaQyHDhDwNoAySTQBBK8RgaK3gMfmEFSF2ZKkEE9PSgCZYZzO0rzMW2jZEeI0J4J46n60AQH&#10;UrVZoLd5mkmBOXVdiZ6ZJPHftQA6RknEkzW8UZztjmn2ndjj+HJH50AS/bbWLYTKrb3WJRHyMnjo&#10;M4FAETsNkcVrcGIk8zJGHQnnIzjA5oAsiBMLvcyKM4R8EFyevPf0oAikihjYyrEwmcBcxEBgB7ZA&#10;oAje7SS7Fr5c/lopZ3aMGI/7OWGfyoAk3F3LrMXXd+7Q4VQcDoQAe9ADLq0gnkV3hMskJ3JuaRUH&#10;fOBkNzQAzy9REx8u7VmwCYPKxEuep3cnPpzQA26ha4wk9itzDvUlhJlQAeTtOOetAE5Ez7Y4vLEC&#10;8PFLGwwO205wcUAMNnZIWlmCxSSMu6RMwljGeBkNnFAE3mIHaNQ0qKGd5OH2EY+UDrk0AVpDb+SY&#10;beEoZSGUhduWUggngelAFlYZvPaVpmZyg2RniNCeCcDqfrQBWOo2ySwwSStJOGwWVdq5HGSTgd+1&#10;ADpT5yyTNbRRNkKk1xtOcHH8OT9OaAJ/t9vFtBlVt7LEoj5GTx0HQUARSyZSOG1uDDzgzIgdCecj&#10;OMDmgCcQIAgdzKgz8r4ILk9ee/pQAyWNEbzkgfzWG0GIgMB9NwFADHvBJdC28qfykUmSRoh5LH+6&#10;S3JP0oAcX3MXE5ZC2I0OFXOB3HPegBl1aQzyI7RGV4TuTcZFQe+OQ3NAEbR6gZiFu0Y4yYDDiJc9&#10;SW5OfTmgAuYGuCsc9itxCXU7lkyoA6nacc9aAJmE0hWOER/Z14aKaJhgDptycHFAEf2OxRnmlKQy&#10;Oy7njJgJMfTo2cUATq8auyqDNEoZ2k4kCnj5QBySaAIJmgMBit4DH5jAqQuzLKQQTwPSgCYW8rXB&#10;meVnfYNkZ4iQng8DqfrQBAdStVlggkmaSdWOWVdqZ+7k5479qAHSss4kle2ijIIVJpyp3YOO2SPz&#10;oAl+32sW3dKrb3WJVj+YZPA4HQUARySLsSO2uDD82DMqB0PXIzjaOaAJvs0ZCmWRpIxkhGwVLE5z&#10;9fSgBrxQoxmSF/MYbQYiAwH0JA60ARyXnm3P2URT+UikyytF+5P+ySwyT9KAHby0hZJS0e4BFO1V&#10;BwOhGDjmgBtzaRzTK7xea8J3RhmkVB3yQMhuaAGldSM5K3iM2ATAYcRLnqd3Jz6c0AMuoGuWVLiy&#10;W5hLqdwkygA6nacc9aALBFw+2OAR+QvDRSxMuAOmDnBxQBH9jtEdppgkEjsuZEzCWMZ46N0oAnDq&#10;shUK00ahnaQ4faRgbQOTk0AVpXgMLQ28JjMjAqVXbllIYE8D0oAnWCYzmZ5Wd9o2RkARoTwTgdT9&#10;aAK51C0WaGGSVpLgMcuq7Fz93JJ479qAJJCsyyTvbRxkELHLcFTuwcZ+XJA/GgB5v7WILvlU73WF&#10;fL5AJ47dB+lAEcroUihtroxAtjzQiyITzkZxgc0AWBAmF8xzKgzhHwQXJ6/X0oAZJFEjGVYW81ht&#10;/dEBgPpuAoAiN0r3X2VYZxEqlpJDH+5PsSwyT9KAJC+XZ1mLLu+RDhVBwO4AOOaAGXNrDNIsjxGS&#10;SE7k3NIqL3zjkNzQAwrqJnOy8V2wCYfJxEoPfdy2fTmgBt1C1ziKayW4jLqdwkBVQOp2nHPWgCYr&#10;IxWOHYYRw0U0bDAHTbzg4oAQ2dnGzTShIZJGXdImYSxTp0bOKAJd6rI3ytNGoZy+Q+08DaAOcmgC&#10;vM0Zt2it4DEZWBUhduWUggnp6UAWFhn84yPMzPsGxDxGhPBOB1P1oAgOo2qzQW7ytJOpILquxM9M&#10;nPHftQArlZlkme2jjYHak1xtO7Bx/DkgenNAEpv7eILl1be6xII+Rk8dB0FAEckmUjitbkxfNgzL&#10;GroTzkZxgc0AWPIjAUyyeYgJwr4ILk9ee/pQBHJDErGVIX8wjb+7IDAD23AUARPdLLc/ZRDOIVBa&#10;WQxDyW/2SWGSfpQA8NuYtHKWQsAiHCqDgdwAcc0ANurSGeRHaHzZITuXeZFRe+cDKtzQBGV1A3B2&#10;XqFwozbiLbEuepLctn05oAbcQG5ISazS5iLqS6yAqAOp2nHPWgCyRM5EUIj8gcNFLEwwB0wc4OKA&#10;I2srFGaaZUikdlzImYSxTp0bpQBPvRZCu1pYlDO0mQ4QjACgDnJoArTPCYDDbwGPzSGUhdmSpBBP&#10;A9KAJxDL55kedmcoNkRwI07E4HU/WgCA6jaLNBDJK0kyk5cDYmehJzx37UALLsuFkneCOMZCxyzl&#10;fmwcfw5P60ATC+tIgv71W3OsKiP5hk8DpnAoAq377rF7e1ujDlXU3Cxh05ByM4wOaAL6kFEwBwRw&#10;3JAx/OgBhaJXlcqVMfAbHBJGeAOtAAZRG3GxISPlwMk/THFABm4QHMKlck7Y2yeuc4YKOT70AVxH&#10;byTR+ZGy3BLS+UpK4U/L8wBx0oAmgjWNmkEXlbQIkJJYbR0wO3NADDNfeaYre2QgZzK8ny5JyRgA&#10;t+lAE4Z8ETDEh4BjGe3TJ/rQAww7NzlpJ2YACJyNo/AAAfWgA80jcsahpyMvG2do4wfmxQAqxRRk&#10;yBQLjbhhEefy4/lQAyY3jFvKEZX7ohmBAI7ncu45/CgB0SlgPLCRzKoR2UZCn0XOOKAG4B4iMSWx&#10;f946PtYkHp8oH86AH5mHRwCflVFHmAD1P3T+tADpJFVSZCUBIG7nPPT170AKrbljAUHBHB5IH+NA&#10;DTLEryHyyhi48wrwSRnjHWgBpeNcbWjWAjgjq30Ax+lAC4mTJaBSoJIWNsk5Oc4YKOT70AVhHBJJ&#10;GZYmW5JaURKxXCn5fmwcdKAJ4I0jZpPK8raBEhJLfKOmB25oAb5t35pjgtk2DJMrSfLknJGACf0o&#10;AmDSfMJMLJwAY+eo6ZP9aAGeT5YYnzJ2bH7tyNoP0GAPrQACU5YIMzEZkjfIUYGD82KAFSKOMtJs&#10;AuMAMsPv7HA/SgBsrXrM3lCMg/KIZeARjJO5dxz+FADkRiAFMaTKgWRl+bb7DOOPrQBH944iMMdr&#10;u+d43KuWB6fKB1780APzKeQ+GOFRAPMUD1P3T+tAEkrJGhMrlQSF3DOf096ABDuVOF4IwG5OMfzo&#10;Ab5kStIdpQpgbsHaSw7Y60ANaWOJs/IsRHylVJY/QAUAKBcLktCpTJbbE2Sec5IYAcn3oAriK2kl&#10;j8yIrcsWkESkrhT8vzYOOlAE0KLG5cQmMqBEnLMNo6cduaAGCW9Mpjhtk2DOZWk+XcTkjABP6UAT&#10;q8gDecoEnRfL+bqM4yf60ARmJUBZvMmdukTkYH4DAH1oAPMXcwRd07DLxtnaMDBG/FACpFFCS6xg&#10;XGMMIj0z7E/0oAbM16zt5IjI+6IZuAR3O5dxz+FAD0TdgDy1mVQshT5tp9BnHFADODxCYktt37x4&#10;32sWB6fKBz+NADsTHneM8BI1G9QP7x+6T+dAEksiRqWmYoCQu5QSeenTOOaABTlEAC5yPlbkgY/n&#10;QAnmRqZPlKGPgvjgkjPAHWgBDKqHIMaQ4yCMkn6AUANzcKCWhVlyWCxtknnOSGCjk+9AFcR27yR+&#10;bEy3TFpfKjJXap+X5sHHSgCa3iVGLrGYtoESZYsNg6cHpzQAhlvfMMcFsm1ckytJ8uSckYAJ/SgC&#10;cNJyJQBJ0Bj57Zxk0AMMQUMzeZcM+MRuQVB7cAAD60ANEwyyRpmcjLowIQYGCN+KAFSGKMl9o+0E&#10;AMI+OvoOB+lADZjeFmMQj2/dEMuQGGOTuXcf0oAdGrHAQIkyrskcfNt9hntQA04JxD5SWxf940bl&#10;WJHb5QOT9aAHEy5GCM8BFA8xQP7xPyn9aAHyvEiFpX2KxC7lz34H05oAF2ssYCj5SMK3JAx/OgA8&#10;1FMrbDH5fG4jIJIzwB1oAQyLGcgxpCQCCMkn6Af0oAQeeuS0KlMk4jbJJznOGCjk+9AFcRwSSx74&#10;2W5YtKIlJXap+X5sHHQ0AS20SxMzrEYyAIkZmLfKOnB6c0AJ514ZTFBbLsXJMryfLknJAABP6UAT&#10;q0nzeaAG6KY+eo6ZNADDFsDO2+d2xiNyNo9OBgD60AJ5uCyIM3DDc8bZ2gAYI3YoAEjSNi4UefjD&#10;+V159BwP0oAbKbxnYxBMfdEMuVUjHJ3Lu5/CgB8cbEDaUWZVCOy/NtPoOnH1oAZ1OIvJjtd3zvG+&#10;1iwPT5QOfxoAf+97OAThVRR5igep+6f1oAdO8UalpiVBIXcoJPPToDjmgBUO9E2gDkfKwywGP0NA&#10;Dd8StKdhTyzjdjIJI7AdaAEaVIjldiw4425JP0AwDQAKbhcl4V2ZJCRtknnOSGAHX3oArCOCSVPN&#10;iZbglpREhK4U/L8wBxnFAE1vHHGzSCEw9IkLEtlR0wO3NADTJdGYxwWyFVzmVpMruJyRgAn9KAJ1&#10;Z13B0AkOApj+nqf60ANaLaGZi87uB+7cjaPwGAPrQA3zQCyKN07DLxNnaOMH5sUAOSKKMlwgFxtw&#10;wi9/Y4H6UARzfbZGJi8sp90QS5VWHcll3H9KAJEUkDaESZVCOyDft/2QPSgBnB4hMSW5f52R9rEg&#10;9PlA59eaAH5nA++Ax+VUUeYoHqfun9aAJJXRFLSttBIG5c556dM45oARW3ImAOCMKeTj/GgBvmoh&#10;kZk2NHxuC5BJGeAOtACb0jPyMiREZBHLE/T/AAoAB9oUHdApTJIEbZJ5znDBRyfegCuIreSWPzIy&#10;tyS0vlKSu1WyvzYOOlAE1vGiMziIx4AiTJL/ACjpgduaAGeddecYre1Xaucys/y7ickcDP6UAWA0&#10;gDeaB5nRdnuOmT/WgBjQhAzt5k7N0jYjaPwGAPrQA3ziGZY1LTt8zxvnYOMEbsUAOWNIiZAg+04A&#10;cRHHB9AeP0oAjma9Zj5aowJ2iGUYUjqTuG7n8KAHxpuHymNJ1UJIy/Nt/wBkZxxQAzah+WHyUti3&#10;7x432sWBzj5QOv1oAkBn6BgM4VEH7xQPU9D+tAD5HjRC8rbASF3LnPoOmcc0ACFXVNoHBHDckDFA&#10;DTJGpkIUoUON20kEkZ4C9aAE3rC2VKCMjIIySfoBQAA3C53QArkttjbk85zhgByfegCuI4JZo/Mj&#10;K3BLSeUpK4B+X5sHHSgCeCNUZnEPlbQIkJJb5B0wO3NADDLeeaY4LZNozmV5Pl3E5IAAJ/SgCYPL&#10;yHA35wGTnqOmT/WgBjRBdzN5k7tjEbEbR6cDAFAB5mCyoC0zDLxOTtHGCN+KAFWOONjIEAn24cRH&#10;19jgfpQAyY3rMxh8sj7ohl4BGMk7l3H9KAHKmQPuLKqhZGQF9p9BntQAwYbiAxRW2794yNtYkHp8&#10;oH86AJP33ZwDwqoB5gA9T90/rQA6Z441JlYqCQuUznnp06c0ACNvVMKAARhW5bGP50AJ5iK0vybP&#10;L434yCSM9B1oAb5qISw2JCQMHB3Me2AKADEo+/CrICW2Rtkk5zkhgo5PvQBXEVs8sZeFhdMWl8pD&#10;twp+X5ucdKAJ7dFjYv5XlMAIkySw2jp9OaAGGa7Epihtk2jOZWk+XJOSAACf0oAsKzjcJAA/RfL5&#10;7Zxk/wBaAI2h+8zGSdmwPLYgDP0GAKADzcFlRMzEZeNslRgAEbsUACRxRkyBALgrhhHx19jgfpQA&#10;2Vr5mYxCMgnaIZflUjGSdw3H9KAJERiBt2JMqhHZPm2+wzjigCL5WOITElrv+do32sWB6fKBz+NA&#10;D8z4J3AHhURR5gA9T90/rQA+Vo0UtK5QEgZXOeenr3oAVDuVAAOCOG5IGP50AJ5iKZTs8sxnG7GQ&#10;SRnjHWgBPMWM8GNYiOMZJP0A/pQA0GVCQ1uCMlsRHJJznPzBR196AIBFBJLGZEYXBLSiFTtCqcr8&#10;2DjpQBNbxJGxcReVgCJCSW+UenpzQAwz3nmmO3tQVGSZXkOzcTkgAAn9KAJw0mG80DzOi+X9OmT/&#10;AFoAY8W0M7iS4d8DymIKj04GAPrQAnnDcyoM3BGZImztAAAI34xxQAJBDES4QfaCMOIff24oASVr&#10;4s3krHt+6IZflUjHJ3LuP6UAPjQtjb5aTKoR2T5tp9B7UAR4RjiEwpbbvneNyGLA9PlA59eaAJCZ&#10;gOHAJwqoB5igep+6f1oAdKUjBeVyu4hcrnvwPpzQAqncqAKM5HDckD6+uKAG+ZGrSYXZ5ZwWIJBJ&#10;GeAOtAAZFjbgxpDjgjkn6AUAJmdAS0KlckhY2ySSc5wwA6+9AFby4ZJYw8ZFyS0vlKSgVT8vzAHH&#10;SgCeCNUZm8oxYAiQklhtHT6c0AN82880xwW67BkmV5PlyTkgAAt+lAE4aTkSKBIeAU57dMn+tADG&#10;i2hnYyTs2MRsRtHpwAAPrQA0yj5lVd0xGXjYEqOMEbttACxxxJmREC3GAGEXHX0Bx/KgBsxvWZvK&#10;EZX7ohm+UEdzuXd/KgB6ISBt2JOFCyNH8232HTj60ARg7jiHyo7Yt+8dGKsWB6fLjn8aAJMzjo45&#10;wqoo8wAep+6f1oAdK8cYZ5SUHC7wD36DjPegAXY6RqApwRhW5OMfzoAQvEjSMI9hj43Y4JIzwB1o&#10;ADKsZyDGkRHGOWPpgDigCG481LebzYFaPDnZE2WbPPRgo5PvQAy6u1IRIpzHuJPEe9iEOCAOv/jt&#10;AEcE9rBE5tYpURduxZRIkbM/93cCc560AWoZbo+a84RVXmONCc4xzkn/AAoAi8yJWjiOZJpCZGDg&#10;uQOhwflx7UAG9QrpaebGxO4v5ZcZAxgbqAHLHNsRTdMJNnzs0ahicg5OOBQA2MwBHSzkLzOr5Z2b&#10;G71Y9R+FAC2Npa2MbC3Yj+OQCR5cnqT8xJoASMW7AC2t2KBg5bJQA5z3wTj0oAnXIaSR3dgCSI8o&#10;AAfoB+poAjRbSKTAKLJN87kuFkbaBg4HbAoAdFKk3yQySYyS25WJxyMBjx2oAhmuLO0Rlut1uhLc&#10;AEhx0zlQfXpQA+KGFlWGGIx2qjduwAG74APPf2oAW5a62CGyKxHACtIpI+gwe3vQA+NWiVTyFLHc&#10;EzIWJ7k9aAIbmfdsWK5MQcknEZdyFOCAOv6UARQT2lvFIbaKaNF2+WkwdEZnP8O4E5z1oAtwy3LC&#10;WSZUCjmJFJLYxzkn/CgCLcgeKJgXnlJkYOC5A6EA/Lj2oATeAjx2vmxk5Yv5ZYZAxgbqAHiOfZGj&#10;XbbwmXYxruz6nHAoAYhtwjraSF5WV8s7Njd6sRyOfSgAsba0skZbckD78n7xpSxPU/MSaACJbd8C&#10;2gPlKwctlkwc574JwecUATjCtI7TNKo5CHYFAPbgD9TQBGptI5CgdFkmHmSMXCyNtAx0xwB6UALH&#10;LHP8kUkgXJLFlbp04Y8dqAI5riys42S5Bt0JbjBIcdM5AOfpQBLFHG6LDFFstEGQcAAnOcbcZ79a&#10;AG3TXWwQ2WImOArSKSPw54x70AOXdGFAVtpb5gPnLE9y3X9KAI7q5DBEiuDEGJPEe9iF4IA6/pQB&#10;Dbz2lvHJ9liljRdvlpKrojs/Tbvyc+tAFuGW6bzXmVFReY0XJOMc5Jx39qAIP3W6OJsyTSEyMsmX&#10;IXoQCNuPagBRgK6WhliJyd3llwMDBA3UAOCXWyONrs7wmXYxqGPTk44FADY/I2OlpIzTMrkuzNt3&#10;erHqKAFsbO0sYiLdm/vyYkaXJPJOGJNABEtq21LaElAwYtlowDnPfBOOuKAJuQ7uZWkRckp8gC57&#10;cYP5mgCNDaxybQVWSb53YuFkbaBg4HUY9KAFhlSclYZHABJbcrZxnGAx47UARzXFlZIy3ANshLcA&#10;Ehx0zkA9c9KAHxJCY1giiK2iDIOAATnONpHv1oAS5e6MYhstsTnADSKWH0HI6UASIGjCnJVSxyFB&#10;kLE9y1AEV1dAhRFcGIMSciPe5CcFQOv6UAQwT2kEbtbRSxqAvlpKHRGZz/DuBOc9eKALUD3DGWSZ&#10;EUDmJFPzdOck+/tQBHujDxRH55pCZGEgLkDpgH5ce3FABuAV0tfNiJyS3llxkDGBuoAcFuNiI10w&#10;cJl2Ma7iQepxwKAI4Wg2SC0YmVlb5nZiC3TLHqPwoAdY2lnZRt9mOD998SPKWJ6n5iTQARLbsFW2&#10;gZkDBi2WjAOc9+TjrigCbBDSO00jqMny/wB2AoPboD+ZoAiRLOKTCsqyzDe7lwJDtAxwPYdqAHRS&#10;LN8kErgAnduViepGAx+lAEU1zaWcbLdg26EtgAEhx0zkA5+lAEkUUbokMUZSzUZGQACeuAp579aA&#10;C5a52eVZ4hbgK8ilh9Bzxj3oAkQeWARkJu5C5kLE991AENzdEhBHOYtxJ+WPzGIU4IA6/pQBDBcW&#10;kEchtopkRdvlrKrpGzOf4dwzn1oAtQvcsJXnVAq4MSKSW6c5Jx/KgCLdGHijYl5ZCZGWQFyB0OD8&#10;uPagBPMUBo7TzYicsZPLLDgdBuoAkCXW1EN0QwTLsY13E56nHAoAZEYAki2cpeVlf5nZtu/plj1H&#10;4UAFja2djGUtiQTl5MSNLk9SfmJNABGtq4VbWBmiDBiwJQA5z3wTg84oAnA2tIxlaRRk+X8gAz27&#10;H8zQAxBaRPtDIsk2HclwsjYAwcDqAB2oAWKVJspBI+MnduVs46cMeO1AENxdWdkjJcIYFYt8oBIc&#10;dM5APr0oAkijiaNYI4Stog3DIABPXG3Ge/WgAuTcBBDZYhY4AZ1Ldew54x6mgCRFaMDG5VLchQZC&#10;xPct/wDWoAgupw4VUuGiDEk4j3sQpwQAOf0oAht5bS3ic2sU0UabfKjmWRI2d/7u7Jz60AW4ZLwi&#10;V5lj2rzGik7sYycn/wCtQBFuj8yOE7nmkJkYOC5C98H5cUAKCAjJamaMkli/llhkDBA3UAOCzhI4&#10;2vGEmzLs0a7ic9TjgelADIzDsdLKTfMysWZ2bG71Y9R+FAC2VraWMbLbkj+OTDvLuPc/MSTQAka2&#10;8hUWsBMasHLEmMA5z35ODzigCwBteRzI0gHOz5ABnt0H6mgCJfscMhUMokm/eOS4WRsAY4GOAKAC&#10;GZJwUhdxydwZWzjkcMeO1AEc1zZ2cbLdZtlJbgAkOOmcgH8qAJYkieNYYo9tog3AkABj1wFxnnNA&#10;DbiS4Max2ZELdFMik5z2HPbHU0ASIuzBwVXdyBlyxPfI5/OgCK6uQdgjuDFuJORHvYhTggDr+lAE&#10;UE1pbxyG2iljRdvlpKHRHZ/7u4E5z1oAtQy3Z8150QKOYkQktjHOScfyoAhDp5kcTKWlcmRvMG8g&#10;dCB93HtQAZTayWvmxE5Yv5ZYZHGBuoAeEuNiI122/ZlyY13ZBHJxwKAGRmHy3WzkZpWV8szHG7pl&#10;j1HPpQAllZWVihFuTu5d8SPNlj1Y7iTQAsSW7BVtISUVg7MSyc5z35ODzigCcblaV3laRV6J8gAz&#10;26An8aAI1FrHJgOqSzDzHLOFkbaBjgdgPSgB0MiTZWKSQDJLF1YnHIwGbjtQBFNdWVojLc5gQluM&#10;Ehx0zlQc9enWgCSJEaNYo4SlmgyvAG7vjbjPegBLl7nYIbPELcBWdS34DnjHvQA+NDGo4IQsdyjM&#10;hYnuWoAiurgMEWK4MQYk/LHvYhDgqB1/SgCCC5s4I3+ywyoi7fLWZXSNmc/w78nPrQBchlu2815l&#10;jCLzGiklunOTx/KgCEPGJI4iS80hMjLIC5A6HB+XHtQAb1VWitPNjZiSWEZcZHBA3UAO2z+WkZu2&#10;37Pnby13Zz1PYUANh+zhHWzcvK6uSzsxG71Y9Rz6UALY2dpYxFbYkfxyASPLknqfmJJoAI1tmCi1&#10;gLIGDFstGAc578nHXFAExJQyOXeVRk+X8gVc9ugz+NAEcf2SJ9uUWSceY5LhZG2gY6dRj0oAWGSO&#10;bKQyOozltysT6cMeO1AEc9zZ2aMtzut0JbgAkOOmcgH16UAPiijdFhSMrZoMj7qhj1xtxnvQA24N&#10;xsENiRAegaRSwOfTnt70ASorxgEHCljkAGQsT3yKAIrq5zsWOcxbsn5Y97ELwQB1/SgCGCW1t4pD&#10;bRzIi7fLSUSRo7P/AHd3OfWgC3DJc/vXnVFUcxRqSW6c5J/woAi3IHih+/PITIyyAuQvQ4Py49qA&#10;DeoV47TzoycsX8suMgYwN1AChbgpHGbtg4TLs0ahiR/EccCgBsX2cK62bl5mV8u7Njd0yx6jn0oA&#10;LG1s7CNhbsc/fkAkeXJ7nkk0AEItnwLW3JQMGJyY+c578nHXFAE/zKZHeVnUc7PkAXPboP1oAZH9&#10;jjfbvQSTDzHYuFkbaBg4HbHpQAQzRT5WKRwoJ3blbPcYDHjtQBFPcWNqjLdBrdSW4wSHHTOVBz16&#10;UASxRxPGkMcW2zQblOAAT1xtxnv1oAS5a52CGzxExACs6kjnsORjHvQBIgaIAgEIW5C5kLE9yaAI&#10;Lm63lFimMSsSSwj3sQnBUDr+lAEUE1nDG/2aGVEXb5azCREZn6bdwzn1oAtwS3Tea86oFXmNFyWx&#10;jnJP+FAEW5N8cRy0shMjCQbyB0OCcY9qAGnywrJbCZGJLF9hcZAxgbqAHiO5CJG14wk2ZdmjXcSD&#10;1OOBQA2IxBZFtH3yMrnczNjd6seo/CgAsbO0soitszKfvyfvHl3HqT8xJNACxJbPtW1hZkDBi2WQ&#10;A5z0PJwecUATg4aRjK0irz5fyBQPyGfxNAEafZY5MBkVpgJGJcLK2AMcDsAO1ABDMk2VgkcDJLbl&#10;bPcYDH6UARS3FnaIy3QNujFvlAJDjpnKg9c9KAJYoo3iSCKIpZqMqcKAe+NuM8560ANupLgRiGyx&#10;E54VpFLD6DnjHvQBIgaMKVBCFvmAzIWJ75HNAEN1cg7FjuTCGJJ2x72IU4IA6/pQBDDc2dvE5top&#10;URdvlpKrojM5/h3An60AXIZbk+c8yIFXmNEJLdOck/4UAQqYg8UWC80hMjCQFyB0ODwBQAoZVV47&#10;TzYiSWL+WWGRwQN1ADglxsjRrtt+zLsY1BJBHJxwKAGRtCI3W0cvMyuSzMSN3qx6j8KACwtbSxiI&#10;gJUnLyASPLknkk5JNABElq20WsBKBgxbLRgHOe/Jx1xQBY5VpHaV5AOfL+QKM9ug/U0ARItrHJt3&#10;qrzDzHJcLI20DH3ewA7UAELxTbkt5JFGSXLKxJHTAZvpQBHNcWlmjLcZgQluMEhx0zlQc9elAEsU&#10;cbxpBHCVtFG4HAAY9cbcZ70ANuDc7BDZsIicBWkUnr2HIxj3oAljBiUHlULfMBmQsT3LUAQ3VzkI&#10;Ibjyi5J4j3sQvBAHX9KAIYJ7W3jc28UyKu3y1lWRI2Z/7u4E5z14oAtQyXTea06IFHMaKSTjHOSf&#10;8KAKt0YvJMTKZZpFeRkcF224IIU/Lj2oAsSzJH88/lxThcLMV3jB6jPBHSgCOG5FxcOsN9DKYgA0&#10;EaqWB/2juODQBNcSxKEjkUPJJyYwwV8cA455xmgBWmhi2iVHIILbmQkKAOcnHFAFVbgXcTTQzyKz&#10;ZWKKIBTtzwSrjH40ASXLxiHFyJI1Y+Wvl75HII7lASPxoAczSSxH7C6NjEe9jnA79O496AJwFjYD&#10;JMrcbiCQSB1IHagCnIpa42XFxJOFUbraJAic92I5/DdQBO93bq62zLvmfGIEG/AHduMAfWgB1w+x&#10;Sd5RY1DeXEFLkZ9CDxQBG7NMI0SJpkLZdpsxhSOmQQM/gKAHRNbwhlgYMyr9yPLHK8HA5AoAdIJg&#10;j741kVhhgh2ORjHXgfrQBBaQQWkKiGJoUUncr75XIPYMWPX60APQqELCEwyy5jjHAcjGdx29P6UA&#10;E06xfPcqkM4XCzFfMXB5Iz8pHTpQAyG5W4uHWG+jmaIANbxBSw/3vmODQBLcyxJtSVA0snPlg4fH&#10;AOOecZoAc00UYUyh8MC2WQsFAHOSAcfSgColx9siaaCZwzZWKKIBW254yrjA+vFAE07p5QW5V4kY&#10;lB5W+ViCO5QEj8aAFZ5ZYj9hZGxhNzHOB3xjuPQ0AWAFRsYPmvxvIyCQOpA7UAUnQtcmOa5ecKo3&#10;20SBVGe7Ec9vWgCeS6gV1t3G6ZgMQJ85AHOW4wB9aAHTvsUneyIigmOIKXPPoQeKAI2fzljRIXlQ&#10;nc7TZiC4GRkFRn6AUALE1vHuW3IcovKRksdw4OBnAoAdIkoR90YlBGGCHa5GMdeP50AQ2cEFlCFh&#10;haFVJ3LJvmcg9gxY0AOVkVC3lGCabMca8ByMZ3HacD+lADpZ1jw84SGcLhZ2XeuD1APB7dKAGRXQ&#10;nnkSG/hlMQAaCMKWB/2juJzQBJcSRrtSUB3k6xghX29DjnnGfWgB7TQoE8wMQQXyyFgoA7nBxQBT&#10;W4W8jaWGaQO2ViiiADbc8EiQcfWgCa4aNYdt0JIlYmMeXvlYgjuUBI/GgBzSSyxsLBkfbhC7HPA6&#10;9O49DQBMNqt0bzn4LkHHA64HagCkys1yYpriSdVX57aNAq892I5+nzUATvdQI62pXdM+MQIN+AO7&#10;cYA+tAD53Makh2URqG2R4Lnn3B4oAYzNMI0WBplzud5iYgpHIyCoz+AoAWJoIlZYGDFRkpHljkcH&#10;AycUAOkWXY4aNZVYYcIdshHTrkD9aAIbSGCzhVYoWhRCdyvumc57BixoAcm1ULCEwSy5jjHAcjGd&#10;x28D+lABLKkRDzqkNwFws5XeoB6jPynt0oAZFdCe4dIb2KZohhoIlUkH/aO44NAEtzNCgVJVDSSc&#10;mMMFfHAOBnnGaAHPLFEE80PggtkqSFAHOTjigCosy3cRlhnkVmysUUWFbbnglXGPxoAnuXQQ4uhJ&#10;EjExjyt8jEEZySgJH40ADSvNEwsGR8EIXOSQB16dx6GgCwMK3czPxvIyDgdSB2oApOrvcmOa5ecK&#10;o3W0SBV57sRz24GaAJ5Lq3R0tpBunbGIF+cgD+9xgD60AOnby1Lbyiou4pEFLnn0IPFAEbEziNUh&#10;eZS253lzEAR0yMDP4CgB0T28QZYGDlFyY48scrwcDJxQAsnnbX3wiVXGGEZ2uRjHJyP50AQ2kMFn&#10;CghhaFUJ+STfM5z2DFjQA5NoQsYDBLLmOIcB8YzuO3of5UALLMsZEk+yCZVwsxXeMHqM/Ke3SgBk&#10;N19ouJFgvopvKA3wRgbgf9r5jg0ATXM0ahI5VDSScmMMA+OAceuM0AK80MW3zQ+0gvlkLBQBzk4O&#10;KAKqTreRGaGZwzZWKKIBWC54JVx+tAEtwYxEFuUkiViYx5W6RiCM5JQEj8aAHM8k0TCxKNtITexz&#10;gd+ncehoAnBCH+LzX+UsRwSB1wO1AFJlLXJjnuJJgqjdbRxhU57sRz245oAnkuoFkS1YBpmAIgT5&#10;8ADPzcYA+tADpz5ak+YyrGA3lxBS559CDxQBGWMwjVIXmBbc7zZiC4GRkEDP4CgBY5LeEMsLBiqg&#10;mOMljuXg4GSBQA6Tzdj5iEgYYYIdjkYx1yB+tAEVrDBZQqIYmhVCcrJvmcg9gxY9fqaAFQAIW8ow&#10;SygxxqMByMZ3HbnH9KAFllSP55vLhuFGFmK71weSAeD2oAjhulnuHSG+imMQAaCNQWB/2juODQBN&#10;cSRJtSVQ0kn/ACzDYbHAOBnnGaAHPPFGFEisdwL7mUkKAOckA4oAqJcC8jM0M0iucrFFGAp254JD&#10;8fjQBNcMixbbhZI1Y7AY98jEEdygJH40AKzySRMLAo2MIXPJx36dx6GgCcARtj5jM/G8jIJA6kDo&#10;KAKbo7XPlzzvOFUbraJAqjPdiOfoN1AFiS5hV1tmXdO2MQL8+AOctxgD60ALO3lqTvKKihikQUv1&#10;9CDxQAxm85Y0WFplJy7TZiCkcjIIGfwFACxNbxKywMHKr9yMljleDgZIFADpBKFfdEJFcYYIdrkY&#10;x1JA/WgCG1ihsoVEUTRKhOVffM5B7Bix/nQAqFQm7yTBNLmOMcByMZ3HHT+lACyyrHiScJBOF+WY&#10;jeMHkjPB7dKAI4rlZ55Ehv45THgNBEAWB/2juPNAE9zNEgSORQ0kn/LMEK+OhxzzjNACtcQR7fMD&#10;sGBbJQsFAHc4OKAKqXC3kbTQTSKzZWKKIBW254yrjj60AS3DL5QW5DxIxMYMYeVyCOpKAkfjQArP&#10;JLCfsTI+3Cb25I9cY7j0NAFgAIT1Mr8byODgdSB2oAouhe5KT3Mk4VRvtokCLz3Yjnt03UAWJLmB&#10;HS1b5pmwRAvzkAc5bjAH1oAdcSGNS25lRFDeXCFaQ8+hB4oAjZvOWNFheVN252mzEARyMqQM/QCg&#10;BYmt4wyw4cqP9XHljleDgZwKAHyLMVcGISKwwwQ7HI6dSR/OgCG0his4VWGFoUQkMsm+ZyD2DFjQ&#10;AqECMt5JglmzHGvAcjGdx29P6UAOmlWPD3HlwThcLMV3jB6jPyntQBHDdC4nkWG+imMQAaCNVLA/&#10;7R3HBoAmuZYl2RyKrSyf8swQr7eAcDPOM0AOaaGML5quQwL7mUsFAHc4OKAKiXH2uNpYJpFZsrHF&#10;EArbc8Eq/wDOgCW4eMRbblZYlZvLHlB5GIIzyUBI/GgBXkeWIrYNG+CE3sc4A+907j0NAE4VUY8k&#10;yyYBYjIOB1wO1AFJlLXRSe5knCqA1tGgVee7Hr/49QBYku4EdbeTmZsYgX58Ac5bjAH1oAdPIEUk&#10;OyLGoby4gpc8+hB4oAYWMyxqsLSrnc7TZjCkDIyCBn8BQARNDGGEDhtq5McXzHcvBwMnFAD5Fl2y&#10;AxrIHGHCHa5B465A/WgCC1igsoVWOJoVTOUffM5B7Bix/rQA5AqoWEJgllBjiHAYjGdx28D+lADp&#10;pliw84jiuAuEmI3rg9Rng9ulAEUV0J7l0ivI5miADQRqpIPqTuPNAE1zLEm1JEDyydYw218dDjnn&#10;GaAHPNDEFMqu24FslCwUAc5OOKAKiTi7iaeGeQO2ViiiAU7c8ZVxgfWgCa4cCEC6R41YmNfK3yMQ&#10;R1JQEigBzPLNEwsGjbGELtzgd+ncehoAnGEbGSZn43kZBwOpA7UAUnRmuTHPcSTqqjfbRIFXnuxH&#10;PbgbqAJ3ubdXW2YbpmxiBMPgDn5uMAfWgB1w/lqW3MiooYxxBWc8+hB4oAY7GZY1WF5lzudpsxhS&#10;BkZGOfwFABC9vEGWBg5UZKR5Y5Xg4GcCgBzrKySZjWRXG1vLO12HTrkfzoAhtYYLKECKJ4QuQVff&#10;M5z2VixoAdHtWMkQmCWXMcY4Dkddx29P6UALLPHFh5/LhuFXCzEeYMHqM8HtQAyG6FxcSLBfRTGI&#10;YeCNV3A/7XzE5oAmuZokCRyKrSScmMEK+3gHHPOM0AK8sMQXzw5DAvuZCVUAc5ODigCqk4vImngm&#10;cM2ViiiAVtueCVccfWgCW4aPyttyskakmMeVvkYgjuyAkfjQA5nkkiK2LI2CELucnHfp3HoaAJs7&#10;G7mR/lLYzkgdcDtQBSZS9wY57iSZVUb7aNAi/N3Yjn/x6gCxJdQqy2sihpWAxbr85AAz83GAPrQA&#10;64fYp2u0aIobZEFLkZ9waAGM7TCNEhecZ3O8+YguORkEc/gKAFieGIMsGG2DJSMljuXg4HagB0iy&#10;7HDRiRXGGCHa5HTrkD9aAIbSGCzhUQxNEqEhlk3zOQewYsf60AOTase7yTBNKDHGOA5GM7jt6f0o&#10;AWWVYvnnEcM4XCzEbwAeSAeD2oAjguhcXEiQXsUpiADwxqpYf7x3Eg0AS3M0SbUlUNLJz5YIV8cA&#10;455xmgBzzQRhRKHO8FgWUkKAOckA4oAqLMLuNpobiRWbKRQxAKdueCVccfWgCW4aMRBbkSRqSYx5&#10;e+RiCO5QEigB7ySSxH7EyMFwhdjnA79O49DQBMCqNgZMr8b8Eg4HUgdqAKbIzXOye4knCqN1tGgV&#10;BnuxHPbpuoAnkuYg62zfNM2MQIA+AP73GAPrQA64cRhjvKBFDFIgpc8+hB4oAjdzKsaCF5lzl2mz&#10;EAQMjKkDP4CgBYjbxqRAwYqM+XGSx3LweM4FAD5BNsfdGsquNrKh2uRjHXIH60AQWsUNlCqxwvEq&#10;k7lffMxz2DljQA5NoTf5BhnlBjiHAfGM7jt6UALLKsRElwI4bgLhZivmDB5IB+U9qAI4boXE8iw3&#10;0cpiADW8SqWH+98x5oAnuZo0CpKgaSTnywwVyOAcc84z60AMu54IrdzOrFTG7sWQuFULzk4PbtQB&#10;ITFbBpZCEZzljyxLYxwOp/CgCKVwquIy6KgV3MYUySEjphgfSgBizzALdXCSZfcYrQIpdR2yQTg4&#10;96AJ2dmVZncwB1CiKTBAZj/EAevbrQA5TJjaJEf5cghCE59TkigCAzNarNd3cSo4CqpVshz2xkZG&#10;fSgAnSa4WMEqoOJJIhvjJK9QHBHH4UAOYXBXbGFikZSqsuJHU565YjI/OgBIo5ozg4n34Mk/Ktkc&#10;Z29Ppg0ASqdseE/eowIKuNru31OARj2oArraoqm4ltdsv3tsTksOmAOg7c0AAvPNZnW0uuF5yBt4&#10;OCApfGfpQBMkqBEjhiaMuu/ZgB1HAyVPoT60AVwbafdG1y3mkgAygxPuJyNoYL6dhQBaa4jSVbSI&#10;hpj1HJxwT8x5xnHFADXaOBzO8YedgoXy1LSY/XigBxMVsGlkIRnOWIyxLew5P5UARyMEDhWdNm12&#10;8tVMkjHthgfSgCNbicbbm5R/m3GKzEatIo7ZIzg4680ATtIxCzsxhDIFEUuCAzH+IA9fxoAcpbbj&#10;zUYbcg7CF59TuNAEBuDbJNd3UaxnCqpVshz2xxkZNABNHNcLGoOAcSSRjfGSR1AcY4/CgBzi4C7E&#10;CRSMhVWXEjqc9csVyPzoAIopo2w6iYyYMk/RsjjOOn0xQBIg2phT5iMCCJOHdvqeox7UAQfY40Bu&#10;ZLf9597ZExJHTAUcelACLeCYswtLrhTuDDA4OCAC+M/SgCVJVCRxQxNEZF37MBXUcDJU/XnmgCDd&#10;azZhe6PmkgDzAYpNxORt3BfTsKALLXMUci2sbbp/7uSccE/MecZxxQAjNHC5uHQPMwULsTdJjp9c&#10;UAKzJbBpHAVn5ZuWOenC9T+FADJXCCTYzpsCu2wKZJGI6YYHrigCMXE4Vbm4jcs+4xWYRTIo7ZIJ&#10;wcdeaAJnkJVJpHNvuQKsUnIDMf4gD17daAHqZNuBIjfLkYQhTn1O40AQGdrVJru7jVGwqrsbIc9s&#10;cZGTQATpNcLGvCDh5IxvjLFe28Ece2KAHOLorthVYnZCqsMSOvPXLFcj86ACOOaI4YCYvgyTnKtu&#10;HGcdPpg0APT5Y8KRIjAg+YMM7fU4yMe1AEItI0BuJLcCX722JiWGMYCjgdqAGi8WRnYWl0SFO4YG&#10;Mg4IAL4zQBOsqbIo4Y2jZ13+WAFdR05B44J55oAgBt5t0UlwwlyB+9UxPuJyNu4Lx9BQBYa5jSRb&#10;SDDzH7y5J2jBPzHnGccUAI5jhfz3QNMwAURqWkP8zigBxMdsrSyEI78sRliW9l5P5UARyOIw4R5F&#10;KhXby1UySE9sMD6UARiecKtzcRuWfJitAimRR2yRnBwOeaAJmkYqtxI/kBlCiKXBAZj/ABAHr+NA&#10;D0Zip2yxvxkYTCc+vzEUAQNcG1Sa6uo1RsKq7W3Bz2xxkZPagAmSa4SNRhRxJLEvmRliOoDg/wBK&#10;AFP2srtSNYJGQqrLiR156ksRkfnQAscU8R2kCYPgyT5IbcOM7en0waAHpwuE/eIwKnzOHdvTJ6jG&#10;e1AEC2kKZuHt/wB6Pm2RMSw5GAvQdqAEF4JGZltLo4U78jA4OCAC+CfpQBOsyBI44YmjLru8vAV1&#10;HAyQfc880AQA282YnuCJSQB5gMUm4nI27tvH0FAFhriOOVbWMgzH+Hk7R1yx5xnHFACOyQyGd1V5&#10;WAA8tC0n9eKAHEx2waV9qM/LHliW6cDk/lQBHIQgfDPHsCu2xVMkhI6YYH0oAjW5mAW5njf59xit&#10;Qil1HbJBODj3oAnZ2YLO7mAMoVYpcEBmP8QU/h1oAcrPtwZUYbcjCEJz6/MaAK5uGtVmu7yMI2FV&#10;Njbg/pjjIye1ACzRz3CRrnaDiSWMb4yxHbeD09sUAOdbrbtjAhdkKqy4kdTnqS2Mj86AFijnjOGA&#10;m34Mk5+VsjjO3p9MUAOX5UwmJI3BU+Zw7t+IGRj2oAgFrBGDPJbgS5zticlh0wFHA7UAAvUkLMLW&#10;6yF5444OMAF8Z+lAEqTLsjjhiZN679mAHUcDJB9zzzQBAWgmzEZ2MxIH70GF9xORt3Bf0FAFo3Ec&#10;ci2sZzP3XJIHBOWPOM44oAa7JC5uJEDzMAFEalpD/PigBS0NspllxGznLEZYlsdAOT+VADJHWNX8&#10;tnTYFdigUySFu2GB9PSgCJbicKtzco+X3GKzVFMijtkgnBx15oAnaQkLNI3kB1CiOUAgMx/iAPX8&#10;aAHqZCu1ZI2+XIIQhDn1O4igCAztaJNd3cao4CqpVshz2xxkZPagAlSe5SNSQAcSSxrvjJI7bwen&#10;tigBzLdFdqBYpGQhWXEjrz1yxGR+dABFHLEcPiYyYMk3IfI77en0xQA9ThMKd6MCCH4dj9SBnj2o&#10;AhFpGgNw9v8AvfvbY2JYYxgL0HagBovRIzslpdFgPmBxtGDggAvgn6UATpKgjjjgiaMuu/y8BXUc&#10;DJDdeTzzQBBm3m3RPct5pIA8xTFJuJyNoYLx9BQBZa4iikW1iO+dv4eSF4Jyx5xnHFADXMcLmd41&#10;edgoURqWkPb34oAUmO2DSy4RmOW6tlvYdfwFAEckkaiQRu6FArt5YUySEjphgeuKAGC5lULc3CSb&#10;nyYrMIrSKO2SM4OOvNAE5kYqs7sYN6BRFKAQGY/xBT26daAFRpSCN6EbcqQh2nPcncaAIWna1SW6&#10;uY1VsKqlW3B/THGRk0AEyT3KxrwoOHlQb4ySvYOD09sUAK4uCNsYWKRlKqy4kdTnqSxXI/OgBY45&#10;4jtO2bzCDJP0bI4zt6fTBoAkT5Vwv7xCCp8wYd2+pxnj2oAgFpEgNy9sBJ97ZExLDGMBRwO1ACC8&#10;81mb7JdcLyCOODggAvjP0FAEyzAJFHBG0Zdd+wgK6jgZIPHU80AV91vNmJrlvNyB+9UxPuJyNu4L&#10;+goAtNcRxutrGd056rnIAwT8x5xnHFADXeOBzcMgeZgqgxruf09+KAHHyrcNM5Cs5yxBLZb2Xqfw&#10;oAjldYw+13jCbXYoqmSQnthgfT0oAiW4mAW6uY3+fcYbVUVpFHbJBODj3oAsM7ELO7GDeoVYpcEB&#10;mP8AEAev40AOXzCu0So3y5G1CF59Tk0AQGc2yTXV1GEbCqpVshz2xxkZNABOk9wka8KOHljUvGSR&#10;1G8Y49sUAKwnVdqbIpGQqGGJHU565YjI/OgBYo5Ijhts3mYMk/IbI4zt6fTFAD0Py4T97GwIPmcO&#10;7fU4yMe1AEH2WNFNy1tmXrsiY5GMYC9B2oARbwSszfZLrIU7sgBcg4IAL4J+lAE6TKEjjhiMZdd2&#10;zADqOmSDxwTzzQBXBt5g0Ulwyy7gB5gMT7icjbuC/oKALRuIo5BawkNMeSDkgcE/MeozjigBrlIX&#10;NxIgeZgoURqWkI/XigBxMVsGllwjOcseWJb2HJ/KgCORwgcRu6FArt5aqZJCR0wwPp9aAI0uJ1Vb&#10;m4SQs+4xWixqZFHbJGcHHXmgCYyOQs8jeQGUKsUgBAZj/EAevbrQA9DKVwJEcbSRhCF59fmNAEDT&#10;/ZFmvLtFRsKqlW3Bz2xxkZPagAmSa5SNeEBw8kY3xliO28H9MUAOZbnbsiCxSMhVXGJHXnqSxXI/&#10;OgAjjmiO07Z2kwZJs7WyOM46fTFAD04Tan7xGBBEgw7t9TjIx7UAQiziQG4kt8S/eCRMSwxjAUcD&#10;tQA0XiuzOLW7OFwQQMcHBAG/GfpQBOsyBI44YmjLru8sgK6jgZIPHU880AV828+YnuCsmQP3gMT7&#10;icjbu28cdhQBZa5gjlW0iYNP3XOdowTljzjOOKAEd4oHNw6iSZwoURKWf+vFADsx2waWXCPIcseX&#10;Jb0A/oKAIpHKbwvmRiPa7NGEMkjEdMMD6UAMFxOqrczRuS+4xWgRTIo7ZIJwce9AE7OxVJ5D5O9Q&#10;qxSYIDMf4gD1HTrQAqliNvmo3y5GEIU59eTQBC1w1qk11dIqPhVXa2Q57Y4yMntQATJPcJGvA6PJ&#10;Gu+MsV7bwen4UAOYXO3ESrDIyFQwxI6nPXLFcj86ACKKeM4YCYPgyTch8jjO3p9MUASAkJiPEiMC&#10;p80Ydj9TjPGe1AEAtI0BuJLcebnO2JmLDpgKOB2oARbwSlmFpdZC85A28HBABfGfpQBMkyKkcVvE&#10;yM67jHgK6Dpkg8dTzzQBXzbT5ie5bzcgfvAYX3E5GNwXjjsKALTXEUcgtY2zMf4Tk7eCcsecZxxQ&#10;Ax3jhc3DoJJGChfKUtIf5nFADyYrYNNJiN3OWPLEtjoByfyoAjkYIHEbPHsCu3lhDJISOmGB9KAI&#10;1uJlC3E6SZfcYrURqXUdskZwce9AEzSMVWdz5IZQojlwQGb+8AevbrQA5S4U5ljb5cg7MJg+p3Gg&#10;CHz/ALKk13dIqNhVUo24Oe2OMjJ7UAE6z3KxquAOJJYxvjLEdt4xx7YoAc4utm2JFjkKFVK4d1Oe&#10;uWIyPzoAIY54ziQCXzCDJP0bI4zjp9MUASKSFwv7yNgR+84dz9TjIx7UAVxaRoGuJbbEn3tsTEsB&#10;xgADA7UAIt4sjO62t0SFw2R8oIOMAF8Z+lAE6TDbHHBGU3rv2YAdRwMkHjgnmgCDNvMGie4YSkgA&#10;yqYn3E5G0MF9OwoAsm4ijkW0iIac/wAPJCjBOWPOM44oAa7RwOZ5EDzuFC+UhZ8frxQApKWwaWTC&#10;M5y2MsS3Tgcn8BQAyRwgkEbumza7eWqmSRiOmGB9PSgCMXEqhbq5R9zZMVoEVpFHbJGcHHXmgBby&#10;Um0kuJH+zq0JVY5wCoZh/GAe31oAjVII7uQgtLIpDB5S84Unsg520AWHNzvk8vYGfAiDIdoI7sRQ&#10;AgEsZjil3SthnZgcZYH2xjrxzQBXRbcn7Q0Vw8kYIWKZZG+Y9cZyDQBKuDAzozSSP/yzQkDAzxtb&#10;oKAJ0UBQGgVVRgY1XB5J6+2KAGyy3JYLbIhywDtK5AHsAM88UARrbW1lnYGHmnLKPmB+pYHH50AN&#10;jkuboSpc2kkESsUjCSo29cfeO05HpjNAEj7Wk8lCZWUAtGSpVR0BbuMjpQAm25M5aWONbSNf3Thz&#10;uGRgk8Y6UANWWQFYYI5Z4iV/f7owgUjrnIY+/FACy2yNIJJk8xhlY98hByxzgCgBbkzDywYopBuU&#10;p5hLOpBySMjkgc9aAGwiTeVjaWWEMWZpQpOcHCocA8H+9QAscFsGjcxyRzchFdzuIXrwrEYoAjRL&#10;eO6lYFpJFIYPIXn2E54Uc7aALD/aA0hjZd0nEWUOAR3JHWgBq+dGEjl3SMdzlsjJYH8AOvHNAEC+&#10;QT57R3DyRAhYplkb5jz3ypoAkAUwsVZpJXz+7Q4AHptY8CgCwqoAFeIKsbDy14Iz69sYoAZLLc7g&#10;tsiE7gHaRyAPYAZOaAIktrezLeUG/eH51+8D2OS2cfnQAkUl3diUXVm8EKkpGqSo29QPvfIePTGa&#10;AHuAZPKQmRlwWjypVewznkZHSgAK3BnLSpGlrGv7pg53DjBJ4x0oAasr7khgjluIflJn3IqAEdcg&#10;hj70ALLbq8oklj3lcqhaQjknIAFAC3JmBiBihkG5SgckuCDkkZHJA560ANhVzIQhkltwzM7TBTzj&#10;gJwDwfWgAjhtgY3aOSOc5CK7ncQp5OFYjFAEaRwR3cpUtLIpD75C8wQnPCjnbgGgC0/n7pDGVDPg&#10;RBkOAR3JHWgBqiWPZHKWkYhn3AgEsD+GOvHNAFdfs7H7QYrl5IgQkUqyN8x69cg0ASrtMRZHaSV8&#10;/u4yQB142sQAKAJ1VeA0O1UYeWBtIznqOmMUARyzXO7bbIhywDtK+APYAZOeKAGLb21nuEZZfNOW&#10;UfNu9clulADI5Lq5EiXNnJBGrFIwsqMHQD7x2kEemKAJn5l8lG8xkA3RfKVUdBuzyMjpQA3bcmct&#10;KkaW0S/unDncOMEtxjpQA1JGBWOBJZ4TtzPuQJgjrkEMffigBZbaN5BJLGJCAVQvIQck5AFABdNM&#10;pjzDDIA6+WJMswIPJGRyQORzQAkIl8zbEXlgDMzNNtPYgKnAPB9aACO3tsxs6SRznIUM7BsKecBW&#10;PFAEaRW8d5KwLyyKQ2+UvMEJzwo520AWXM+6Uow3OAsW5DtBHdiOtADUEkYVJd0rMGdmBwSwP4Y6&#10;8c0AV18lj9oeG4eSMEJDMsjcn65U0ATLjyGZWMkjnPlxkgDrxtY4A9aAJ1UABWgVQrAoowevf2xQ&#10;BHLLOx22yLywDtK+0DHYAZ54oAYltbWRbyw4805Zfvg9jktnFADUkuroSrc2kkESsUiCyo29cfeO&#10;0gj0xmgCV8eaIkcysoG6P5Cq46Z7jI6UANxcmctKkaWsa/unDnIzwSeMdKAEWZ/ligWW4hO3M4ZF&#10;XBHXOQxPrxQATWyM4klj3sMrGXkwcsc4HagBbkzAxBooX+ZfLEh3OCDkkZHJA560ANhEokIjeSaA&#10;MzMZtpxwRtQ4B4P96gAjgttyO0bxS8iMO53kKeThWIxQBGkcEd1KwLSupDb5S8wQnOQo524BoAsy&#10;efvkKFd74EQZCQCueWIPNADVDxFIZC0rEMxYYBLA/gB145oArr5B/wBIaG4eSIEJDKsh5PpnINAE&#10;qlTEzIzSTNk7EyoA542twBQBOoOArwKqIw2KMH/gX4UARyyXDNi2RcMwV2lcgD2AGeaAGrbW1iD5&#10;Yceacso+bPY5LdPzoAYkl1drIl1aPDErFIwsqNvXH3jsPHpigCZzmTyIj5rqAXQlSqDtnuCR0oAb&#10;tujOWlSJLaNf3Lh23DsSeMdKAEWViyxQRy3EXykz7kVApHXdkMfegAmt0aQSyx7yMrHukIJZjkAD&#10;tQAtz5oaPMUUnzLs3ks6lSCSMjkgc9aAEhEvmFY2kmgDMzGbaecEbUOAeD/eoAI4LbdG7K8UvIRW&#10;c7ztPJwrHigCNI4I7uTazSyIQ2+QvOEJ7KOdvWgCxIZ977GUO+BEGjOBt7swoARfNiMcUu+ViGcs&#10;MDLA/hjrxzQBWUQsftDQ3DvECEhmVz8x6nnINAEo2mFmRy8r5/doSAMZ4CtjA7UATgYGGtwFRh5a&#10;qQRz37YxQAyWW4LhbZU5YB2kfAHqABk54oAYttbWW7ZuHmnLL97PY5LZoAZG9xdCQXVpJbxIxSPZ&#10;KjeYuPvfIcj0xQBM5UyeRE3muoG6MlSqj37jI6UANK3JmLzRxpaRp+6cO2RkYJPGOlADEmkGyK2i&#10;luITtJn3RqgUjrkEMfegBZrZXcSTRB2GVQmQjljkAelAC3AlBjBiik+ZTGJCWdSDkkZHJA56igAg&#10;EvmlY3klgVmZjNtPOMBUOAeD/eoASKC13pI0bxT8hA7tvIXqcKxGKAI0jhS6kYEyupDbpS8+wnPC&#10;jnbQBZfzw0hQqGcARAxnAK92I60AIPMi2Ry7pnYM5IwCWB/DHXjmgCsvkMfPaK5Z4wQsUyyE7j1x&#10;nINAEyhfJLIzPI+f3aEgAem1jwKAJ1AACtAFVGHlgYPJ747YoAZLLcbgtsqElsSNK+APYAZ54oAj&#10;W2t7Ld5YYCU5ZfvA9jkt0/OgBsUlzdiVbm0kghVikYWRG3oB975TkemKAJHIL+VHmV1A3RnaVUdA&#10;T3GR0oATbcGcvNHGlrGv7pxIdwyMEnjHSgBqSvlY7dJbmH5cy741QAjrkEMffigAlgV5PMli3Fcq&#10;jPIQdzHIAFADrgzDywY4pfmUp5hJZSDkkZHJA560ANhWQyFY2ea3DFmMu089ghwDwfWgAit7RTGz&#10;K8U/zbFZ2DEA8nCsRigCNI4UupSpMrqQweQvMEJzkKOduM0AWJDPvk2bA8gAiDRnAI7s3egBF8+P&#10;ZFLmVjucsCASQe2MAdeBmgCuogdvtDRXLSRAiOKZZG5PU85U0ASqF8gtG7PI+fkQkAdeNrHgUAWA&#10;oCgNCFVW/dqMHqevHTFAEcstyGCWqISWAdpXwB7ADcc8UAMW2gst2wMPNOXH3gexyWzigBsb3N0J&#10;EurSSCJSUjCyI29Mfe+U5HpjNAEjsPM8mMmVkA3J8hVccDOeRkdKAE2XJuN80caW0SHynDnIyMEt&#10;xjpQAiSuSkUCS3EPy5m3RqgUjrkEMffigAltleQSSxbiMqpaQ5JJyAKAC5MwMYMUUvzL5YclnUg8&#10;kZHJA56igBIhJ5m2N5JYQzMzTBT7BUOAeD/eoAWOC1DROySRzHIRWc7sKeThWIxQBEqQx3cpXfLI&#10;hDb5S8wQnso528GgCy5mDSbGVXfAi3IcAjuxHWgBo82IJFKHnYhmLAgEsPyA68c0AV18lsXDxXDS&#10;xghIZVkY7j6ZyDQBMMGEsrGSR8ny0OB342scAUATLGuAHhVQjAoBg8+uO2KAGyzTlttqqElgGaV8&#10;AewABOeKAI1treyLeWHHmnLAfOD65LZxQAyKS5ulkFxaPDErFIwsqHzFx947TkemM0ASvnzPKRvN&#10;dQMxjaVUdOc8jI6UANEdwZ98yItrEp8pt5yM8EtkY6UACzSbkigSWeH5CZt0aoFI65yGPvxQAktt&#10;G8oklj3lcrGXkIOWOcDtQAtyZ8xAxQyAMvliQkuCDkkZHJA560AEKyiUqjSSwBmZmlCnqMBUOAeD&#10;60AEdvaAxyNG8c3IjVnIc4PJwrEYoAiRIEu5Su6WRSG3yl5ghOeEHO3rQBZfzg0nllQz4WIMhIBX&#10;uxzzQAg8yIxxS7pmIZ2YEAlh+WOvHNAFZBAT9peK4aSMELDKshwT6ZyDQBMuDCWRneR8/IhIA68b&#10;WPA9aAJ1C4CtCFVGHlqMHnPX8KAI5Jrgti1RTlsO0r7QPYAAnP5UARpb29lu2qw805cffB7cls4/&#10;OgBI5Lm7Eq3Nq8MSEpGqyo3mLj7x2HI9MUASMcy+RHmRlALoSpVB0Gc8jI6UAIFuTOXlSNbaNf3L&#10;BzkcYJPGOlADVlfcsUCS3EPykzb4wm0jrkEMffigAltojIJZU3NyqbpCDuJyAO1ADrkzAxDyoZBu&#10;Xyw5JcEHJIyOSBz1oAZEJPM2q0ksAZmYzBT7AIcDof71ACxwQbkYo0U3IjDu24hTzwjEYoAjWOBL&#10;yQgvK6EMHkZ5ghPUKP4cA0AWW88NJ5bKGfCx7kOAR3YjrQAg82IJHLumc7mLAgEsPpjHXjmgCsgg&#10;OJzFcPJGCEhlWQ/Mep5yDQBKozCzqTJI+f3aEgADPG1ugoAsKq4VXgUBGHlqMEZP8XtigCOWafft&#10;tUQ5YCR5HwB7ADPNAEa2ttZ5KK48w5ZR82exyW6fnQARyXN0JEubWSCJWKRhZUbeoH3jtOR6YzQB&#10;I5zJ5EZMjKBuQlCqgcDOeQSOlADdtwZy0qRraxp+6YOdwyMEnjHSgBqzONkUCS3ER2/v9yBACOuc&#10;hj78UALNboziSWPew+VMyEHLHIA7CgBbkzgxDyYpBuUoJDlwQckjI5IHPWgBIRJ5hVGkkhDMzGba&#10;fUAIcA8H1oASOC2DRuySJN8wjDOd5Cnk4ViMUARokKXUjAtJIpDbpC8+wnPCjkL1oAtP54ZyjKGc&#10;BYtyHAK9ywPNADAskeyKbdMxDOWGASQfwx145oApXDW/2ae5aKeWSGKQJBOkjAsQT3yD+FAFu4jv&#10;GQRxSx2+5v3jhSW28Z2nI5NAEkn2jd5cUyhjjIKhnUdM44/WgCG286JUQ3QuWZ3LPJgP7hVTjjFA&#10;EqRyIfMKtIzO2S78qp7qOlACk7lZjcMnBA3KExnjoQDmgBrlo1dpXjWH5RuckkjoecghqAK9mpSA&#10;NaWojSUliXdhn+6TkEkmgB8s3+lw27XTW7lM/Z40DBjjn5mU4x9aALS7SjEMspQ9V4y4HfGaAIY9&#10;zFgEg8w8yhG+bcPug4XP40AKqN5ePKVLh/lcg7wFz03fKeRQBIVdYyuzbwFHlkFsdOrbelAFe1it&#10;rfe/lGLe4KvPJvZmIxxuY46UAWVkibY24Y3ER7WLZxmgCtqCp+7+0XEkce4FYom2tIw6A4wcfjj1&#10;oAkiABjXeyugO5CzSEFufmYHrQA25jvXTZBJHb7m/eSbTuK/7JJ+8fpQBLJ5ofy4plBIGQQGdR0z&#10;jI7+tAEFsZYwkf2kXDNI5d5SA/GeEVRjjFAEiRODvdGldnbl3yVU9Co6UAOHKkmdk6gblCYzx0IB&#10;oAa29Q/nMggG35nycgDnnI+agCCy3CENZ2gSOTLZkdhn+6xyCSTQA6Wcm8t7f7WYJGTm2jQNuOOf&#10;mKnGKALWCVPzK5TuOMuB/F6UARR/MXVVg81uZgjYOR0BwufxoAQIdmPKVLh/lbB3gJnkbvlPIoAm&#10;5RCnllcgKBGw3Y6d9uMUAV7aO2hLsYzCGcFXmk3lnIxxuY4oAnSSNtrBt2GKx4JYHAPtQBX1FYj5&#10;f2m4kjjyCkUTbXkcdBkAHH449aAJYlx5ahmDqCCrM0pBb+8wPWgBk8V60eyOaK33v+8YKS23/Z5A&#10;yfWgCSTzSxihnAbjIIDOo6ZxkfrQBBbiWPYjXYuGd3LNIVD45yFVeOMUATRRSKfM2M7M7cu/3UPd&#10;QOKAF3b1c+ey9QMrtxnjoQCT6UANdXjDtM6LANoBYkkgdec5zQBBZ5WAG0tFVJMsTI5yfQnKkkmg&#10;B0k2buC3N0YHZP8Aj2jRW3HHPzFTjH1oAtDGw5YSMnpx84HfHSgCKPLF18uDzG5lCNzkfdzgZ/Gg&#10;Bqx/JxAsdy/yuR84C56FvlPIoAnOUQqY8ZAVRE3zY6d8dKAK9vHbwb3aIwb3BV533lmIxxuYkHFA&#10;FhJEbYwIxuIQqd2eD/SgCtqCj5DPcSJHuGyKFtrSOOxIAOPxx60ASQqV2AuwdQdyktKQW5+ZgetA&#10;CXMd40QSKaODe3zuFJbb325ONxoAe5lJ8uKdQeMqVDOo6Zxx+tAENs0kaon2oXDO7l5JSA/fhVUY&#10;4xQBJHDIp81lZ3Z2+Z35VD3UYIoAcCSrEzsmRhdy7MZ9iAc0AMKlBI0joIRtGWJJIHvkEMaAIbPe&#10;IFaztFjSQlmaR2BPoTkEknigB003+mQQNdmCRkz9njQMG45+YqcYoAtY3K2GVyh6jj5wO9AEMW0l&#10;gFgaVsmUI3zFh0zhc8etAChG8vBiWOd/lfB3gKD03fKeRQBKQwjZRHjICgRsN2Onfb0oArW0Vtbl&#10;2ZGg3uCHnk3FmIxwWYkcUAWFkjcowwRuIjKncDwe9AFe/RP3f2ieRIwQUjhba0jjsSADj8cetAEs&#10;QOUUMwdQQyktKQW5+Zgev1oAZdRXjx+XHLHArt+8cKS23vjnAY0ASP5oPlwTqpONwKguo6ZxkfrQ&#10;BDbGSMJGLn7Szu5keUgNjnKoqjHGKAJI45FPmbGdmdsl3+6p6FR0oAdksjH7QyMQQoZduM8dCASf&#10;SgBrLKiuZnRYF2gF8sSAMHkkYNAEFluEANpaqiSZbdIzDP8AdY5Ukk0AOmmH2yC3a6MEjJn7PGgY&#10;MccncUOMUAWhjYfmWQqe3y5cDvjNAESYdmRUgMrcyqj/ADZH3c4XP40ANWNtmPKC3DfK4B3hUz03&#10;fKeRQBMwIjKtHtyAoWNhux06nb0oAgtore33v5RhDuCrzybyzEY43MxBwKAJ43RyrbhjcRHtJbPB&#10;9vrQBX1AR/uxPcSRoCCkUTbWkcdAdoBx+OPWgB8anMa+YysoIZMmRstz8zA9aAEuIrtkEcMsdvub&#10;95IFO7bxnaSRyaAJXaXeYop13cZUgM6jpnqO9AEFt50YRDdfaCzuWeQgP3yFVeOMUASxRujeZhpH&#10;Z25kflVP91elAC5LoxMzRjkLuULjPHQgHPpQA1w8SuZWRYRt5bJJHfnIIagCCzDrAGs7QIkhLEyO&#10;wz6E5BJzQAssqm9gga5aCVkybeNAwYgc/MytjFAFsEbGJdZCh6j5cuB3xmgCKI7t+Eg81uZFRsNk&#10;dM4XP40AIqP5ePKVLh/lYg+YAmehb5TyKAJtrhCvl44CqI2+bHTOTt6UAV7aKC33u0ZhDuCrTPvL&#10;MRjjcxIOKALCPG+1sgjcRHtO7OAaAK1+sZ8s3E8kaBgViiO15HHQEgA4z749aAJIsfIA7K6A7lLN&#10;KQW5+ZgetADbiK8eMLDNFbhm/eSKCW299pJHzGgCRvN3eXFMMnrkBnUdM447+tAENrvTYn2pbl2d&#10;y7yFQ+BkEKqDAxigCSOOZSX2l3Z2BaR+UQ91AyKAHfeVi07KcEDcoTGfqAc0ANYSIHMrxrANoBbL&#10;Ej65BBoAr2IKwA2tqFWQlsyOw9cE5BJJoAfLPi7gga7a3dkz9njRWDHHPzMrYxQBb+8jHIkKdxxl&#10;wO9AEEfJYBYfNfmYI2DuHQH5c/jQABGMYAhVbh/lbB3qqg9C/wAp5FAE21ljIMWMgACJvmx06nbj&#10;FAFe2S3g3sYzDucFXnfeWY8cbmOOlAE6yRuFYkFdxWPad+eDQBWvkixH508kUYIKRQna0jjoDgA4&#10;/HHrQBLFx5aBmEighlJaUgt/eYHGaAG3Md40Yjglig3P+8YA7tvfbyACaAJZDMWMUU4DHGVIDMo6&#10;Zxkd6AILYTxrGn2kTu7uXklI345yqKvHGKAJI4pUbeVZ3Zzku/3UPcAcUAOY7lYtOyZ4G5duM+xA&#10;OfSgBrBog7TPGsA2gFySSOh5yDuoAgtMiEfZLRUWXLEyOwJ64Y5Ukk0ALLL/AKZb25vDBIyZ+yxI&#10;rBjjn5ihwB9aALY2lDuKuUPP8OXA70ARRDO4KkHmNzIEbkkfdBIX9aAEVJCmPKWOdvlbB8wBM8gt&#10;8p5FAE3KoVEeMgKojYbsdO+3GKAK0EUMG92QwKzgiSZ95ZyMcbmYg8UAWEeJtjKQfmIQqd2eD7el&#10;AFfUBHmP7RcSogIKQwttaRx0Bxg4/HHrQBJEp+RdzK6ghlJaUgtzhmB60ANuI7towkNxHBub53AJ&#10;bb328gbj60ASOZixjilAJxkMoLqOmccd/WgCG28yJUT7SJ2d3Z3kID47hFUYGMUASxRSqfM2tIzO&#10;3Mj8qh7qOlAAcOGZpWU8hdy7cZ9iATQAjhow7TOi242gFiScDrzkEGgCCy3CANaWaxxyZbdK7An0&#10;JyCTnigB0sx+2QW5umgdlz9mjQMGOOfmZTjFAFsfMrYKyFDyRwS4HfGcUAQxgkuNsHmNzKqNzuH3&#10;cnGfxoAFRzHjylS4b5Xwd4Cg9C3ynkUAS4IRk8vBICgRsN2Onfb0oAr2yW0BdjGYdzgh55N5ZiMc&#10;bmJFAE6PHKUfcpXcRHsJbPB74oArX4T9359xKsQYFI4W2tI46AkAHH449aAJYgu6NQ7CRQQylmlY&#10;FucMwPWgBt1HfNHsglit9zfO+0ltvfHONxoAkczbvLjnG443AqGdR0zjjv60AQ23mxqiC6Fwzu5d&#10;5SN5HIKoq4AxigB8UUiMZHDSOztkyP8AcU9NoGQKAH5yjM1wyZBC7l2Yzx0IB+lADWDortKyCAbQ&#10;C+SSAMHnIO6gCCzBWANa2ojSQlt0jkf7pOVJJNACzTD7Xb2xumikZc/Zo0Vwx7ksynGPrQBbADI2&#10;dsjKeccZcDvQBFH8xZQkBlbJlVG53Dpkhc/jQAgR/L5hVLh/lfB8wBM9N3ynkUASBdqFVi2kgKBG&#10;3zY6dTt6UAQ26W9uXYxGHe4KtM+8sxGONzNjpQBOkkbbCCD8xCbSWycH2+tAFfUAn7sXE8kcYYFI&#10;oW2tI46AlQDj8cetAEkSt8ihiHUEMpLSkFuzHOM0ANuIr0oI4po4NzfvHCndt4ztORgmgCSQzbvL&#10;SZcnGQVDOo6Zxkd6AIbbzIlRPtQuCzuXeQgPjnIVVGOMUASxpIh8zazu7nmR+VU91HSgAblGJuHT&#10;OQAV2Yz7EAk0AI4eMSGZkSEFRuck5GMHkkENQBBZArbhrK0CRyksTI7DPoTkEkmgB0sx+2wW7XRt&#10;3ZM/Zo0DbjjnLFTgD60AWhjYfmEhU9R8uXAxzjNAEKBm3gCASnJlCNzkfdBO3P4mgASMmPAiVbhx&#10;tcg7wEz0LYU8igCY5RChjwSAqiNvmx0zk7elAFe3igg3v5RgDuCrzybyzEY43McGgCdHicq28Ebi&#10;I8NuzgH2oArX4Q7PtE0scYYbY4m2NIw6DIGcfjj1oAliXBQAsrqCGUlpCC3ZmB60AJcR3rx7IJYr&#10;cM/7xwp3beM7ckDcaAHS7y/lJKC3HBUM6jpkcjvQBFbeZEEj+1LOWdy7yEB8c5CqowMYoASVJRbz&#10;yBWkciT5nc7lUg4Kjp+VADltIF3ySRQ7QPlk27mz33etAEifZzEZwyheskpBUYHXqRgUARLe2MUi&#10;RwfN5uRGIkyHK8t8w4PX1oAfEzGEBFkizkoZCXfOc87s4zQAXHkFlS6XOwq0JY7tzLznaOmKAHfL&#10;IVLqphHzb3Yg5IzkDGKAGnEm9YXSRNmyNSrFARzyckfpQAQxpEqtHPhEBBiBXygzfhnr70AMNzaI&#10;rFmEjqCZHhB2bvRtucfjQA8i6Ko4uRCSwd1Kq64/uA8dfXNACxsFG2dCsgYscIQhPY/Lu/WgBDGZ&#10;UFvKga3ZSGQEgqM8DJIJzQATTWsECvjdFG22KOMCQlh0A680AIRM7R71c7zkPHmMou3Pzgsc8jHF&#10;ADII2twzK80r7dyxzuC2eRgHtQBJbrcSw7pohas3PlRsMqR6sB3oAatrBGHkkih+UfLJt3HP+160&#10;ATRGARG4V1AIy8zDaMDr1PAoAh+22UMqpD8xlyIxEmQxUZb5gMd/WgB8Jk8kKivFuyVMpLvn3yTj&#10;P1oAJ/IZ1ju0B2srQlvmyy87to6YoAUkSFS23yMlt7sQSSMjAIxigBD+8DrC6SKU2RqVJQMvqQSP&#10;0oAbFFHEqss2FjBHlAr5QZuvbPX3oAjNxaxK8jN5kgH7x4Q2zd6Nt3Y/GgCZhchEkNx5Ls6s6lVd&#10;Mf3AeOvrmgAiwqlZoyGDFvukIT2PG79aAAxlwIJkDQMhDKpPyjPAycE5FADJJbOCBJPvRRttijjH&#10;mZYdAvB5oAcTM5i8wPsc5Bi/d7F25+cFiScjHFADLeM26s+6aV9u5Y7h1LHqMA9qAHwCaSDdNH9m&#10;LciGNgSCP9pRjmgBEtYUDySxQ8D5XCljn/az1oAkjkhEJuQw55eYggYHXrjAoAhW8sYpVWIhnmyI&#10;1iTcGKjLfMBjgH1oAkhLmDaFeIHJUyMXkPPcNnGaAEn8gssdyvyoVaEt8+WXndtHTFADv9YVZwpt&#10;87gzsQSSM5AIxQAjZk3rAySIV2IhUlAw9SMj9KAEihSJVKTYSMEGIFfKDt15xnr70AMN1bRo7M3m&#10;soJkeEEpu9G27sfjQA9hdFEc3PkOXDuhVXTb/cB46+uaAFiYbCJ48OGLHCEIT2PBb9aAAxF1FvMi&#10;tCykMik/KM8ckg8igBs0lrDAsp+aKJtsUcYEmWHQAYPNADj58pj3q5jc53R5jKDbn5wWJJyMcUAR&#10;QQfZ1YhppXK7ljncFu4wD29KAJLdZpIcyxG1J/5YxuDtI/2h1zQAwWtsu93ji+UYWQLuOe+71oAn&#10;jeERNch1Axl5SMDA5PXGBQBAL2wikRIuWlz5aQpuDMvLfMBjv60ASQFvIAjWSIncUMpLvnPfdnGa&#10;AEnMDusdyudrK0Jb5ssvO7aOmKAHEI5UsqmHO4O7EEkjIIGMYoAYSZd6W7pIuzYiMrFAV9SCR+lA&#10;CwxpEqlJ9qoCPKBBjDN68Z6+9AEbXlsqOWbzGUZlkiDeXuz0bbnGfegCRludiP8AaPKYsrspVXTH&#10;9wHjrnrmgBYyqjE8eJQxfO0hCexGNw/OgAaF3UW8qK0DoQ6qT8ozx82QeRQA2WS2ghWRgGijbbEk&#10;YEhLjoAMHmgBWNxIY/MDlHJIaLMZRducOCxJORjigBlvF9nV3DTTOV3LHO4LE8jA9KAHwi4lhzNF&#10;9lLYPlRsMqR/tAYOaAGC1gj3yvHDgD5ZMbjn/aHegCeNovKa4DLgjMkzDaMDk9TwKAIftllDIkcL&#10;ZMpIjWFMhivLfMBjv60APhLCDCCSItkoZSXfPPXdnGfrQA2cW7usd2obawaEt825l53bR0xQA7CO&#10;yyOo8jOQzsQSSMjAxigBCfMDiJldduyNCpKBh6kEjj6UAEESRKGjnIVMjysr5QZuvbPX3oAYbq2R&#10;WLESuozK8IOwMOzbd2PxoAcUn2JJ9o8l2cO4Kh0wf4AeOueuaAHRsqqVmjKvuLfcIQnseN360AHl&#10;NIv2eZFaB1Ksik/KM8ckg80ANlls7eBZesMTbY0jAky4PAAAPNAC5uJTGZA2xzlWizGUXbn5wWJJ&#10;yMcUAMgT7MruGmmfbuWKdgzZ5GB6UAPt1nmi3zRC1ZhkQo4JUj/aUd6AGi0gXe8kUW0D5ZMbjnvu&#10;HegCWNoPJNwjqq9XlYbRgcnqRgUAQi8s45FWIhjLkRrEmQ5XlvmHHQ+tAEkRcQBUV4i2ShlJd/Xn&#10;dnGfrQAlwIHdUu1yFZWhLfNuZec7R0xQA/hiGKhoM7i7sQSSMggEYoAYcy71idHQrsjQqSgI55YE&#10;j9KACCNIlVkn2pHkeUCvlBm98Z6+9ADDdWqK7M4ldQfMeEHZu9Dt3Y/GgB7JclVkN15LF1dkKq6Y&#10;/uZ46565oAVGAG2VNrhix+QhCex+XP60ABg8xBbyxh4XUqyKTlRnjkkHkUANkktLaBWCloo22xxx&#10;gSZcdAOvNAA5mkMYdZCGOQ0WYyi7c4cFiScjHFADbeM26swaaV9u5I7hwWycjAPagB0Anmg3TxfZ&#10;C/PkxuCQR6so70AItpbR75Hiiwo+WTBY5/2s9aAJo5IfKa5V1GfvzMNowOvXoKAIftdhFIiR4Zpc&#10;iNYkyHZeW+YDHf1oAdCziEJErxFslTKS79T1znGfrQAXHks6x3ighWVoSfn3MvOdo6YoAcXEhBZQ&#10;YM7t7krkkZGARigBvEiusDpImzZGm0lAy9MkEjj6UAJFFHEFZZsCPI8oMpiDH3xnr70AMa6t0RnL&#10;+a6gmR4Q3l7vRtm7H40ASGO62I5uBExZWcFVdMf3M8dfXNADoztBWePDBi3CkISOh4yPzoAQwmRf&#10;JnUNC6kMik/KM8DJIJyKAGzTWsECuBujjbbFHGBJlh0A4PNACsbiQxlw5R2yGi/d7F25+cFiScjH&#10;FADLeM26uweaWQruWOdwWJ5GAT0oAkgE8sGZY/srNyIo2BKkf7QGDmgBq2lvHvkkji4HyyY3HPfd&#10;60ASRmEwtcbl55eVhtGB16ngfjQBB9q0+KVVi5MmRGsSZDMvLfMBjjPrQBLA7+RhVkhzkp5rF5O/&#10;UEnGfrQA2byGkCXSEhCrQl/m3MvO7aOmKAJCQ5ViqtBncHdiCSRnIBGMUAMbbLvWJ1kXbsRSrFAw&#10;6ZYZH6UAEMccKho5tqICDGCPK3N74z196AGG6tkV2dhKyjMjwg7N3o2zdj8aAHsk+xJDc+SxcM6l&#10;VdMf3O3X1zQAsT/KRNHghi2QhCEjoeCf1oAGjLr5EyB4WUqyIT8ozwM8HkUAMlltIYUlIzDE22GO&#10;MCQlx0AGDzQA4/aJDGHVyjnO+P8AdFF25+cFiScjHFADLaL7OrMjzSuV3LHO4LE8jAJ6UAPgW5mi&#10;3TR/Zd3PkxsCQR6kDHNADVtLeMPI0UPA+STbuOe+7PWgCZGi8prgOoB5klIwMDk9SMCgCEXljDKq&#10;Q/M0uRGsSZDleW+YDHf1oAfC0hgwiyRbsmMyku5Oe+7OM0AJOYXkEd2owjK0Jb5tzLzu2r0xQA/5&#10;XKsyqYc7t7sQSSMjAxjFADG/e71hkWRdmyNCpKBgc5LDI/SgAhjSJVMc21UBBiBUxhm/DPX3oAja&#10;5tY0dmPnOozK8IbZu7BtmcfjQA/y51RHFx5Tsyu6lVdMH+DPHX1zQA5WVVKTxkPuLcJhCex+XP60&#10;AL5JdBbyxh4GQhkBOVGeBnIPIoAZNNawwCRhmGNtsaRgSFnHQKACc0AB82Qx+YHKOd2Y8xFF25w4&#10;LEnkY4oAbAn2dXZXmlfbuWOdwWzyAAT0oAfCs0sG64i+ys2D5UbDIP8AvAd6AGfZbeIPI0UPA+ST&#10;BY577vWgCeN4hC1yGUAjMkxBUYHJPJ4FAEAvrGGVI4fmaXIiWJMhioy3zgY7+tAEkBYQAIJIt2Sv&#10;mEu5PXndnGfrQA24Fu7ql4oIVgYN/wA2WXndtHTFAEhO8q52mDO4M7EEkjIwMYxQAwgyblidJF27&#10;ERlYoGHqwyOPpQAsMaxKpimwkYI8oFfLDN15xnr70ARm5tlV2dvNdQfMeENsz6MV3Y696AHstyER&#10;/P8AKkZ1dlKq6YP8GeOvrmgARsKVmjxIGLfdwhb14z+tAC+U0iCCZFaF0IZEJ+UZ45JzyKAEmltL&#10;eBXIzFE22NIwJCXHQAYPNAAfOkMRkDlHOQ8f7sou3PzgsSTnjigBkERt1dt80zldyRTuC3cYB7UA&#10;OhimmhBmh+y55MUb8gj/AGlGDmgBFtYE3yPDFtUfJJjcc99w70ASxyQGI3IcAYy8zDauB16ngUAR&#10;fbLGKRUh+Yy5EaxJkOy8t8wGO/rQA6InyQoWSInJXzCXf15znGfrQAXH2cuq3S/dZWhZvnyy852j&#10;pigB+RIVLKpt/vb3YgkkZBAxjFADCok3rC6Om3ZGhVigYc8kEj9KAEhRIwGinxHGCPKBBjDN17A9&#10;fegBpu7WNXZn811B8xoVbZu9Dt3YP1oAcy3DIkjXHkEururKrLj+4OnX1zQA5GCqVljIcMWzswhP&#10;Y8Z/WgA8kun2eRA0LqVZVJyozwMkgnIoAbNLbwwq/wB6KJtsccYEhLDoAOeaAFIncx71chzkNF+6&#10;2LtzhwWJJyMcUAMgja3V2DzSyFcrHO4ZsnIwCelAD7dJ5YQZovsrNz5Mbglcf7QGOaAGi1gj3yPD&#10;FhR8sm3cc/7Q70ASxvF5bXCugBGXmYYGB16kYFAEf2yxikRIvmaXIjWJMhioy3zAY7+tAEczSDT5&#10;hEHhYxyMhkJeQkAnndnGaAHbyjeQ0sXlLhRGgO8Io5GMn/8AVQA+Yq9u29mggMf3vlCgMMYIPpQA&#10;iziWG1MMvmxysMyoAcqATn25oAlEgeRokGYoxhyf7x7YI54oAbCsSAmMKVxkgEFufXOMUANkkXKK&#10;kazuvMaKQoXoMnJ9D6UAK7TARFIxKwJ3bH2qvbIyMH8aAGLCyZ+1S/apGYPDG4RMbRnCgYzjrzQB&#10;IqsFZrhUjBIZ3GACF/vUAV5FtpLpxEszSKv7wxMVjPoDuIBNAFhgjRO0quUPJiYjgADPVsY4z1oA&#10;gt0llDXDW8Q3DagSVjlPQjbigAa4tbZ1s7aVEkXJ2eW8oHc8qQFoAV4WuxmSbypVJCyW0pXJ6gMP&#10;b8aAJgXW3JQ/a2AHy5QZP16UADvJI3k4AaRMsuchVPBJ4GaAIhvjYwGeMQjChFBDhFHI28//AKqA&#10;HzsjwHezQW5j++QoABGOQemKAGx3AkhtXgkEySsMyKAdygE59uRQBMsgkleLZmNB87E/xHtgj0oA&#10;bEIwcxomzGdq4LHOeucY6UAJNJGCqKizSr/q4lIAGOMnnHANAA7ygRMkaysCQ2x9ir24zwT9aAGC&#10;N1BFzN9rdm3wo4VMFR0UcZx15oAkCMAzTKsakhnkUgA4OfmoArOsEl4/lLO8oX955bbYvodxAJoA&#10;sOm6KRrgOY2+YxMQAAAMgnOMd6AIIBLJunNvEC42oElY5T0Py7aAFe5t7ZktLeVI5FydjRtLjueV&#10;IAP1oAJIPtQzJMI5lJCvbSlcnqAw9vxoAnJkWDEbfamwPlyoz756UAOd3kPkYXe6EspyQq9DngZo&#10;Ag3GJ/IeSLyVwojRSGCKORtyRQA+YrJASxeC28v752hQG45B9KAESdZIbV4pBOkjAmVQDuUAnP5i&#10;gCVJBLK0aKGiUYdj/eJ6YI5oASNYlJMaLtC5wuCTn1zj0oASZ0ysaKJZV/1cakKFx1J57A+lADXM&#10;oELRx+Yyk7tj7VHbPTB/GgBqwOmRdzfapGbdDE4RMFR/CABnHXmgB6jhjOqx5IZ3XgHBz82cUAV5&#10;PJe6kWJZpJVX955LFYz6A7iFJoAsuAYXeVGZW+YwuRwABkH5sY70AV7dZnDXElvENw2oElbBT0Py&#10;gUAElzbW7rZ20yROuTt8t5cdzypAH40ADxfaRmSYRzDhXtpSpJ5IDDvQBYDSiAkN9qbAwgKLk+ue&#10;BQArvI5+z4Ad0ywyTtB49OaAIgzx/wCjmaIQKAoVQd4RRyMZNADpvLaBi7tBbmPlztVQG9VPpQAk&#10;d0JYbZ4JfPjkYZlQAhlAJz+YoAmWQSyvEoDIgIdj/ePbBFADYViUkxouAvRcbuc9c4x0oAbIwLKq&#10;oJXX/VxqQAMcZPPofSgBZGmxEUiErLndsfaq9sjIwaAI1iKAi4k+1Oz74Y2CJjaP4emcdeaAJQpU&#10;MZlWMEhnkXADY5+agCs/2Z7p1hWZpgv7zyiViPsckKTQBYdQYZHmRmVuTExXAAAzn5sY79aAK9vH&#10;JJuuHtolLjaoSVjlPQ/KBQAPcW1u6WltKkUgywj8tpenLcqQFz70AK8DXIJluPKnBwslrKVyewYY&#10;7fjQBNvdLf5W+2OMYHygk+uRgUAOeSRz5I27mQ7lbJwOhzwM0ARB5EcwNJEIFwAqghgijkYyf/1U&#10;ALORJASxaC18vJk+UKA3GCDzxQAJch4bYxSiaOVgfNQAhlwTnjpyKAJVlEszxgBokGHLZ4Y9sHrx&#10;QAkRjGfJVSu3+HBPPrmgBspTcioqzSL9yNSFC9ASefQ+lABIZgYXSMSOudwR9qr2yARgn60AM8iQ&#10;ArdT/apGbfDGwRMbR0GAM4680ASAbVPnKiZILOp67efmoAryeRLdOIlnMir+8MbbYj7HJAJoAsOo&#10;aKRplZ1PJicjAAAyD823HGaAK8CTSK1x9miHmDaixysRs9/lA/KgBWntrV0s7aVI5Fy2wxvL7nlS&#10;MH60AEkIuRummEU4OEe1kK5POAw9qAJwzCAsn+lsAMKCi5PrngUAK7tIfIZV3uhLDJIAPHoM0AQh&#10;2VvIMsQt1woRQQ4RRyMZP0+lAD5ykkDby0Fv5f3/AJQoDDHIPpQAiXKyQ2rQyCZJWH71ADlQCc+3&#10;SgCVX8yVoly0aAh2J/iJ+7gj0oASJY1yY9uwDlVIJ59c4oAZLIm5URBM6/6tFIUL0BJyewPpQArt&#10;cKIikQmYE52PsC9uMjB/GgBqxOgIupftUjNvhicImCo6ADGcdeaAHhWCs1wqoCQzuuADj+9QBWk+&#10;zSXTrAJmlC/vTGSsX0O4gE0AWXCeU7Thip+ZonI4AAB/i2479aAK9uk8265a3iXcNqKkrHKdMH5Q&#10;tACtPb2zLZ28iRyKSdnltLjueVIANAA0DXK/PP5UykgSW0pXJ7Bh3x+NAEwMiwkq/wBrfAwmUXJ9&#10;c8CgBzSPI3kBVy6HcMkhR0OeBmgCIO0bmBpohCoACKCHCKORjJ//AFUAOmMckLFy0Fv5f3ztCgEY&#10;5B9KAGxziSK2eFxNHIR+9UA7gATn25FAE6uJZWhCho1GHJ/vHtg+1ADIhCufKRcYzhcFjn3OMdKA&#10;CVlBVEUTSL9yNSAB0GTz2B9KAEkaVPKaOISSDO7Y+1VHTIGMH8aAGiKSNT9rm+1yM2+CJgiYKjoo&#10;GM4680APCEBmmVYwSGeRTgHHPzUAVpBby3TiBZ2kC/vDE22Mk84O4gE0AWGTMUj3G9kb5jE5XAAA&#10;yOu3HegCCBZnD3DwRfMNqBZWOU9MBQtAA9xb27LaWsyRyLk7WjeX3P3SNpoAV4WusebMIpgSFktZ&#10;SvPUBgR/jQBY3SCAmN/tRAHAKAk/XgUADyM7eRhQ7oSQcnCng545oAhV2RzA00Qt1wojUEOEUcjG&#10;TQA+d0kgPzNDb+Xy/wAoUBhjkH0FACJP5kNq0MonSRgTKoBDKATnH1FAEoYSytGq5iQfvCTxuJ6Y&#10;PWgBIwi5MQULtzhcFjn1z9KAGyyRrtRVWaRf9XGpAA7EnnsD6UADvKBCyQCR1zu2vtVe2cdD+NAD&#10;RCyKVu5RdyO2+GNgiY2j+EDGcdeaAHhdqs0qLHkhndTjOOfmzQBXYQPcusKzNKq/vfKYrGT2B3EK&#10;TQBPIqGF3uEZkPJiYjAAABH3sY79aAILdZZQ1y1vGAw2oscrcoOx+UCgBXntrdktLeVI3XLbPLaX&#10;Hc8qRg0AI0LXQy8wilXgSW0pXJ6gMO+PxoAsbpBAcH7WcDABQZP14FACvIzN5BVdzpyDkhQePTmg&#10;CEGRGMBnjEK4XYowwRRyNvP0+lAD5tjwEtI9vb+Xy52BQGGOQw7UAItyskds0MvnJIQTKgB3DBOf&#10;zFAEyv5krxIA8aA7yc/ePbB68UANh8tQSiKFx91cFjn1zjHSgBsjDKqqCaReY4lIAXGAScn0PpQA&#10;SPKBEYohK653bXKqvbPIwT9aAGLE0a/6XMLp3bfDG4RMbR/CBjOOvNAEgDAMZlWJchnkXADY/vUA&#10;V3EEl1IsKzNKF/eeW22I+xyQpNAE7IvlSPMjsG+YxORwAOh+bGO9AEFvHLLm5lgiG4bUWOU4KehG&#10;0LQAPc21vIlnbSIki5Yp5by47nlSAp+tACvEboZlnEUy8K9rKVyeoDD2/GgCfcwhO0/a2AGACq5P&#10;rngUAK8kjuICFyyEsCSQAeD6ZoAi3OjGBpYvIXChFBDhFHIxk/8A6qAFmaNoW3FoLcx8yHaFAYYw&#10;Q3pQAR3HmQ2zRS+dHMw/eqAQVAJzj6igCUSK8zRgAxoCHY5+83bBHNABFsUExqu3b0GNxz656dKA&#10;GSmPKqiLNKv+rjBChegyeewPpQAStKPKMcYd0zv2PtVc8cZGCfrQAxbeRAftc/2uRm3wxuETG0dA&#10;ABnHXmgCQKVVjOFUEhndcAHHPzdKAKz+RLdOsAnMoXMvlkrEfY7iFJoAsOMxO06M6Ny0TEYAAGc5&#10;O3HGetAEMCTS7rg28Q3jaojlY/J6H5QtAA1xa2rpaW8qRyLltpjaT3PKkYP1oAR4jd8yTiGZThWt&#10;ZSueuAw9vTmgCfeVgJjP2yQAYQFBk+pIwKAHO8jn7OyrvdCWXOQqnjnpmgCEl1byGliW3XA2ICHC&#10;KORjJ/8A1UAPnKvA25mt7fy/v/KFAIxgg+lADY7hGgtnhm89JGBMqgHKgE59uRQBMs3mSNGF3RID&#10;vY9mJ6YPXigBIhGoJjVCuM4XBbn1zigBsjICqxxiZ15SNSFAxgc5PofSgAYzqIisQkcE7tj7VXPG&#10;RkYP40AMELICLyb7W7NvhjdVTG0dABjOOvNAEgBKsZlWNSQzyLgA45+agCu628t06wrM0ir+88tt&#10;sZ9juIUmgCwwUxOZVYofmaFyCAABkfe2479aAIIEllDXDW8XzjanlyscoOxG0L+VAA09rastnbyJ&#10;G65OwxtLjueVIxQAPA93zJcGKYEhXtpSueuAwxzj8aAJv3iwHY5u3AHy5QZP1xigBZJGdhBtUM6E&#10;sMk7QeDngZoAjDSRv5Jmi8hQAI1UhwijkYyf/wBVAD5WWSBvMLW9v5f3ztCgMMcg+lADY7gSRWrx&#10;OJo5W/1iAEMoBOfzFABcSJLHcQ7QUWNxIWycMw6Y78ehoAiaa3hWbmK2lyMvARJIcnuCo5PvmgCQ&#10;C5kYTIUKglWEvEirnkBl4GaAEF1G6tuwzoTvkVSY1IPQt+NAEqF3jXzGQhw26SL5MYPGM57e9AEM&#10;c1nI22BRKx+ZnPIG09ycng9M0ATMd0kQiIEeSzP8uenQDFAEcq3jEC2nUhSQ25RnPYZANADUjjjl&#10;YTo7yKpkNywVgCwwQrdR+FADpD9wCOP7GybpmcgFQB8uTk5oAcWfc6hhK0oBERJCquO7KDgGgCAp&#10;5oWfUA0JztEG/wAyI54GQoAP40ATH7S9ynlSRm0jBEqqMsGA6ZDcHB9KAEQLBGgSQW9vEpysmM4G&#10;RuJJFAEaf2a7wPGokdlLJMg4Oep+X1oAbfKtxBJbfapIBLxuCspUAZIBAXGaALEYgt4IwspeMIoQ&#10;u/LADjk9zQBCZo4lmB8u2kyPmiIkkxnuCg5PvmgCVRcswnXyygyCsvEirnsy8DPpigBou0KlmKs6&#10;53SqhaNSD0z60ASRs8kY81kYMG3SxZXHcYBJ7e9AEUM1nK222AkJy7Oe209STzweQDQBMeZIxHtW&#10;MEszZXJ46Afj1oAZKLxzi3nTaud+9R17DOCKAIkSKOQi4WRpQpdrhgCq5GCqt1H4UASScFCI0+xl&#10;MzM5AKqB8ueTQA5idz7W82SbBEZJCopHTKg4BoAr7DKqz36tDzs8gSeZEc8DKgDP40AT/v2uRslU&#10;20Qw6KgLB8dM7uDg9MUANQJDGm2ZbeCNTlJQM9SNxJIoAZH/AGczwvGgkdlLxyoOCCOW+X1oAS9C&#10;XFvJam6lh8443qpRkAGSAQFIz9aALEflW9vF5cpaMIFRpH5bA459TQBCZYYUmDNFBLkZaAiSQj3B&#10;Uc/nQA9Tcu6zJsKrkETcOozyAVGBn6UAIt0pVmlCNIhbMqAtGpU9C2OvNAEiFniBkKEMG3Sx5XnP&#10;GMk9vegCKKa0kbbbKJGOXLNzt2nkkkZ47UATBTvjCsvl5LFht3dMYHFAEcy3pYfZJlZRnduAHPYZ&#10;ANADI440lPnpI86qZDcthgMjlVbqPwoAc5PyARx/YypadnIUqoHy9zmgB7lsuqv5jzYKxEkKox/e&#10;UEgGgCv5fnbZtQVoWHyiDfviOemQAM/jQBPi4a4XbKjW0YIdVUFg47Z3ccHpigBECQRIFmFvBGpy&#10;kmN3f5iSeKAIlOml4JEVZJHBdJkHYjlvl45oAS9Edzby2v2uaDzTt3hWRkAGSAQFIzQBYiEVvbxK&#10;kzNEqKqM7/M2Bxye5oAiaWCFJVLRW8uR80JEkh56kFRyffNADgblpBKqoQMhhKPnVc84K9PyoABd&#10;xlTu2u6E7plQtGpB6FgOtAEqMzxLuZCGDb5IvlxzkYyT/OgCKOa0kYJbhZSfnZjzt2nuTk8GgCb7&#10;0kQjI2Aksw2knjGAMUARTJfOwFtcJgZ3Bl5z6ZAxQAxYoo5W85JHlCl2uWAKjPVVbqPwoAWVnHlh&#10;Io/sZUtO0jbSqgfL65oAlJIMihvNM2CIiSFUY/vKCQDQBWKGXbPfBof4BB5gkiOcAZAAzn3oAnxc&#10;yXK+XMht4uHVVy28DoSG44PTbQA1AkMSbZRbwRq2VkAB643EkjFADIxp7vA6IHZlLxypnnPU/L60&#10;AJehLmCW1+1SwCU4LhWRkAGSAQFIz9aALEQit7ePExeLYqxs7ZLADjn1NAELSwwrNueKB8jLQESS&#10;cnuCvU+4NADl+0O6zxBNoJDCXh1GeRlOBn6UAC3cZUlwGdC26ZVLRqynGCeuaAJY2aSIb2jZWDb5&#10;Yvl75GMk9qAIYp7KVtlvtlJyxY8hdrYJJIz+dAEx5liEe3YCWZhjd0xgDH60ARypeMw+z3CttJyG&#10;UcH0yARQAxUijlbzUkeZVMjXLBSBkDKq3UfhQA52wUxEgsym6ZnwCqgfLnk5oAeWyXUOZGlAKxNk&#10;Koxj7yg4BoAgMZlxPfhoP4BB5nmRHOAMgAZz70AT4uHuVKSobaMYdVXJDjtndwcHptoAYoEESCOQ&#10;W8EStlJcA4GfmJJoAZENPLQyACV3UvHLGOMHq3y+tADb0RzwSWv2qWETfLvCshRQMkAgAjNAFiER&#10;wQR/vC0YVViZ5CS2BxknHJoAiaWCJJyxit5MjLQkSP17gqOT75oAev2l2WZAm0ZBWXh1GecFeBke&#10;1ACLdKQxfa7oTulVSY1Knpu9aAJEZ3jXeUYOGDyxHZjnjGST060ARxTWkp2wBZWPzFic7dp7k85B&#10;oAlJJkjEW3aSWLAjPToBigBkq3rEfZ7hcKTvDKOvYZANAESxxRyFblHkmVTIblgrAFhyFbqPwoAf&#10;ITlB5cZs2XdMXIBVQPl780APLnLoD5kk3zCJiQqjH95QcA0AVynmhZ78GE/cWDeJIjngZCgbvxoA&#10;sfv3uV8uZDbxAh1VAWDgdM7uOD0xQAxFW3iRUm+zwRqciQDd1PzEsRQAxBppMDoBIzAukqqSDnq3&#10;y+tADb4R3EElqbmWAS/LvVSpQAZIBAUjNAFiPyra2i2Ss8QRQjO33sDjk9zQBEZoIUmG6KCXIy0J&#10;WSQjPUgqOfrmgB6C6ZlmXYVBIZZv9Yq55wV4GfpQAC6QqS213TOZVUtGpB6Z9eaAHoZZI13snzbt&#10;0seV75GMk9uvNAEUc1lKcW4ErcuznnbtPJJPPB6UATNuLxiDZtySWyM9OgGPegBki3rNi3mXjO/c&#10;o6+mcGgCNY4o5SJ0d5gpka5YKQuRghW6j8KAHyhvkCpGLNk3Tu5AKqB8vc0AOdjl1DeY82CIiSFU&#10;Yx95QcZoAr7GlCzXytAAdggMm+I54GVA5/GgCx/pD3K7JUNtEMOqqCwf0J3cHB6baAGoFhjQJMtv&#10;bxKflkAz1xuJJGKAI4/7PZ4HRRK7AukqKehH3vl9aAGXqx3EElqLmWATHb5ioUZVAyQCApGfrQBa&#10;j8m3gi2SM8YRVRnflsDjk9zQBC08ESTZaKCXIy0BEkhHuCvX86AHKbhnEsZTauQwlGHUZ55QYH5U&#10;AAuo2UltruhO6VVLRqynoT60ASJvkjUyMrKwO6SLKAHPGMk9qAIo57SRyluBMxy7M3YKe5Iz9KAJ&#10;uDJGI8CPJYt8uemMDigCOUXrOBb3C7RncHUZz2GcEUAMSOJJj5ySPMqmRrpgCFyOVVuo/CgBzk/J&#10;iKP7GV3TM5AKgD5cnJoAkctl1U+a8uCIiSFUY/vKCQDQBXEbzYn1ANBg7Rb798RzwMgAZ/GgCY+e&#10;1yoWVGtowQ6Ko3B/QkNxwem2gBqL5MahZFt7WJTw+Nx6/MS2MUAMT+zXaGRFEjupdJUHGCOW+Xjm&#10;gBt4I7i3ktftMtusp271UoUAGSAQFIzQBYiEdvBHiYvEEVYy7ctgcHPqaAInmgiSbLRQTZHzQESS&#10;cnuCo5+uaAHp9qZxMojwMhll/wBYq555UYH5UAILtCpLlHkQnMqqWjUqehYDrQBKhkeNSzphg2+W&#10;LK45yMZJPT3oAhjns5DshCzE/OWPOAp6knJyD0oAmwTJEIyBGCSSMZ4GMAYoAZKLxjiCdQASGDqM&#10;57DIBFAEYihjlPnI7yqpkNy4BUZGCqt1H0FADpGwUAjT7GULTNIQpVQPl55zQA8kgyKGMrz4IiYk&#10;Koxj7yg4BoAr+WXAuL4NCPueT5nmRNnAGQBz+NAE/wC/e5XZIrW0QIdUUFg4HTO7g4PTbQA1AkEK&#10;eXJ9nt41bKyAZ643EkjFADIxprNBIgErspdJUHByOT8vrQA29CXEEtr9pltxMcFwpQooGSAQFIz9&#10;aALMQitreMCUvEEVUZ35bA459SKAIXliiSb5oraTIy8JEkhB9QVHJ980APH2lmWdNhAJDCXh1GfV&#10;eBke1ACC7QoxIV5EJzKAxjVgehODQBJE0jxAylDuDb5YSVwc8Yzk9OtAEaTWUrbIAszH5izc42ty&#10;STzx1oAlOTJGsW0LkszcFumMAY/WgCOVb04ENwhCk7tyjOewzgigBixxxykSRyPKqmRrlwpUZHIV&#10;uo/DFAD5CQUAjj+xlN07OcFVA+XPJzQA5mYl0V/NaUAiMkhVBH95QcA0AVzG0u2a/wB0HOwW+/fE&#10;ewyAADn3oAnIme6XypENvGCJAqjIfHTO7rg9MUANQLbxIEk8iCJTlZAAcc/MSxGKAGx/2YzQugEr&#10;sC0ciDPUcn5fWgCO9EU8Elr9qkgWbguqMjKAMkAgKRmgCzEIYLeILMzxhVVGdzlsDjJPc0AQtLAi&#10;TZaO3kyMtCRJIcnuCo5PvmgCQfaWkWZPLwMgrLw6jPIBXgZFACC7jYMXUM6E7pVQtGpU9N2OtAEi&#10;M8ka+aybXDb5Y/l78Yznt1oAjjms5W22wWYn5i/XbtbkknJ47UASkkyRiLbsyWLAjPToBigBkovW&#10;IFtOpAzu3L37DIBoAjSNI5WE6u8iqZGuGCsBkYIVuo/CgB8pwUHlx/ZGXdMznBAA+XnJoAVmfe6L&#10;iUzAN5ZYgKCPVQcA0AQ7DKFmvw0GPlEHmCSI54GQoAb8aAJv373K+VKn2aLIkVVGQ4HTIbrg9NtA&#10;DVXyI02Si3tolOUkHPcbmJIoAYn9ms0LoBK7KXjlQdcjr8vrQA29C3EEts1zLbiY7d4DKygDJAIC&#10;4zQBZiEVtbx7JS8QRVRnflsDjk9yKAIWmiiSb5oraXI+aEiSQgnuCo5PvmgB6/aWbzx5bRgkFZR8&#10;6rnnBXgZ+lACLdR4LEKzJnMiqWjUg9N3rQAkzM9jMZnVVMcm+eL5ccZGMkn9aAJllcw73jdchQBx&#10;vy3/AOugCCZbqSFEtR9n3PmSSQDIQcnGCeT60APle7f5bdlSNNoMsnVvoOhBoAfKrYQNCk+TnAwo&#10;Ge+DnNADZdsiyNsZnXpGQUHy9twHIoAbLdi1jMkuPMcsYklZIxgDIG7J/OgBiiaaIBURLeRQ5FtK&#10;fMO7kEMNgx75oAbbiC1BjWdjPO250uZDK/AwVAyelAE0jO1wqRW+VHymcsu1COR8uc96AGrIEJFx&#10;chnlKqoMewnB6D1zQBIzzLMCS0a5CqmAY2HbkDIP40ALGsm8v5USuSd7ocndnjtz75oAbOcZ+0KG&#10;UdIh827JHJ3DgCgCXkgjCgDG0gkdeOoFAFdlWSURPKkxA3Jbs2x/944OT+IoAlmmht1Eky+WFJSF&#10;AQdxI7AetADlkd4A7q0YbaB93d82OmOO9AFeaKd4litv3AZ90skmMhB1wAepoAldrliFhkWOJdoM&#10;rjJb6diKAHSo2FzAk65ycYUAnvgk5oAZLiVJGCszL/CQUB2/w5HUfnQAyW7+yxtJMQZZGYxLI0cY&#10;CgZxuBI/GgBFWWWAKI0W2kUORbyHzCW5BVl2DHvmgBkHk2v7tJ28+d8uly5mcBeCq/MTxQBPI8hu&#10;AkNsGAGz7RuXamOR8uc96AGK7IdtxcKTKyqoZNhbBPAHfIoAkLyCbJZo1BCquAY2HbnGQfxoAIxL&#10;u3skSuc73Truzx25980AEuSCJlVkX/ln97OSOW3DoDQBK28gkhQoA2lT/wDW4oArsu+RY3lWUld0&#10;UBba/wDvHBJP5UAPlmt7VRLKNmwlYlyCXOP4QO9ACiVzD5joyZCgDI3fNj0470AQzJdyRKlsBbgv&#10;ullkwSEHXAB6mgCR3upPkgdY40KhppBkt347EHpQA6ZNwUGBZ1B3ZGFAJ74Oc0ANlKSRyOyOzKRh&#10;GDRg7e2QORQAyW6FpG0k2PNkLGJZGSMAAZxuyeKAERXliVVVEt5FDkW0p8wljkFWGwfjmgBsKw2q&#10;lBcsJp3y0dxJ5r8cFRyTgUATOzm5Cw2+4AbDc7l2pjkDbnPegBiOF+We5DNKyogaPy84PQeuaAJW&#10;aRJQXZo1yFRMAxsO3IGQaAEjSbeXZYUdsh3Tsc8YOOTjrmgAlI5E6hkHSIfNuyRy24cAUASnJByq&#10;gcbSGI6++KAKxDSTBHlSX5d8Vux2Pj+8SDk/lQBJNcRW6h5V2bSViTIy5I7AZoAckspg3yxsm7aA&#10;oI3/ADfTjvQBBcJdSRolqBbZfMsrgFgg5OME8mgCR3uX+SBxHEpUNLICS3rjoCDQA+VGIX/R0nGc&#10;8YUAnvg5zQBHLh0kcozyL/Acxj5e2QOR+YoAZNdC2QyTnEjsxjSUpGMAZ27snj3oARN0sIUIiQOo&#10;ci3lPmHdyCrLsGPfNACQCG1XZHO3nztuaO5kMrgLwVHOeKAJnaQ3AWK33KPlNxuUqmOfu5z3oAar&#10;iPIubkFpSqoDH5ecHoB1OaAHlmSYFmaMEhVQANGw7ZIBIP40ALGHLlikSsc+Y6HndnjsCffNACSk&#10;ZPnqGROkY+YNkjk7hwB9aAJTuZTgKBwEIbH64oArMgaYRvOsxK7o7dm2P/vcdfyoAlmmhtlV5h5Y&#10;U7IUGCWJH8IHegByyOYd7oyFtoUZG7LY9OO9AEFxHcyRLHZ4tgX3TSyYJCDk4APU0AOd7pztglVI&#10;02gyyDLEjrjoDmgB8yMQoMCzrnJ6KB74OaAGSkSRyFYmZ16I2UHHbIHIzQA2a7NqjSz481yxiWRo&#10;4wAozjdkjHvQA0CeaAKsUcdtKoc/Z5T5h3HIKsoQY980AJbCC2BRJ2NxM+50uJDK42jBVeT0oAkk&#10;aX7QBHBuUfIbjcpVMcj5c570ACOUO2e5DNKyqgaPy8kHkDuc9KAHlpVlBdmjAIVUwDGw7c4yD+NA&#10;CxiQsWMUaMc73Q5Oc8dgT75oAbLt58/DKv8Ayz+9nJHJ3DgCgCbqDwoXjYQxHXjrigCuylphG8yT&#10;DbvigZij9fvHBOfyoAkmnhtlDzDYEJWJBjLsR/CBmgBRIzQ5kR1yFGMjdlsenHegCCdZ5IUS1/0c&#10;F8ySyAZCDk4AJ5NAEkjXL48h1SNdoMsgyzfToMGgB0qcIDCk4znsoGe+DnNADZgsiStsYuvRDmMf&#10;L2yByPzoAZLdC1QyzY81yxiWRo4xgDON2SPxoAaolniCoiJbyKHIt5D5mWOQVYbB+OaAEtxBaKUW&#10;c+dO25kuZDK42jBUcnpQBK7TNcbYoBtA2Gcsu1MDIyucmgBqMUOLi5DNKVVcx+WWweQM9c0ASFpF&#10;mBcvGMhUTAMZHbnGQfxoAIhKzl/KiRuQ7qcndnjnHPvmgBJiefPUMq/8sgQwYkjk7hwBQBLmQglg&#10;gUY2bWPfjrigCBxvkWNpUlON0cDHa/X73B5/KgCSWaG2UNMNm0lYl4JYkdgKAHLJI0IeRGjDbQAS&#10;N/zY6Y4HWgCCeO4eJY7YfZ9z7pJHAyEHJxg9TQA+RrlzthkEUSFQ0zgkt9OxB6UAOmXAQGFJ1znA&#10;wuCe+DnNADZCskcjrGzuvRGzGvHbI6j86AGS3ZtYzJPjzXLGJZGSMAAZA3ZPHvQAiiSWEAIiW0ih&#10;yLaU+Yd3IKsuwY980AMthbWoKrO32i4bLR3LmWTjgqOT0oAmkdjciOG3DcbDOWXamBkfLnPegBEY&#10;RnbcXAJlZQgMfl7iCeB3ORQA8s4nBLtGuQqoADGR2ycZBoAI1k372WJWOfMdDzuzgdhn3zQASkYI&#10;nVTGvPlj5t2SOW3DoDQBK28gkhAAAEIJH64oAryKWkETSpKxXfHAzbW/3uDk/lQA+WaG2VXm+XYS&#10;sSDBLsRxgCgBwklMO+RGTdtAHG75vp9aAIJ1uXhVLMGDLlpJJAMhR1wAepoAkd7txthZY40KhppB&#10;y3fgdDnpQA6ZJCFAt0mUnJOQoGe+DnNADZCsiSMUZ3XHyEFAdvbcByPzoAZLdC1RpJyBI5YxJIUj&#10;AAGcFsnj3oARFklhUKiLbSKHItpCJDvOQVYbBj3zQA2ARWqlBcHz53y8dxIZXGOCo5PAoAmd3Nxt&#10;httyqNhuNylUI5A2ZzxmgBisEbFxc7nlZVQNH5eeegz1zQBIXcTAszIuQqoADG34gZB/GgAjWbzN&#10;xjhQnO+RTk7s4Hbn3zQASkcidQwHSIfMGyRydw4xQBK3IKkKBxtwxHX3xQBWcB5RG0yygLujtySr&#10;cfxHHJ/KgCWWaC3QSyjaEJWFcjLtjsB3oAVZXaDfIjR7tvBI35bHpx3oAhuI7qSJUtf9GBfMsrhS&#10;wQcnGCeTQA9zcsNsLqkaEAzSDJY9eB0INAD5UJCgQLPzuOMKBnvg5zQAyUB45HKMzL/A2UB29sgc&#10;j86AI5bs2ymWdgHYsYkkMcYwBnBbJ4oARFlmgCqiLBIodvs0p8wljkFWXYMe+aAEt1gtQUE7efO+&#10;WjuJDM4xwVHJ6UASu8jXISG2yg+Q3BZSq45A27s96AER/LO25uAzSsqoDH5ecHpzycigB++VJw0j&#10;mNMhUjADRsO2TjINACoJclzHEjHId15O7PHYZ465oASUjkTgOq/8sx8wbJHJ3DgD60ASkuV6KBwE&#10;O4jrx6cUAVnG6QRyTJN8u+K3Ztj/AO9xyfyoAlmmht1Dzfu9p2xKMHcSP4QM80ACynyAzo0e/aFB&#10;I35bHp9aAIp0uHiVLQfZ8vmWWTGQo64wepoAc73khCwuscS4DSuCSfpnAINAEkyMQv7hZ1zu7KAf&#10;XBzmgBknlypLJ5bM6nhG3IDt7ZA5GaAGTXf2VTJPgTOW8pZSkYwBnG7JH40ANVZJYAixpHbSrvYW&#10;0p8wljkFWGzg+uaAEthb2wKJOftEz7njuJDK428FQMk8UASSGT7SBFBuA+U3G5CiY5Hy5zxmgARx&#10;GStxchmlZQu6PyyxB5A9cjigCQs4lBZmjHComAY2H1xkGgARZdxby4kc53uhyd2eOwJ465oAbL0x&#10;cEMoOfKADbskcncOADQBMQxByFA42EEjGePSgCu4UyiNpVmON8duTsY/7Rwcn8qAJJp47ZBJONgQ&#10;lYkGMsSOwGaAFE0rQ72jZc7QMlQ3zY7DjvQBBOty8KR2o8gl8ySuASEHXGCeTQBJI1052wyLHCm0&#10;NK6ksx747EGgB8qMQmIUnGc9lAz3w2c0AMlxIkreWWkHRDlB8vbIHIz9aAGS3YtVaSfHmOWMSyMk&#10;YwBnG7JH40AMVZJ41CoiW8ih9tvKfMyxyCrDZx75oAS3+zWoKLcEzzvlo7iQzP8AKMFRyelAE0jz&#10;NchILYMg+Vrgsu1Mcj5c57+lACI5QkXNwrPKVVAY/L3YPQA9c0APZ3SUF2aMEhUjADRsPqBkH8aA&#10;FjV9xYRRI3PmPGcndnjtk++aAGy4OfPCui/8sx82SSOW3DgCgCUksCSFA42ndj264oAgZd8giaZJ&#10;Tt3RwM2x/wDe4Jz+VAEkssNsgeYbAp2xJkEscdgKAHLK7QhpFZN23Ayu75senHegCGaO4eJY7UfZ&#10;wX3SyuBkIOTgA9TQA6RruRgsEqxQoVDTOuWb6ZwMGgBl+jNayDyFulIY7RhRyPQ5zQA8ujDDwMkf&#10;BL8IMn2BznPtQBGIzKQYlkVFz/rGf5iTyNrH+tACy2rvLFK9w6yJnagx5W48A4I5PPFADnilOze0&#10;rbQPmjYIWJ9gQAKAFDO0xjZ23MM+UUyNvQ5Zc8/jQA5k3uC2VVBgIVUoWPGRxuoAbJGqSLOLZZpe&#10;FDqqq6oPdjQAzz32vPHZO3JyCEVycehPegCOeK1lMcr2ssoHzYT5dpBx8yblJ/I0AOScgyzpcKA4&#10;CRQSgxhDGSDwTnk0ATqJAB8vlueSgb5CfrgmgCL7IAglaHbPuLFIJXQFm4JOCv8AKgCWONow24Nh&#10;z82+Teqrj/a5oAhK2jsm2Bn83ndsIUehOcD8qAHywiQSRT4lhcKrDBXCg92JOaACO1tLch47Yq8e&#10;djfePIxwck8igBzNE/3oHVMg+YcKMn2BznPtQBEIjIcxrJGi55kZ8sSecqx6cetACyWzPNFK906s&#10;mdsYx5W7GAcEcnnigBzqxCl2mYKPvIdhY/QYAAoAAzvJ5ZmZS4z5Ozoo4IJGR+OaAHMvmOCSVjjX&#10;aIyitHuPAIyN2aAEkiVZBcC1WeYYUMqqrqg56sc/hQAzz5drzLYtznI+VXPGOme9ADJ4raXy3a0k&#10;kUEMdvylSDj5l3AnH0NACrMVeWdLlQjAJDBKpjCFCQeCc8k0AWU81V/1YDHJK7vkz7cZoAr/AGQC&#10;MSNDtm3bikEropZuCTjaKAJo08oMWDMHPzBpC6qMf7VAEJW3d0K2zsZBncFO0DsTnAoAfLCJA8U3&#10;7yOQKjfKVwvPViTmgBYrS0tisiW+HjzsfgknGMDJJ5FAAzRt9+Fkj4ZpThQSfYHOc+1AESRGQkxi&#10;VY1z/rWb5iTyNrEcUAOltS0sUsly6smdqAr5W7oDg9TzxQA6SKRgm5pjt/iRgrMT7AgYoAdlml2G&#10;VgzDIiKZAUcEFlzz+NACsjSOGfIVRt2FVMeT0IyN1ADXjVXFx9nWWUYVWVVV1Qe7H9KAIxO2HmSx&#10;bGTwdiuxA9M96AGzR20vlubWSReGIjypQ5x8yblJx/umgAWcAyzJdDDAJFDKpjCFCQeDzknvQBYU&#10;yKOItr9Sucpn64z+lAEP2MBfNeHFxktsgldE3NwScFaAJY0aJW3hm3n5g8hdVGPegCIras6bLZ38&#10;znftIUDsTnAoAfJFvEkc/wC8jkCoRtK4UerEnNABHa2tuRIkGHjzsbGTyMYGSTyKAHFo2HzwsicE&#10;ycKMn2BznPtQBEsZkYGNJURc8yM/zZPIKselACzWu6aKWS4dHTO1AR5ZYjAO09TzxQA6SKUhSTMx&#10;XHzIwQufpkDA96AFy7S7GkYFhkRFP4OnLDIz+NACtG0jhnyqICBGVUxlieCON3FACSRIrC4+zpNI&#10;MKGVVV1Ue7H9KAIjO+x50s5AST8vyK54+vegBJ4rSXy3NrLIMhjsyNuDj5l3An/vk0AKs53Szi5U&#10;K4CQwSjywmwkHgnPJ70AWIzIFyAFPUru+TP5Z/SgCH7KAnmPDtmLFikEropZuCTjaKAJYlaJWDKx&#10;Dn5g0hcKMf7VAELraSOnl27yF+d20hV9Cd2BQA+WAOJI5lEiSBUYbSuFB7tkk0ALHaWtuwdYMPHk&#10;ow5PIxgZJPNAAXibIeB1jGGLkBRk+wOSc0ARLH5xzEJUjX/noXyxY8/Kx6fjQA6S1YzRSPcOjJna&#10;gx5ZboDgjrzQArxOQuWmcpj5kOwsT7cDFADt0hmCM53MMiErkBRxyRnn8aAHMru4JyqoNpRlVo8n&#10;oRkZoAbJCqOtx9mWWUAKGVVVwg92P6UANE0m17hLJyTk7fkVzgehPegCOaK1mEcjWkrrwx2/Lt5x&#10;8y7gTj6GgBUmw0063KgMAkMEq+WEKEg8E5yTQBYTzQDiML1ON2Vz+Wf0oAg+yARiQwFZyxYpBK6K&#10;Wbgk4Kj9KAJYo/KVtwYiQ/NvkMiqMf7XrQBG62zum23ZvM58zadqjsTnA/KgBXiEnmxzP50bhUYF&#10;SoCA/wB7vQA6O2tIG8xIAGjyY2+8eRg4JJPNACs0ZGHiaOPIJfheT7A5zn2oAiVPOP7oSBE6+Yz/&#10;ADFjzlWP9aAFltWeWKZ53WRM7YwR5WegOCOTzQA94pG27zK20D5kYIWJ9gQMD3oATLtN5bOcsN3l&#10;FAcL0OSuefxoAcyF3BJ2ogx5bIpTceMjjNACSRKji4Nus0vCh1RVdVH+8c0ARm5ZVadLNznOQQqu&#10;eMdM96AGTxWkpjla1klA+bCfLtI4+ZNyk4/3TQA5JyDLOLkDcAkUEoMapsJB4JzyaALCeao+WIK3&#10;Ugt8mfyz+lAEItPk814Ns+7dsgldFLNwScFaAJIo2jDbwxDnnfIXVVx/tc0ARFLZ3Tbbs3mfNv2E&#10;KB2JzgUAPlhWQPFOPNikCow27cKPVicnrQAJa2duRIlvtaPOxzyeRjCkknkUAOZomGGgdU4O84UZ&#10;P0O7OfagCJYmlIKLIka5/wBYz5bceflY9PxoAJbVpJopXuXRkztjG3ys4wDgjk88UAPeN2C5aVto&#10;+8jBC5PsCBj60AG6QyeW8zIWGRDsBwvQ5IyP1oAcy+YynJCIu0I6K0ZY9xkbs0AJJEqyLcfZlmmG&#10;FDKqhlQe7HP4UAM89wrzrZueuV+RH6Y7nvQAyeO2l8tzaSSLkMdnylSDjJXcCcfQ0AKk+1pp0uF2&#10;sAkMEoMYUoSDwTnknrQBZXzVBxGFbqV3fJn64z+lAFYWgCea8G2fcWKQSuilm4JONv8AKgCeNGiD&#10;bwxDn5tzl1UY/wBrmgCIrbNIm23djIM7tp2KOxOcCgBZI1lEkU3zxyBUYFSuEz/eJ5oAWO0tbciS&#10;ODa8eSjnlicYwMknkUAKTE2d0LonDGQ/ICT7A5zn2oAjWNpTmNJEjXP+sZ/mJPOVY9PxoAWW1Z5Y&#10;pXuWV0ztQEeVuxjOCOTzxQA6SKRgpLTNtx8yMELE+wIGKAFBdpQjSsCwyISmQFHBywzz+NADihlf&#10;c+URBt2MqlCT0I43UANkjRZBceQs0oAVWRVVlQf7x/SgBguJMPMlk5HOQdqyEgeme9ADJ47WURu1&#10;rJIMhjs+Uoc4+ZNyk4/3TQAJOA006XKkNhIoJR5YQxkg8E55NAFlRMq/LEFbqV3fJn8iaAK4tFA8&#10;x4yJ8lvLt5XRdzcEnG2gCeNGiDh1Zlc/MHkLhRj1agCJltWdCtu7eZzv2Hao7E5wKAHSRCTzIpv3&#10;scgVGBUrhR6sSc0ACWtpbkSJAN8WdjdTkjGASSeRQA4tEfvwMkfBMnCLuPsDuzn2oAhETSMDHHKq&#10;DOTK7/Nk8/Kx6fjQAstqWmhka4ZHTO1OPKJxgHaep54oAkeKRgpZpm2gfMjBCx+gIGBQAm5jKEaV&#10;gXGREU/gHHJXPP40AK0ZlcM5Kogx5TIpjLHuMjdQASRIrC4a3SaUYVWRVV1Qe7HJ+lAEfnuFeeKw&#10;kOc5B2o54x0J70ANmjtZfLka0kdeGOwkbSDj5l3An8jQAqTHdNOLpAjgJDBKpjCFCQeDzye+KALC&#10;ecAdqBD127vkz+Wf0oAg+yqEEjw4n3FtlvK6KWbgk4Kj9KAJo0MSsHBIc/MGcuFGP9rFAELLaO6e&#10;XA8nmDO7aQi+hO7A/KgB8kPmB45wJEkCoy7SuEB7sSc0AC2lrA29YNrRglG6nkY4OSeRQA7MbAq0&#10;DKgwxc4UZPsDuzn2oAhEZkOYxLHEucGRnyxY8/Kx6UAOktS0sMrXLq652rx5ZY8A7SOvPFACyRSM&#10;FLNK+wDLoQhZj7ZAxQA7cxmCNKcsMiApwFHHLDPP40AOKs7BjkIq7djKrRkngEcbqAGyRIkguDbL&#10;NKAFDqqhwo5/iP6UAN85yjTpYvznKnYshwPTdQBFLDazeXK1nI4GGO07duDj5k3KTj/dNACpMd00&#10;63ShWwsMEq+WE2Eg5BOSSe9AFlfMVeECnkld2Uz9cZ/SgCv9mXZvMJW43FikEsiKWbgk4KigCaKM&#10;xK24MfMPzF3MiqMf7XNAEbJau6bYHbzBneFYKB2JzgUAOkjMgkjmHmROFRhgrhAe7Hk0AEdta25D&#10;pAA8edjfeOSMcck8igBxKMCHhZE4LPwgyfYHOc+1AESxmVgYhIsa5/1jPliTz8rHpQAstqzzRSvO&#10;6OmdqDHlE9AcHqeeKAHSRO2ze0rFRndGwQsT6gEDAoAXdK0ojaQ5YZ8pk6L0OSuRn8aAFKl33NkI&#10;gwI2VTGWPGRkbuKAEeFUlFybdZpsBVZVVWVB/vHNAEZnkCNPHZO3XKkKshOPTPegBk8dpKYpGt5Z&#10;AMMVT5dpBx8y7lY4+hoAck5DSzpcqFYBIoJR5YTYSDwTnkmgCwglVeIwjdSNwKZ/LP6UAQi1UIJH&#10;i2zliwSCV0DM3UnBX+VAEkcbRht4Yq5+bdIXAGP9rBoAjKWrum22ZjIN27aQq+hOcD8qAHSwiQPH&#10;MBNFIFRhjbhQe7EnPWgAS0s7Yh4rfa8edjH5jyMYByTyKAHExt9+F0j4JfAUZP0O7OfagCJU8w7k&#10;EqRrnmQvltx5+Vj04oAJbYyywytdOjJnbGMeWW6AlSOvPFADbyJ3tnEjTMqxtzCQruSPQYFADo7S&#10;MlZ5t80wYuQX3IpPYDOOPagB8v2mX5YyIo36svyyD86AFVVsrdPNfeE+XzX+9jpkkA5NADEuXncq&#10;LWZI8cSuVVSCeowxP8qAJFlhkDwQSAODtYxYJUkZ5684oAhjItl8mJ2nmOQ7Ty/N19VBx17CgBWk&#10;uyVC8En5mTEqAd+uG/SgBzykTRINmSCHZiPM4x0Cg9iaAI8Wk0wcBHeHMIaUZYHgnBbn8c0ATL5L&#10;RhGCi3QjJIBRiT2yTgZoAZLf2InNvJPieNfMeJSchT3O3t9aAGxBXjNxbuZMjdG8jtt3Hg/gPpQA&#10;9ZhhIkODwWMY81CM89ORmgBy+cZPMuNqICfLCOSMAHqNooAhW7srhmeGXzCmOMPtB7ZA4oAsFxEH&#10;LFSwwNidSx6Z570AQpaL8s1xvml3F9pbcqE9gM449qAJJvtM64jOyJ+Ny8SDH1oAREWztkMzBtmB&#10;5sn3sE4BYgHJoASK4knZl+zyJH1EjEIrAnthie3oKAHrNbyb4baUCQHaxjwdhIzz70AV4ybUeVHK&#10;biYk7mmlOR+IBx+AFAEkkl4SmPl3HkxkSKPXqFb9KAFllKTxJhMkEOzn95xjoFz2JoAYFtppVkAV&#10;5Icwq0oywPBOCefxoAlUxFBGwHkJwxZcox/2SSeM0ARy31n55tnnAnjG5olLbgvqdvagAiXfEZ4J&#10;DICN0byO23PQn8PpQA8TAKkcbDjBPljzFOTz05FACxmZpDJcbUUE7AkhIwM9RtGaAIlu7K4ZnjmM&#10;jpj5cOUB7fL0oAn3rFvfCuwIG1ODuPQde9AECWke4SziSWYsXKltyIT2AJwMe1AEs4uJv3any4n7&#10;jIkAHOaAEjC2duu9g6x8GSQYbB4ySM5NADYrhp2YfZ5Y0wSJHKqrAnqMMT2oAeJLeQPBbOA4OGMY&#10;BKsRnnrzQBEjfZ18mJjcSnIdppvm698A469hQAskl2CoX5WYjcUIlQevUK1AD5ZilxEn7vLAhix/&#10;ecY4AXPbJoAiItppw8YV5Icwh5hkg8E4J5NAEw8vywPkECkbiVyjE/3ck96AGzX1mLg28lwPORd7&#10;QoW3Aep20AMRTJGZ7aQsCN0bSO23JyCfwHHSgCVJQqJHG3zDBJjHmKcnnpyKABPOMhknZVVSdoSQ&#10;kYGRyNozQBELuwuWZoZTI644w5UHtkdKALBcQq7MVZsgBU6lj0HXvQBXW2U7Zp1eebcWILblRjzg&#10;AnHHtQBLKLqf5EPlwvxuXIkGPr0oAERbK3TzW3eXwZXHzYPGSQDk80AMiuWndgLeYR/89HIRSCeo&#10;wxP6CgB6y28u+3tpArg7WMWCVJGefegCFGW1HkRSNPKchmnlJb81Bx17CgBXkuiVAAQE/MUIkUdj&#10;1waAHyTFJ4kAjyQQ7Of3nGMYC56jJoAjItJZllXa7w5hV5RlgeCcFhn05oAmBRo1Rgv2dThmIBRj&#10;7ZJ70ANmvbET/ZpJx50a72hTJIHq230oAbEpdDcW7B1Ybo2kdtuTwfy+lAEgmXaiRNgjBbyx5qkE&#10;8/d5FACIZzIZZ2REBOwI5IwARyNoyaAI1vLK6LSRTGUoQMDeVDfQYFAExfyxIzhS3ACp97cRxnnv&#10;QBDHadJrjfNNuLhSxZUJ7AZxx7UASyi6m+RT5cbDlhkSLigBI4xZ26+bJvVOPNcfNg8ZJGcnmgBI&#10;rgzsyiCZI+0rlVVhnqMMT+lAD1lt5A9vbSDeDtcx4JRiM89e1AEETLbr5MLNPIchmmm56+oBwPoB&#10;QA55rrKhRtYkbtmJUHbuAf0oAV52W4iRVjzghmc/vMjGNoUHsTQAzbazTB/leSHMIaYZYHgnaW5P&#10;bmgCceUYwjbRbqeSygqxP90knHNAEUt/Y/aPIknAmjG9olLbgPVtvagAjXfGbiCQuCN0bPI2zJzk&#10;/gPagB4mAVEjOSMH92PMXk89ORQAqecZPNnKqoJ2BJCRgA9QVGaAIhd2NwS0c29lwAuHKA+4GBQB&#10;P5nlB+EZuAI04JJ6D8aAIY7VGInn3yzbi+1m3KhPYDOOPagB8y3M3yoRFG/8a/LIMfWgBY1+xWye&#10;awdU4Mr/AHsdMnA5NADI5zO7D7PMkeOJXKqpB7jDE/yoAkE0Dh4IJAJAdrGIAlWIzz1GaAIFb7KP&#10;IhZriY5DtPNz17lQcdewoAc73eVCAIzfeKESoB36gN39KAHySss8SDy8kEOzn97kY6Bc9iaAIitt&#10;PKrpsaSDMIeYEsDwxwW5P1oAnXyjGFYDyFxuZhlGJPbJOBmgCOW9sftBtpLj/SI13vEhbKj1O3t9&#10;aAEjAdPtFuxkz80TSO23J4J/D6UAPEyqqpGcEYJ8seapGeenNAArT+YZJ9qopOwI5PAB7FRmgCJb&#10;yzumLxS+YUxkYcqG7ZHAoAsFxCHJ2FsgbE6knoDk96AIVtRlZrjfNNuL7S25UJ7AZwMe1AEk32qc&#10;bEPlxNwWBxIuOe9AAirY2yCV9wj482QfNg8ZYgHJoAbFcNcOyi2ljiIyJHIQMPUYYn+VAD1mt5N8&#10;FrIA6naxjwdhIzz70AV0dbYeXFIbiY7gzTSnI59QGx+QoAe816dmBt3HkxkSqPXqFb9KAHSS7J4o&#10;wIySCHZ8eZkY6BQeoJNAEYS2llWRQjyQZhVpR8wPBOCeaAJh5ZjCOAIFxuLAFWOf4SSeM0AMlvbE&#10;XBtnuB50a73hQsSB6nb6UAJEBJG01vIZBjdG0jttz0J/D6UAOWYFVjjxgY5QeYDk89ORQA6PzzIZ&#10;JyqRrnywkhIwM9RtGaAIlvLK5ZnjlMjpj5QHKKe2R0oAm3eVvdirHIAjTglj0HXvQBEtqhIluN8s&#10;u4uQzbkQnsATjj2oAklFzL8iHyon43DIkGOfwoASJUs7dd7Bli4Mrj5sE4ySM5PNADY7ozOyi3mR&#10;MZ8xiFVgT1GGJ/QUASLNC++3tnAYHDNHg7WIzz15oAhjP2dfJjc3Ep3BzNN836A4/KgB0kl3lQvy&#10;FiNxTEqAdD1AagBZJ2W4iQCM5BDs5/ecY+6Fz2yaAGbbWaYSqVd4Mwhphkg8E4J5P1zQBKDEYwrb&#10;PIXGcrlGOeoJJ70AMmvbIXHkS3H7+Mb2hjJLAep20AJGN8ZngcsCN0bSO23Jzk/gPagByzBUSOI/&#10;MMH92N6kZ56c0AKn2gymS5Koik7VVyRgZHTaM0ARi6sLlmaKXzHTAxhygPbI4FAE4fyVfO1myAEj&#10;4JY9PxNAECWqEia43TS7ixBfciMewGcce1AEswuZV2KfLibguMiQc0AIiiytU8xt5TjzXHzYPGSR&#10;nJ5oAbFOZ3bFtMigHEjsEVs9xhs/oKAJFlgk329vIA4O1zHglSRnn3+tAECsLZTBFI00zbgzTynd&#10;+YBx+AoAcXu8rj5ST87JiRB2PXDfpQA6WbbcRIPL3EHeWP7zjGMBc9Rk0AMK20sqyAK7wZhVphlg&#10;eCdpPP40ATAxtEFYL9nT7xZcqxP93JPegCOa+sRObd5v38a72hXOQPU7aAEiDyRm4t23qw3RtI7b&#10;cng/kPagCRZlCqkTDcMEmMeauCeenIoARTceYZZ2RFBOxY3JGACOQVGaAI1u7O5ZmilLsuOBvKqe&#10;2QMCgCcuIBIWKl+BsXqWbpn60AQR2inbNcB5ptxY5bKqT2Azjj2oAllW5lHloTHE3BYcSL3oARVj&#10;s7dfMff5XHmuMtg8ZOAcnmgBsVy07MBbzLFjIlZlVWGeowxNAEiy28ge3t5F3g7XMeCUYjPPXmgC&#10;CMrbDyYGM8vIZp5fm6+qhsDnsKAHPLefLgbGONxjIkQevUBv0oAc8uy4iUBCxBEhc/vMjGMBc9Rk&#10;0AR4tJrgMNrSQZhDTAlgeCcFuefWgCYGNkEZVRbJ94uuVYn+7knjPrQBHJe2Qufs7XCiSNd7woW3&#10;AZ6tt7UAEYLxmeB94PzIzu2zJzkn6fSgB4lwESN8AYJ8tfMU5PPTkUAOQzlzJOVVFJ2BJCRgZ6gq&#10;M0AQrdWNwzSQymRlxhcOUB7ZHAoAseZ5XmEhC2R8icEseg696AIFto8rNPvmm3FyC25UJ7AZwMe1&#10;AD5jdy4WPEcUnV1yrj/9dACxp9it085w4TjzH+9jpkkA5PNADY7hp3ZRbzRpjiVyqqwPcYYn+VAD&#10;lmgdXgt5BvU7WaIDKkjPPXnFAEKEWwMMcjTynIdp5vm6+oBwOfQUAOeW6O0AbSxG4x4lQDv1we+a&#10;AHSSlZ4kHl5wQzMf3nGMYCg9iaAGYtZZhINjPBmEPMMsDwTgtyfrQBKDAUCEL5KkZZlyjMfQknvQ&#10;BHLfWX2g20s+J418x4UzkA9ztoAI1Dxm4gYyg/NG0jttyeCfoPpQA9ZQoWOIgdCfLHmKRnnpzQAq&#10;GYymS4ZURSdgWQkYAPUbRmgCFbuxuS0kU3mFCOMOVU9sgcUAWDIIVdjtZsgbI+pY9B170AQJaKds&#10;1yHln3F9pfcqsewGcce1AEsou5l2KQkb8FhlZBQAIq2Vsvmvu2cebIPmweMkgHJoArzTvPb3Km3l&#10;WLy3PmOwRWGD93DE/oKALRDYXc3l7gQEVtpyeTzjmgCCdS0iqJJI1iG4+U6twM8uGBY/hmgBywtc&#10;IsiybgcPG77gT35U4xQAXBD7EijaYbsv821MdeT3+lAEm8CbYVIcL5h2r8uT8vXuaAFVZIwAWTy+&#10;c5TaQTzxg4oAjW6SSFri12vlSIw4aIMw9SRwPwoAhX7YgMjQW6ysPmaElm3ng5JXJ/KgB7G5S3d0&#10;VbtwxMS3BEGfYkKR7fdoAfFPOYh5sDWsv9wFZEznHBUjIH4UAGZH+V4llj2qXkYbCWz2Ug59etAD&#10;ZrWyug63CuVLDczF4wx6gcFcgelADluLSJXCOqnIT92v8fTjHXmgBZWmjw0MQmc/e+YRkDsOQaAF&#10;QtHiWebYAMvGSvlrx0yQDx9aAFJcZZwoA6bdu0k9zkZzmgAK/IuSYt4I2hsEE8nB70AQzqXkVfMk&#10;jSMbsxurDA7uGyx/DNADkhadFdSWU4aORy2eueVOMYoASZQ+1Io2lUtucb9sePcnOfoKAJw4WbYw&#10;w4XzDsU7cn5evc0ANXzY8fMnljJYFNpyeeMHFADBdLNG11bbXJUiIOGiDMP9phwPwoAhQXigyNBA&#10;sxUbnhO5vMPXkrk/lQA9zcpbuyBbt92YkuMQZ9iyqw/8doAfFNcGIGaE20h48vKyJknHBUjIH4UA&#10;G52bYYVlQKpeRvly2eykH0z1oAbPbWl1ujuFYjI3Fi8YY54HBXI9qAHefaRLII9qkEJ+7Xqx6fd6&#10;80APlkukwYoBMecncIyB6c570AIpMY864m2cZeMldi9ONxAPH1oAeA+GaU7QOgXG1ieh5GQc0ANI&#10;Z0UGQxbxjaDtIJ5OD3NAEMyZkC+bLGIxuPlurfKOhcNlvyzQA4Q+egcNuBw0bvuz68qcfhQAtztk&#10;CxpE0yEksN21B9T3+goAerqswTkPt8wkA7cn5Rz60ACh4wAzIYxktlNpz14weaAI1uknia5tV3gq&#10;REJAYgzA9yw4GfagCJFukDytbwJKRy8JJbeevJXJ/KgCRjdxQSOmy7kDExpPiAn2LKrD/wAcoAWO&#10;ad4kM0BtZBgeWCki5JxwVIJx+FADsys21ollTapeVvl3NnspB9M9aAGT21ldbo7hXYZG4sXjDHOQ&#10;MgrkD0oAd9otYlkCELyEwi/xHjjb15oAdK93GF8mBZzg5JYRHHpyD3oAVN8SiS4lEeQS8ZKmNeOm&#10;7APH1oAB5vzM7BMdMY2k+pyMg5oAVwdi7m8ssD8obaQTyee5oAhmVmdV8yWNIhuzE6t8ozy4YFvy&#10;zQAqw/aIxIrFlOHjaTdnk55U4FACzbX2xxRtKpOWw21PXJPf6UASBx5ojbhgvmHap25Py9e5oASM&#10;PHxuTywTuyu0gnnjBwaAI/tcckbXNqBISpEYdWjBYdizDgfhQBEq3iK0jwwCRhgmE5YOeDyVyfyo&#10;Aexuord3jC3bbj5a3GID9NwUj6fLQA+KeZog00Bt5cAeXlZFznHBUgkc+1AAcs+1oRIu1d8rfJub&#10;OOFIPTGetADJrWyuw6XCsV3DduLxhj1A4K5HtQA/7RaQrIEKhgQv7tP4jx2680AOlkuUCtDbrMTn&#10;d8wQ4/EGgBU3xr5txKI+MvGSvlrx6kA8fWgBR5vzNJtAXptI2knoeRnP40ANZMhcs0W8f6sNtIJ5&#10;OPU0ARTqzSKnmyxpEC2Y3VvlHdwwLH8M0AOSIzxq6NuU4aN5NwPJz904xQATHzNiRRGUZ3NltqfU&#10;nnP0oAk3fvhGy4cDzW2j5eflAz3NACqJIxguojGc/JtIPXjBxQBGt0s0TXVqQ4KkRq4aIEg92YdP&#10;woAhQXSbpDDCsrLy0J3NvPckrk/lQA9jcx27su27k3ExLPiD8CwUj/x2gB8UspiDSwG2m4Hl5SRc&#10;k44KkZA/CgBSzswVoFlTapkkYbdzZxgKQfTPWgBlxbWNyrLdKxXcN25njBPYcFcgelADvtFrEkmx&#10;lTnZhF/iPHG3rzQA6WW6UAwwiY4OST5ZA7DnNACpvjXzbiUpxlkJXy1OOmcA8fWgBQJAHaXCAfd2&#10;42sT35Gc5oAUrlFDt5e4H5Q23rycEDmgCtMA0qBZZUSIbv3Tq3Azy4YFvyzQA9YfPjWTfvBw0cj7&#10;snJzypx+FACT4lKxxQNMu7c/zbE/E9/pQBKGXz/KKEOF807V+XJ+Xr3NAAomiwN8fl87soVPPPGD&#10;igCMXSzQtcWwD5UiMOGjBIPdiOB+FAEKC9jDSGGBZWHLRHc2/oSSVyfyoAkkNzHA7KFu5NxMSz4g&#10;z7FgpH/jtAEkU85iUzQNbScARgpImc9sEEgfhQAm6RiF8lZI8K0kjfIWbOOFIP160ANmtbK6Drcq&#10;+GYbizPGGPVRwVyPagBwuLWNJFSRVOdg8tf4zxwB15oAfI9zGoaKITvjnLCMgY465oAELRgS3EwU&#10;Yy8ZK+Wpx0yQDx9aAFG/BaXCqOgGNpJ6HkZHNAAVO1ct5QcEbd20gnk4Pc0AQTqXkVfMljSMbiYn&#10;U/KO7hgWP4ZoAckXnoGjYspw0cjlh1OeVOOlABcbX2pHC0wzubDFUx7nv9BQBKrET7G4cL5hCqQu&#10;T8vJ7mgBF8yPADJ5YzuBTacnnjBxQAxbpJozdW21yVIjDhogzD/aYcD8KAIALlMyNDAs5HLQks28&#10;9eSuT+VAD3NwlvI0e27cNmNLgiDPsWVWH/jtAEkc8xiXzYDbzYx5eUkXJPYgjIH4UAGXJAa3WRNq&#10;mSVuMtnHyoQfTPWgBs1rZ3QZLhWwWG7eXjDHqBwVyPagBfPtolcIVBB2YjXHzHpgDOeaAHytdJho&#10;YfNbH94RkD05z3oAVC6L5txPsGNzxkrsXgcbsA8fWgBV3/MznaB0242sex5Gc5oAQqWVQz+XuzhQ&#10;2CD1ODjk0AQTIzyBfNljWMbj5Uin5R3cMCx/DNAD1i85FdX3rw0bvuzyc8qcY9qAFuP3mxIo2mUn&#10;LDdtT8T3+lAEgfE4j6Nt8wkDjJ+Uc+tAAvmRAAsnl8lvk2nPXscUARi6SaJrm1AfKkRiQGMFh6sw&#10;zjPtQBCgu0VpGggWUjloTubeevJXJ/KgCRzcxW8jjZdyBiYlnxBn2LKjD/x2gB0U87RK0sBtpMAe&#10;XlJFyT2wQTj8KADdI5CGBXQKpeVht3NnHyqQfTPWgBs1rZXQZbkM3zDcWLx7jnIHBXIHpQA77Rax&#10;LIEIXkJhF/iPHG3rzQA+VrlAvlQrOTnJJEZx6c5oAan7pfMnm2LjLxkqY1PpnAPH1oAePNG5pCqg&#10;fdxjaSe5yMg5oAaw3KoOY9wPyhthyeTg9zQBFMheRU3zRRxDdmJ1bgZ5cNlvyzQA5YTcRrIj7lOH&#10;jeTfnBOeV4AoAJsSbY44nlVjlsNtTHYk9/pQBIpAmEZJ3BfMO0Hbk/L17mgAUPCBl12ZO75Npyee&#10;MHFADPtaSxNdWuJMqRGHDRBmHYlh0/CgCEC8RWkNvAszABmhOWDnAOSVycfSgB7G6it5JF2XTbv3&#10;S3BEP4blVh9PloAfFcTNEDNCbaXAHl5WRM5xwVIJA/CgBQZCQjQiVAq75W+Xc2ccKQemPWgBktrZ&#10;XautyrFSw3bi8YY9QOCuQPSgB63FrGsgRlUg7P3a9WPHG3rzQAsslym1oIFmPOckRkD8Qe9ADkLo&#10;PNuJhHxl0JXy1OP7xAPH1oABvBYtgbem3G1ieh5GQc0AI4yq7iY9wPyK2CCeTjHU0AQTo7yqolli&#10;jjBb92yn5R3cMC35ZoAesJmjVkbepw6O+7PJzypwBQATnzNkccRlGdzDdtTj1POfpQBIzIJgjKQ6&#10;jzPlHy5PyjJ7mgAQSRjbvURgknK7SD14wcUARi7jmha6tsSZUiNXVo9xB7sw4H4UARRi6UNK1vCs&#10;zDBeE7mDnuSVyfyoAeTcx2zum27k3HyluCIOfQsFP/oNAD4ppzCGlh+zy8DywyOuSexB5A/CgAYu&#10;7ANCJECrvlPybmz0CkH0z1oAbPa2dyrJchipYbt7PGGPUDgrkD0oAcLm1iWQRsFwdnyL/EeBjHWg&#10;B0slyoHlQCdiOSW8vAx05z3oAVPMjBlnl2DGWQlfLU46ZIB4+tACgOodpMIF6BcbWJ78jOc0ABVi&#10;q7n8ssD8gO05PJwQOTQBBcAtKiiWSNIhuPlurfKM8uGBb8s0APEJnRZA24HDRu27PJznacYoAJ9s&#10;hVIommGct821MdeSev0oAfuHneWVIcDzCFX5cn5eT3NACqJIhtLp5fO7KbTk88YOKAI1u0mhNza4&#10;kBUiMSBogzD3YZA/CgCBPtiBnMECTMOXhJZt54JLFefyoAkcXUdu7jbeSBiYlnxBn0BZVI9vu0AP&#10;inuDEpmgNs/ACApIgJOOCCCQPwoAXc7nBhWSPapkkYbSzZxwpB9M9aAI5rTT7kOlxvwWG8szxhj1&#10;A4K5HtQA9bi0jWQI6ryEAjX+PpwB15oAWV7hADBALhj94lhEQPTkHNACrmICS4k2DGXjJUxrx03E&#10;A8fWgBxEoBaQqoH3QMbST0PPOc0AIQ21dx8sOCMBsEE8nHHNAEEyFpFUSzRpGNx8uRWG0d3DAt+W&#10;aAHrF50YkDFlOGjd92eTnlTjpQBFqIEtrJHHA0ylWZl3+Wh47setAEktvIAbmKJZ5wvyLI5BG7k9&#10;cgfpQApNxIVjjDQIOsnysW4xgZJ/PFAEEySSzD7RK7CAK6ra70JZgQd+CQeOgoAsFbib5obholGQ&#10;FaNckjucj+VADoY0hlZEhIdgGklXG0t68nP6UARSM8QR5zC8PzNJO52vjBwEUA5/P8KAFW5gkeFB&#10;sEzBXEMmPORGGeVz7UASTyrGjneYscl9pZRk/TmgCIJiPZeXEcyqckyKo+bPGRnAxQAfapfPKSxN&#10;HborZbhxJ06Y5AoAV57VnjWSXZOQCIlch8f7qnNACF7mdzNEw+zrkG3kjxvPb5iePyoASM+XCImj&#10;NoBk4hAdfmJzghf/AGWgBYrbzZJJHufOQEBIwQoTGMg7MZOfWgBHP2x9kcsU8A4lgyrg+x6mgBUg&#10;hgjaS4t449x3KkZ3ZKjIxlV+bjgCgAkifBuYIVuJwuI1lcgjdyfvZH8qAHMLiQrGA1uoxmQ7XJP9&#10;0ZJ/OgCGZZXuAJpXKwBXRLYMpZ2yCHwSD9KAJilzN8yTvEBkbWjGc++R0+lAD4kELMI4iu4AySDA&#10;Ut+ec/hQBC7vGI5LkwtEdzSzMdr4wSAqgH27/hQA4XEMzwINgmdVcQvjzkRhnJXPtQBJNLHEknzM&#10;h/v7WYZagCHYVTZezxyqp5MiKPmzxxuwMUAO+0TeeVkjKQgMd2RIJOmCMZwMUALJcWW9VlkCzkAi&#10;JXYSYP8AsqQaAGbrmd/Mh2/ZlzmCRMFz2wxPH5UALGTHCITCbPksRDiRfmJ6YX3/ALtADkt/Nlle&#10;W5aeMECONSFVAAMg7Opz60ARsRdyBI54poRxLASrg47HANADglvbxPLNDHHltypGd5LKMgDIAzxw&#10;BQAksTKPtMEIuLhVxGJXII3cnrkD9KAHkXT7YkJgUcmRtrE8fdHX86AIZFlefE8jsIArKtsGUl2B&#10;BD4JB46CgCcxXE2GSZ41GRtaMZJ9TuH8qAHwxiGQokRAYAySDG0n35zn8KAIJHkiEclwYTb/ADNL&#10;cMSr4wSAigHn8fwoAcLqB3gj+XznCssMn+uVWGeVzxzQBLNIqI3zNGB1fazAFjj8fwoAgEe2Mrd3&#10;EU0aHJMiAfNnjIzxigBftFz5+2WPZAAxLcP5nTGMZwKAFlntC6LLJidgCsSSMHwf9lTn9KAGGW6n&#10;l3QANbLkNBImCx7fMTx+VADoiYY/KMBtDnJEGJF5J6fL/wCy0AKluZZZZJLkzx5AjjVgqqBjOSmM&#10;nNADGZLyTbHLFNAp2yQZDhsdjQACKCKJ2ngijDHcqRtuJKjIAyBzxwBQAsluQv2iCIT3CrhBK5yN&#10;3PfIH6UASN58jLAm63VeTIdrkkDGACT+dAEEqzPOBNI7CAK6rbhlJZsgh8Eg8dBQBOVuZf3kVy8S&#10;jjYY1ySPXI6fSgB0UaQuUSNgWGZJRtClvXk5z+FAELs0axSTvC8PzNJO/wAsm3BICqB9O9ADkuoJ&#10;ZIYwF851D+S+PNRGHdc57UASzSBI3O5ogOr7Cw+Y/TB/CgCHYwTZe3EM0at1kRR82eMjOOKAF+0z&#10;mbE0ZjtkDZYfMJDxjGMnFAA89mZFSSTbOwBWJZGEnP8Asqc/pQAhe7nfzIwDAuQbeRMFz2+Ynj/v&#10;mgAiLxxCJovsQHzbIAJF5POML7/3aAFjh86aR3uTcJkCONTtCYAyDtxk59aAI5Nt64AnimgGRJb5&#10;Dg47HGaAHLFbwRu0kEcW47lWM7yWUZAGQvPHQUAEkEq5uYoRPc7f3ayOQRu5P3sgUASMbh8RR7rd&#10;F5MpKvuOOgyT+dAFeTzZJf8ASXYrAFdFttyszNkHfgnPHagCwyXU3MU7QquRtZFzn1JP9KAFiiSB&#10;mRYm3MAZJRjaW+mc5/CgCJ2aEI87RGD5mlnfhsYJAVQD7d6AFW4t5ZIFG0TuqsIZCPNRGGeVz7UA&#10;TzSpEjt5rR46vsLLknHpzQBXCBY9t3cxTopzmRAPmzxxnAxQApuLgzbZY/LgVWJbh/M6YxjnFADn&#10;ntS6pJJicgFYldg+D/sqc/pQA3N1PJ5kfNuMg28qAFz67j0/KgAjYxReU0P2RQc4iAkTk9sL6n+7&#10;QAqQmaSSSSdp48hY41IVUxjOdmMnNADXP2yTalxFNb5w9uSrg47HANACrFBBEzzwRx5O5UQ7ySoy&#10;NuQvPHAFABNA4U3MUK3E4X5FlcgjdyeDkD9KAHn7S5WKLNugwTJ8rk8Y2jJP50AQTLM8486R2EAV&#10;0FvuUlmyDvAJzx0FAExE8gLx3DxAZGGQZLepyP5UAOhjEMhSOFgXAMsq42k/ic/pQBE58kI87QvD&#10;8zSzuSHxg42KAc/n+FACrcwyvCg2CZwriGTHnIjDPK5z2oAlnlWJHO4x4/j2llGTj8aAICrKgju5&#10;4rgKckyKBznjIzgYoAf9om+0FZYmjgRWy3Dh+nTAJAoAHntTIiSS7ZyoIiVyHwf9lSD+lADS9xPI&#10;ZYjm3TIMEkeN57fMTx+VABGwii8lozaDOdsIDr8xOcEL6n+7QAsdr5skjvdGeMECOMEKEwBkEpjJ&#10;z60ANYreP5aTwzQA4kgJVw2OcHGTQA5YYYInee2jQMdyoh3ElRkYyBzxwBQASQSjNzFCs84XEayu&#10;eN3J65H8qAJG+0yFY03W0a9ZPlYsQOgzn86AK8oleYCeWRlgCsi2wZWLtkEPgkH2FAE7CeU7o53i&#10;AyNrRjOR3OR/KgB0UfluyRxFNwBeYbdpb6E5z+FAETs8PlyTtC8PzNLO3yyYwcBVAIz07/hQAouY&#10;JngQbfOdVcQNjzkjYZ5XJPagCSSSOJZCGMZHPmbWYZb+f4UARbGRNt7PHOAckuoHzZ4yCcDFAB9p&#10;uDMVmjMduoY5GHEnTBGASBQAslzZGRI5JAtwQCsSuwkwf9lSDQAxmubhzIuPsy5Bt5EwXI6fNnjn&#10;2oAWP93CIPKNmeSfJAkX5iemF9/7tADo7YyzTSSXLTxghY41IVUwBnOzGST60AMYi7k2RzxTQDiW&#10;AlXDY5wcA0AKiQwxySTQRxgncixnfuKjIAyo544AoAWWBlX7RBCJ7hVxGJXII3cnrkfyoAcwuX2x&#10;qWgRRkyHa5bj7o5P50AQyLK82JnciAK6i3DKS7Agh8E546CgCdo7ib94k7xKuRtZACT6nI/lQA+G&#10;IQyFEiI3gGSQbdpPvznP0FAELsYgk07QtB8xlnbKvjBICKAc/n+FACi5hlkhQBRK6qywuR5yIwzk&#10;rk96AJZpVjR/naPHVyjMAWOPx/CgCHYyx7b25imjUg/vEUfNnjIzgYoADczeftmjKQKrEtw4k6Yx&#10;jJFACyXFmzoskmJ2UFYUkYPj/dU5oAbuup5DLEQbdQR9mkTG5ux3Z459qAFjLQxeU0Js+pIgxIvz&#10;E5xx/wCy0AKtv5sksktybmPcBFGG2qgGM52YySfWgBrFbtgkU0MsAOJLfIcN7HGTQAeXDBGzS20U&#10;YJ3KqNuJKjIxkDnjgCgAkgZVNzFELi5C/IJXII3c9DkD9KAJCbiTEUW+3RcZk+V88fdGc/nQBXkR&#10;3uAJ5HbyArKtuGUlmyCHwSDx0FAFgrczAyQ3LxKMqEaMDJHc5H8qAHRRpA5RI2ywBklGApb15Oc/&#10;hQBBK7wrFJM0LxHc0kz/ACyYwSAqgYPbvQA9LiGWSBNq+eyhxC+PNRGGeVyT2oAmmcRo53NHjq+w&#10;sMscenP4UAVxGVXy72eKdFbOZEGN2eMjOOO1ADvtU5m2zRmK2VWyeG8w8YxjJxQAPNZ+Ykby7Z2A&#10;KxLIwk5/2VOf0oAaWuJ3LoR9mXINvKmC57fNnj/vmgB0ZaKHyjD9jA+bbCA68k9Pl9f9mgAjtzLL&#10;JJJcmdMgRxqQoTAGQdmMnPrQA18XjhUuIpoBxJbgq4bHY8GgASK3gikeWCNMncqod5LKMgDIXnjg&#10;CgAlhZP9JigE9yFwiyOcjdyeuQPwoAkJuZCIYt1ug5MxKOSemBkn86AIJVlaYCeV2FuFdRbhlZmb&#10;IIfBIPHQUATMtzNzFcNCBkbTGucjuS39KAHQxJFKUSEhmAMkwxtLfTOc/hQBG7PCEkuGiaD5mknY&#10;kPjBICqAR+tAAlzFK8EfyLKyq/kvjzkRhnlefSgCaaeOJHPmtGR1bYzLknHpg/hQBXMeEKX1zFPG&#10;h/5aIo+bPcZxxQAv2ibzdskflwKrHdw/mdMYxzigBzTWpkRJJMTEAiJZGEnP+ypzQAmbqeTzIxm2&#10;XIMEqYLn/eJ4/wC+aAEhd44/JaD7IgJP7nDrye3y+p/u0AOjtzLJJJJOZosgIinaExjOdmMnPrQA&#10;x/8ATJNqXEU1uCRJb5VgT6HGaAFWKCCJ5JraOLcdyqh3ElRkYBC88cAUALLA237TFEs86r8gkdgR&#10;u5PByBQA9vtMhWKPNuowTJ8rluPujJP50AQTLJJcAzyu32cKyrbB1JZgQd+CQeOgoAnK3E2WhnaI&#10;DICsi5Le+R/KgB0MYgkKJEwZwDLKMbS3ryc/pQBFIzQqklw8TwfM0k7nD4wcBFAP86AFF1byPCmE&#10;EzKHEL/65EYd1zmgCSaZI0fDGPH8e0svJx+P4UAQiNggW9uY5lU5PmKo+bPGRnjHFADvtM/nlZoz&#10;HborZb74fp0xkgUADz2jOiyS4mZQRErsr4P+ypB/SgBN9zMxlgI+zrkG3kTG89vmJ4/KgBEYwwiE&#10;wm1wScRAOnzE5wdvr/s0AKluZZZZZbozqCAkQIUIABkHZjJz60ANLC9crDNFPAOJIMq4OOx4NACr&#10;BbwRs9xbRoWO5VQ7ySoyMZA544AoAWSCQf6TBCs8yjEayuRjdyeuR+WKAHkXT7Y13W6L96X5WLED&#10;7oyT+dAEE/mtN+/kdhAFeNLcOrF2yCHwSD7CgAvVupbOZ0neDbG/ysgzuA6nP9KAFmtY4okkuZZJ&#10;jG/nKM4LN1AwmM47CgCS1aWWHzpo5IJHJKxyHcyqTxkKSKABBbxuxMqq1w5ZAB5bE7QMe/T0oARr&#10;JpHRpZWlhjyywMFILEEZ3YB6GgB0s0MCOC6xMowDIWEYPUbmPGf1oAhLP5ccksH2kvlsxAbVXGR1&#10;bnNAEi+SRJOpWBm5cyLtcHHcHHFAD35SOQbpT1XYdqk+rAHmgCqLe680SmwtWuGYl7jcQwU/8AJz&#10;getAFoSRJHst1zluFbMYJPXG7r+FACgEzGSSL5zlC67CAozgk5BoAhkmR4B5NykUORGH6A59D0zj&#10;pQA5luIZAttAjRInM7Y3lsjIxx1HOc0AQ3H2u4L2/wBiSSwAzIrMELsTkADkYzyeaALFrCkG6GNY&#10;o4lUEwRjbtJ9QOP0oAjkhDKs/lEeUF8lFf8AdjP8WOBkUAJLbxxxpJczSzeW/mqOhZ+oGFAyB2FA&#10;Ets8kkHnyJLC7kkRyEMyqTxkKSKAGxNGrtvlVftD7owP3bMduPXJ6ZoAVrIu6NNK0sUeW8lgpG45&#10;Gc8HofWgBZ5oraNgXWN0BCmUsIweo3HpmgCIbzHHJcQC4aTc+6EfKoxkcE857UASJ5JWSdMQO/zS&#10;NIu1h6ZDYxQA5ixSN0LSnquw7VPu2OtAFQW1z5vmtY2rTux33G4hgp47oWzgY60AWhKsaBbWMEbs&#10;bTmMH1xuHP4UAOCEyeZJAPMbKGQbeFGcEk4PNAEUssTwAwXCQxZCCTp16gE8Zx0oAVluopMWtshj&#10;VOZmI8wtkcYGO3PWgCGc3M7ParZrJZAbpQzBC7E5AA5GM9cmgC1bRrCWhRYoowATDGACpb1AOOxo&#10;AheIOEl8s/ugPJQNiIZ/ix0yKAElhijiSS6uJJvKfzV5wWccgYXGcHoKAJbVpZLfzpEkhdySsch3&#10;Oqk5GQpYf4UANUQRu26UD7Q+5FUeWzHbj15PFAA9kZHR5pHlhTJELbSNxyM7uD0NACzywQo4Lqjo&#10;uA8hYRg9Rk9M/rQAw7vLjlmhFyXy2YvuquMjgnnNAD42jPmzIRAz/M8jrtb8Q2OBQA5uVjkVmlIP&#10;Hl/KpPqwBGRQBUNtdiQSmwtXuXYlp9xBCHj+4TnA9aALayKkey3jz83Q5QE98bv6UAOCnzfMeACR&#10;sqZFKnCjOCScHn6UAQSTpJAPIuUih3BBIPlBJ6gE8E46UAOdbiGXFtBGYwn+tJG8tkZGBjPHvQBB&#10;cfapma3WxWSyAzIGYIXYnIAHIxnk5NAFm3iWPMKLDFGoB8iIAFSeeQOMUARyQIwSYRkGJR5ChgIx&#10;n+LHTIoASS2VY0kupZJRE/nBR1ZuoGFAyB2FAEtq0skPnSJJA75KxyEM4UnuFJFADU8mN2BlCtcy&#10;ZRQNjMduPXJ6ZoAHsy8iNcStJBHkiBwpBcgjORg96AHzTxQxsDIqFBgNKSsYPUbj0z+tAER3+Uks&#10;0IuTJlswj5VGMjgnnNAD08kCWdSsLPzI8i7G/HdigBXwwjkVmlI5HlnapPq2DzQBV+z3Xm+a1jat&#10;MxJe43EEKfqhbOBjrQBbWREiC2se7LfdbKLz1xu6/hQAqhzKXkgAdvlMo2nCjOCSSDQBC8kLwg29&#10;ykMO4IHBwCT1wTgZI6UAOkS5gkxb28ZRUz5pPzlgQMYGOo96AIZ/tU5e2+wh7MDMgdghdycgKORj&#10;PXJoAs20aw5ijWGJFUExRALsJ9QOMde1AETx+ZtmEZAhUGBQ2IwT/FjpxQAktukcaSXc8k3lv5yq&#10;OpbqBhMZAPQUASW8krwieRJIGc5WOQ7nAJ4yFJFACRiFWbdKqtcOSij92zNtA/HpQAPZeY6NLI8s&#10;EeSsLhcFjkZzwehoAdLNHBG4BSJoxgGVmEYPUbj0/rQBFhiiSTRfaS+W3xAbQuMjgnnPagCRfLAk&#10;nTEDucu8i7WHHcHFADm3bY3BM5z8oT5VPuwB5oAqi3uvMErWVq85Y7rjcQwU8f3Cc4GOtAFpZQsZ&#10;FtHuXOApzGMn03dfwoAVVIlMkkA81vlaRSpwi55JOD+lAEUkkUkOYbhIYchBJnGSeoBPBOOlACuL&#10;iKXbbQIYlj5mbG8tkZGBjt3z1oAhuDPMWt/savZKMyKzBC7E5AUcjHc5NAFi0Tyg0KCGOMKD5UQC&#10;7S3qBxigCN4VcRy7CDCAYVV8RjP8WOmRQAk1skcKSXUssxjczIueWYcgYXHTsKAJLYyTQebNHJDJ&#10;ISVRzudQTxkKSKABBBEx/eqrXD7kA/dsTtAx79M0AI9mZJIzLK8sMeWELBT85BGc8HoaAHTTQwI4&#10;8xY2QYBkJEYPUZJ4zQBEzOI45ZoPtJfLZhA2hcZHVucmgB6iMrJPGVt3fmRnXDA8dQ2OKAHvnbHI&#10;haU9V2fKp92ANAFQW935vmmwtXuGYmS43EEKfqhbOB60AXBKiR7bVN3zYCnMYOeuC3X8KAAK3neZ&#10;Jb/vWyvmAocKM4JJIP6UAQyzI8I8q5jigyIw4OMk9QCeM46UAPdbiKQC3gjaNU/1zY3lsjIwMdue&#10;tAEE/wBsuC9sLJHsQMyBmCF2JyAByMZ5PNAFm2jEO6JEhjiVQTDEApXPrjigCKSFWCzLG2YgDCqv&#10;iIZ/ix0yKAGzQIkaPdzSyrExmxnG5+oAC4zjsKAJrZ5JYPPkSWFn5WOQ7mCk8ZCkgUAJGYo2bdMq&#10;m4fciqPLZjtx65PTNAA9kHdHmlaWKPnyWC43EEZzwehoAWeaCCNlEiRSICFMhIjHcbm6ZoAi+cok&#10;k8H2kyZbdCBtAxkcE857UASJ5OJLiIiGST5pHkG1hjgZ3YwKAHMSVjdS0pHKlPlUn1YA80AVBaXH&#10;necbG1M7t89wHIIU/wDACc4GOtAFsSrGm22jyucbTlASeuN39KAFVC0vmyW+2RvlLgocAZwSTg0A&#10;RSSxvCPIuUihJVFfhc56gE8Zx0oAcy3MUwFrbIYlTLTsRvLZHAAxnI5zmgCC4+1zs9sLNXsQMuGY&#10;IXYnOAORjPXJoAs26eTuhQQxRqATDGoBUt6gHFAETx7wkvlkeUB5CK2Ixn+LHTIoAJbeNIke7mln&#10;ETmVR0LP1AwmMgHoKAJLVppIDM8ckDOSVjkYM6gnIyFLD/CgBsYhjdt8qg3L7lAHlsTtxj36elAB&#10;JY73V5ZGmhj+YQuF5Y5GcgA9DQA6aeKBHG9UaNcAykiMHqMk8Z/WgCM5Mccs8H2ktlswj5VXGRgE&#10;85oAfG6YkmjIhL/NI8i7WHpkMR0oAUn5YpAWmf8AhEZ2qfdgCKAK32W680StYWrXLMS1wWIIU8f3&#10;Cc4AHWgC0siJH5dvHuOehyik+27r+FAChVEvmPAFlOVMgKnCDoSTg859KAIXmjlgBt7pI4SQiv8A&#10;dBJ6gHpkjpigB0iTxSbbeBPLCDMxI8wtkZGBjt70AQXBupma3Fir2IHzqzBDIxOQFHIxnrk0AWbe&#10;FEBhVIYo1UEwRAAozeuOMUARvApVJUjI8pR5Ch8RjP8AFjpkUAEtuiRRyXUss3lOZgBwWccgYUDI&#10;HYUASWzSywec6ywO/wAypIQzhSeMhSRQAi+TE7b5QpuX3IANjsduMdcnpmgBHs3kdGmkaWJMlYGC&#10;n5iCM54PegB81xFBGwMqI0YwGlJEYOMjcTxn9aAIiZDGks0IuTJlswjhRjI6nnPagB6GILLOhELP&#10;80jSLtYfXNACuMrHKA0xzkbDtUn1bBGaAKv2e780StY2rTMSZLneQwU/8AJzjjrQBbWSNYgLePdz&#10;gIcoM98Fv6UAKofzS7wBXb5fNXacKM4JJwaAIpJY3hHkXMcUO5UEg4yT1wTxnHTFACyR3EEmLa3Q&#10;qEz5rY3lsgYwMdu+aAIJ/tk5a1Nir2QGZNzBN7ZyAo5GM9cmgC1axxxAwxLDFGigmKIBdpPrjjHX&#10;tQBE8QZUmEZHkgGFFbEYz/FjpkUAJNbxJEkt3NLKI385V6Et1AwuMgdhQBJbyPJCJWWS3eQ5WKQh&#10;nCk8ZCkj/CgBEWFXOZVU3D5UD5HZtoH49M0AD2W+RHkkeaKPJWB9uNxBGc8djQA+WeKCNgGWN4wR&#10;ulJEYPUZJ4oAhKkpHLND9oL5bdCPlC4yOC3Oe1AEqmMeZOpEDP8ANI8i4cemQ2KAFYkrG4LSnPy7&#10;PlU+7AGgCr9nu/NErWVq87E7rjcQwU4H9wnOOOtAFoShY9trHu+bG05jGT1wW6/hQAoVhKZJIBub&#10;5TICvCjoSTg/pQBFLLG8GYLlIoNwQSZ25J64Pc46UAKwuIpcW0CGJY+ZzjeWyMjAx275oAhuTdTs&#10;1sLJZLJRmQMwQuxOQFHIx680AWbVPJ3QxpDFGqgmKIBdpb1A4xQBC0IYJLsw0QHkoj/uhn+LHAyK&#10;ACe1jjiSS6lkmMbmZV6bmHIGEAzg9BQBLatNLB50qSQSPkrHIQzKCeMhSRQAkYgjZsyqhuH3KF/d&#10;sTtAx79M0AI9mZHRpJHmhjywhcL94gjO7g9DQA6aeC3V9zrGyDCGQkID1GSeM0AREtsjlmh+0l8t&#10;mIfKq4yOC3OTQBIvlYeaMiB35kaRdrA47hscUAOfG2JwWlbquw7VJ9WAPNAFRbe6aXzvsNq87Md9&#10;xuIIU/8AACc4HrQBbEiJEUt0zlsBTmMHPXBbrQA5VbzS8kGHb5fNBU4UZxkkg0AQSzRyQjyrmOKH&#10;IjDdMk+h6Zx0xQA4pcQSYtoUaNU/1zH5y2QCMDHb3oAhuPtc++3+xLJZAfvFLBC7E5AUcjGeTzQB&#10;ZtYxCGhjWKONVBMMahSpPqBxQBFJCrBZxGf3Sgwqr4jGf4sdMigBJYESJJLqWWURP5qjPLN1AwoG&#10;cdhQBLbPLLAJpUkhkfkRyHcygnjIUkUANjMcbtumQG5csiqPLZjtx689KAI7uzWSB2uJHngjR2Nu&#10;QpyxUjOeD0PrQA1tStVlgheV3mDfM4BVc4wSc8d+1ACuVuFklkto48EKk8+3DAHGfl5x+NAEovbe&#10;MrvlBVnWFFj+YZPfA6c0ARSy71jhtLkwjOPOEYdD1yM9BzQBZ+zoAvmS+aozhX2kFyfp19KAI5Y0&#10;jYzLC3mMNuYiNwUc9MgUARteiW5+zLFMIUUl5Gi/csewJYZz9KAHb9ztKkzFdwEaNhV4A6EDOOaA&#10;GXVrFPKjtF5ssJ3JuaVUGfUDKtzQA0pqXnEi6V3wCYDDiJPcty2fTmgBtzbm4/dz2K3ETOpLCQFQ&#10;AeTtOOetAE5WdiI4BGYV4MUsZXA7bTnBxQAz7FZoWmnCQSyMu6SMmFmKHjkN04oAm3Ro7Lhpo13O&#10;0hIfaRjCKPvcigCtOYWgMUEBj8wgqQuz5lIIJ6elAFhYJzOZjKzttGxDxGmeCeOp+tAEDalarLb2&#10;8krSTq3Lquxcjgk54xz2oAfKVmEk0kEUWDtjlm25bBx/Dk4/GgCX7dbxhSZVbe6xIE5AJ4HAzgUA&#10;RzShlSK2uPJG7BmSNXQnnIzjaOaAJ/IQbS8hlTn5ZMMC5Oc/4CgBjQor+aIX3sAuYjghfpuA4oAi&#10;a9WW7+yLDceUikyyGL9yfQEtzn6UAPMheQusxdS37tGACg4HQgA9DQAy6tIp5Edo/MlhO5N7SLGv&#10;uQMhuaAIyupLMdl6juQMwmHESj13ctn05oAS4t5LkhLizS4hLr8yvlQAeu04560ATkTOVjtwnkLw&#10;0U0bLgDpg9DigBjWlijGabbDNIy7pE3QlinQZDdKAJt6B2QI80ShnaXIfYRj5RjLEmgCCZojA0Nt&#10;blTIQynbsBKkEE8e1AEywXPnmVpiX2jZGeI0zwSMYyfrQBA1/ZedBbyOZJlY5dV2LkcZbPHfsaAH&#10;SlJllmkt4oyCEjmn2ndg4/hyR+dAEhv4I9vzq+91hQIcgE8dBnAoAjlYFY4rW5aLDY85EDoc54zj&#10;aOaALPkphd7mVFJ+VsMC5PX60AMkhiiczLEwlf5R5RCtge2QKAInvDJdfZ/Lm8tATJIYv3J9FJYZ&#10;J+lAEhkMjtIk+5NwCIdqqCAOhGD3oAjurWCaVJDEZpIjuUs0gjXPOcDIbntigBuzU2nO28ViACYf&#10;J2xKD1Jbls+nNADbm3a5xHPZLcRF1LMsmVAB67TjnrQBMfOkKxQeWYFGDHLEwwo4G3scUAN+yWUR&#10;aefy4JZGXdImYSxToOG6UAS+YocqFaaIBneQkPsIxhQBluaAIJXhMDRW8Bj8wgqVTbllIIJ4HcUA&#10;SiCY3BmaZywUCOM8RqTwTgdT9aAIH1K086C3ad3nVsM6qVUn7vJOB37UAPk2TJJM9skZB2xzXG05&#10;wcfw5OPxoAlF/bR7Qzht7rEoj+ZcngHA6CgCN5Bsjitbjyvmx5yxq6E85GcYHNAE4toztMjGVRn5&#10;HwVLk5z9fSgBkkKI3nLA3mMNoMbANtHtkCgCJ7wS3X2byZ/KVSXcxDyT7EvyT9KAH53O0scpKlgI&#10;1O1VBwO4wcYNADbq1hmeN2hM0kB3LuaRUHvgZDc0ANK6p5zH7YmcDMHlYjXPU7uTn0GaAGXMDXHy&#10;3FolzEXU7vMBUAHk7Tt560AWGE0pEcIj+zjAaKSJlwB0xyAcUAMNnZRlp5AkUkjLvlXdEzFOg4bO&#10;OOlAEyuokKENLCu52k4cIePlAGSTQBXlMJgMMEJiEjAgquzJUggngdxQBMIpzOZWmZn2Dy42GI0y&#10;MHgdT9aAIG1G0WWC3knLzqeXC7EyOPmzx37GgB0pWYSTtBEhztjluNp3AHqNuSBQBML63jCZkUh3&#10;WJRH8wBPAOBkgUARSSqVjhtLgxfNjzVjDoeuRnG0c0ATmCMhfMkMi5+42GDMT9PyoAY8USN5yQSe&#10;aRtBjIBAHtuA60ARNdq919mMVwURS0sjRfuSewywyT9KAHgs0hkWcldwEcZCqo4HQj5sc0AJdWkM&#10;0iO0PnSQksm5pFQHrkgZVuaAI2XUfOJ+1qzAD9x5OIlHru5bP40ANuoHuSEnsVuYmdTuWTIUA8na&#10;cc9aAJysz7Y7dU8leDFLGwwvbBzg4oAYbS1jLTTKkMjsu6RN0TMUPHIbpQBPuQSMhUzRDc7S8PtY&#10;Y+UAZY5oArzND5Jit4vL3kFcKEyykEE9PSgCfyrg3DSmVnfYNkZwsaE8HgDk/WgCu+o2gmggknd5&#10;g2GdQVTPQk54xz2oAc5W4WSV7eOMghUmn24YA4z8uT+tAEovrWLbukB3usKiPkZPQ8ZwKAI5ZSVj&#10;htbkxc4EyxiRD1yM4wOaAJxbphfMlEijPyvgqXJz+fpQAyWKONzMkTGV/lzEQGCjnpuAoAY14Jbr&#10;7MIphCikySGL9yT2BLDOfpQA7fvcuk7EbgI4zhV6DPIAOOaAGXVpBPIjtGZpYTuUs0ioPqBlW5oA&#10;aV1Hziy3algBmAw4iX1JYZbPpzQAy4ha6IS4sVuoi6ksJMoAD12nHPWgCciZiI4RH5K8NFLEwwvb&#10;ac4OKAGNY2SsZZgkLyMu6RMwszJ0HDdOKAJtyK5UK00ahnaQ4cIRgBVA5JNAFeUw+Q0VvCU80gqQ&#10;uzLKQQTx7UATiCcztM0jM2weWh4jTPBPHU/WgCA6naCWCB5XkmVsM4UqpI4JOeMc9qAHykTCSaW3&#10;iiwdscs+35scZwuSPzoAkN/BHtJlVg7rCmzkbjwOBnAoAZLJuVIra48oZx5qRq6E85GcbRzQBMLe&#10;IbWdi6DOVfDAsTnP+FADGhjVvNWJzIflzEQpC/TcBxQBG155t19l8m4WFFJklMYMJ9ASwzn6UAO8&#10;zdIXW4Z1JHlo+FUYA6EAHoaAG3VpDNIjvF5skJ3JuMioO/QZDc+1ADGXUvOPlXqO+BmAw4iUHqd3&#10;LZ9BmgBLmB7khLiyS4gLr8wcFQAeu0455NAExErkRweWIF4aKWJlO0dMHODigBptLJC00u2GWRl3&#10;SJuhZinQZDdKAJt6Biuxpo1DO0hIcIRj5QBljmgCtK0BhMVvCU8wgrhdoLKQQT09KAJ1gnE7SvKz&#10;PtGyM4EaZGCcDqfrQBA2pWazQWzytJOGILKuxc9CWzx37GgB0u2ZJZ5LaOMghY5pyp3AHH8OSPzo&#10;Al+3W0YXMgbeywoqcgE8dB0HvQBFIwKRpbXBiO4/vljEiHPbOMCgCx5CkIZHMkak/I4ByxPXnvQA&#10;2WJI2MyxN5jfL+6IVgB7ZA60ARPeiS6+zmKcRIpMkhi/ck9lJYZJ+lAEhkLyF0mLIWASM7UUcDuA&#10;D370AR3NrDLIkjQtNJEdy72kCDPOcDIbkdMUAMC6q0x23iMwAzD5REKg9SW659OaAG3Nu1xiO5sF&#10;uYS6lnDgqAD12nByKAJ285ysUHliBeDFNEwwo4G3JwcUAMNpaRM00ojilkZcyKTAWKHgcN0oAmLq&#10;JCvzSx4Z2fh9hGPlAA3HNAEEjQmAxW0Pl+YQVwu0llIIJ49RQBMIZfPMzzOZNoCIeI0J4J46n60A&#10;QPqVqJYIHneSYHBdVKqT935icDHPagB0hWZZJnto42BCpNPtOcHH8OTj8aAJft1rHt3SCQuyxKsf&#10;KgngHAzgUARyOdscNrceT82DMsauh65GcYHNAFj7PH8vmP5ijOFbBBcnryOvpQBHJBFGxmWFjKfl&#10;zEQGCj/gQFAEb3iy3X2cQziJFJeRov3JPoS3JP0oAcXMjtJHIzJuAjU4VRwOcjB6GgBt1awzSxu8&#10;BmkgO5NzSKg75wMhuaAGumpmY7b1CSAWg8nbGvqd3LZ9s0AMuoHuCEnskuYi6ncHyoAPXacc0AWC&#10;s8hEcPl+QOGikiZcAdNvODigBhtLONmnlVYpJGXdKhMLMU6dGzj2oAmV08xkw00a5d5fvhOnygDk&#10;mgCtI0RgMMEDRCRgVKrsyVIYE9O4oAn8u488ymVnfYNkb/LGhIweAOT9aAIG1G2E0FvJOZJgcMyr&#10;tQkcfNuwO/agBZdkwkne2iiIO2OafadwB6/Lkj86AJhf20YXMysHdYkWMbhk8DgZwM0ARSS5WOG1&#10;nMI3Y89UWRD1yOm0c0AT+RF8peZpVGfkfBVnJ9x19KAGvFEh85IH8wjbmIgEAe24DrQBG14kl39l&#10;WGfy0UtI7R/uSewJbkn6UAO3MXLiYldwCI21VzgZwRhsc0AJdWcE8iO0PmyQksm5pFQE85wMq3Pt&#10;QBGU1HziVu1ZgATCYcRKD33ctn8aAG3UD3OEnsUuYi6ncJMqADydpxz1oAnZJZMJAI/s6cGKWNhh&#10;e2DnBxQA02lpGWmmVYpHZd0iZhZih46N0oAmMiI7LgzRgM7Pw+1hgbQOvNAFeVojC0cEPl+YQVIX&#10;ZllIIJ4HpQBOsUxnaVpWZig2R4CxoTweBjJ+tAFc6jarNDFJM8kwbBdVKpkDBJzx37UAOfFysk0l&#10;vHEAwVJp8fMAcZ+XmgCYX1vEFzKG3usSrH8wyeAeOgoAilmyscNtcGHnHnLGJEPXIzjA5oAn8hML&#10;vk81RnCPgguT79/SgBksUcbGZYX81/lzGQG2jnpkDrQBG16Zbv7MIZlhRSZJDHmEnsCWGc/SgB27&#10;c5kWYuN2I0YKqdBnkDOOaAG3VpbzSI5jMkkJ3JuMioM+o5Dc0AMK6l52UuldsAmAxbYl9Tu5bPpz&#10;QA25ge5wlzYrcRl1JKyAqADycHHPWgCfbMxWKHy/JU4MU0bAgdtvODigBpsrFGaadUilkZcypmEs&#10;UPHIagCXcocgK08ShnaTh9pGAFUDnJFAFeZojA0VvCYzKQVwuw5Uggn8qAJxBMZ2maVmfYPLj6Rp&#10;ngnA6n60AQNqVqJbeCSVpJ1b5nVSq56EnPHftQA+UrKss0kEUXISOafbliD145H50ASfbreLaTMr&#10;l3WJVTkAngcDOBQBXv3D2bwW919nXawa4SNXTocjpgc0AXlYMqcDORgH5iBj+dADDJEpkODF5XG4&#10;r8pJGe3WgBPORCCrRrCRwRnLemAKAD/SV+9Apj3E4jbJPOejBRz9aAK6x28kqeZEUuSWk8pTjAPy&#10;5YA4zigCa3i2M0nleWABEhJLfKOmB25oAb5175xjitk2jOZnk4BPJGAC36UAT75MHzFG7oCnuM4y&#10;f60AMaAR7nbzJncACNiMe3AwB9aAGibGVj5uGGZInztGBgjdigBUhgibzNo+04wwi68+xP8ASgBs&#10;zXrMxh8sjO1YZuARjJO5dx7+lAEkcb4BBRZ1ULIU+YL7AHtQBFw2RGIo7Yv87RuQ5IIOPlAwT9aA&#10;JAZhnZIAeAigeaoB7t90/rQA6Z4lXEshTJVQU/ToDigBVIKpyOoAVsEhcfzoATzURpCV2eWQN5Xg&#10;kjPGOtACeYsbZBjSEjIK53H6AdqAEH2hSS0Slck4jbJPOc4YKOT70AVxHbSyoZImS6YtII1O3Cn5&#10;csAcdKAJoIkRmkCNFtAhQklhsHt25oAaJbrzPKt7dNozmVpflyeSMAE/pQBOGkGfMUCTOFZOevuf&#10;60AMMRTczF53bgRvjAPbgYA+uKAE805ZUAadvmeNs7RxgjdigAjiSJmkZF+1EYYRHGB9D/hQAkzX&#10;7Oxg8sr93yZeFI6k7huOf+A0APVHIXBRJwgR2Ubgv+yM4wPrQBFuDcQtFHAXxIyPtYkHp8oHP40A&#10;PIk/vrk4VUUeYAPVvun9aAJJmjRSZXKDIUFcg89BxnHNACqQyRgBeCODyQMfzoAYXiXzcJ5ewgFs&#10;cFiM8Y60AIXEbHy3jjiwGDDlm/Af0oAQfaEG3yQy7icRuDnnOcMFHP1oAg8u1eWMSRsl0xaURKSm&#10;1T8pLYOOlAE8CiNy/leVtAiQuS3yjOMDtzQBH5t4ZilvboF5LTNJ8uSckAYJ6+1AE6vLkiUqJcgA&#10;oM9umT3+tACNEF3O/mTu+MRsRtHpwMAfWgBpl5YLnziMvG2dg4wRuxQAJHDHlwo+0EBXWI9voSB+&#10;lADZTfFiYBHt+4sMvCkdSdy5P6UAPiiLYx5azomx2X59pPYZ+npQA3Ab/UmFLYv+8aN8MWz0+UAf&#10;rQA4ecP+WoB+6qAeYAPVvun9aAHyyKilpZNqkhdyA554Hr3oAAS6RgbRyBhuWC4/nQA3zo1MhC+W&#10;YztLEcMSM8AdaADzBGwKvGsJGQQDuP0AoAQG4XO+FTHuLbY25POejBR196AK4jt5JI98RF0S0vlK&#10;SuFPy5bnHQ0ATQQpGzOsHkkARISS3yjpgHpzQA0SXYmMdvbqFXJ815crknJGACf0oAmVjyJBiTIC&#10;mPnt0yf60ANaELuZjJO7YAicjaPwAAFACeayswA3THl43+4OMffxQAJHHG5kMarcYwwi6+5weOvt&#10;QA2Rr53Yw+UQflEM3AI7ncMnP4UAPVcgf6tJgoR2T5gvsOnHFADDgn9y8UVru/eOjbSSDnHygc/j&#10;QA8NL/DKuThVRR5igep6H9aAJJXRFLSMUDEKHXOeTx0oARMMqYAyDjB+YgY/nQA3fGGlfZsMfG/G&#10;QS3PAHWgADiJvvxrFjgjO4/QCgBF+0Rg5hUx5JxEwJJJznDADk+9AEHlW8ksXmIy3JLSiJTtwp+X&#10;5sEDpQBJAojYyBPKIAhTdlgVHTA7c0AJ5t55xjggQqMlpXk+XJOSMAFv0oAmDSgt5wXfkBPL9xnG&#10;T/WgBpiKAsd80j/8s2I2j8BwPrQAhlYbkVczty8bZ2jjB+bFACpFHExkChbkKM+UfX24H6UARy/b&#10;HdhCIyv3Fhl4DDqfmXcentQBIkeQoXZHMqhHKfNs9QM44oAZweIjElsW+d1faxbPTKgc/jQA8eaM&#10;4dVJwAijzFA9TnB/WgB8rKgJkfZuKqWXqfTp05oAFb5EwAzZGA3JAxQA1pYVMh2mIxnG/HyksM9u&#10;tAB5qIRtaNYSOCOp+gHWgBAZlJJhUrkkCNsnk5zhgo5PvQBXWOCSVBIhF0S0nlL8u0H5csAcZxQB&#10;PbxhC0giEeAIkOS2VHTA7c0AM82884xw26bVzmV5PlyTkjABP6UATq8g3eYBu6KYxnqM4yf60AMa&#10;DYCxaSVmHEbEbfQcDAH1oAb5vVU+a4PMkT52cDBG7FADkhhibzAB9o2gOIf8D/hQAyY3zMxhMeM7&#10;RDMMBhj+8u4/pQA+NGIG0xpMqhJGQbtvsM9qAI2BYFbcwx2xf94yOVYsDnHygcn60ASDzhwrhTwE&#10;A/eqB6t90/rQA6R0VSXkKgkKCv6djigBVYFUAA4IAVuSFx/OgBDLGhlOzYYzjcw4JIzxjrQA3ekT&#10;ggRJGRkFckn6D60AAE6kloVKli22N8knOc4YKOT70AV/LtZJozLGy3JLSiJSVAU5XLAHGcUATQxx&#10;qzOIzDtAiTJLDYOnHbk0AN827MvlwQLsGcyNJ8uSckYAJ/SgCdXkywlQBuArJ83Xtk/1oAZ5WN7H&#10;fO7DHluRtB7cAAD64oATzvvBQDM3LxkkqOMEbsUALHFHCfMwBcbcMIuuD7Ej+VADZXv2djD5RX7o&#10;hlG0EdSdw3c/8BoAekZIGCiTKgR2T5tvsucfrQBFwcCF4kg3/O0bFWLA5x8uOfxoAk/e8YkGeAqg&#10;eYoHTJ6H9aAHyssYLTS7QSBkZzz0HGSOaABMbE2qpOejckDH86AEZ418z5THsIBbGQSRnjHWgBDI&#10;ImJV40hwCrYyT+Ax+lADV89cgxArkkLE2c85zhgBz9aAK4igeaMyxstwS0ghQldqn5SW5xnFAE8C&#10;+WxcReSQBDGWJb5R0x6c0AN869Exjhtk2jJMrSfLknJAABPX2oAnV5CSJQBJwAU57Zxk/wBaAGNE&#10;AS7h7hm6IxG0enAwB9aAGmRRuVFImPLxtkIOAD8+KAHRxwx5dVH2kjDiI88+x4/SgBkhvCzGFYzn&#10;5RFNwCO53Lu/lQBJHGzAbPLSdUCO6DftPoM4/lQBHjIPkmJbcv8AO0b7XLZzj5QOvfmgB4aZRlnU&#10;OcKqKPMUD1PQ/rQBJLIsalpX2qSF3L156evegBAVdY8EAjgK3zHGP50AM85EMhHyMhxuK8EkZ4C9&#10;aAF8xYzkPGsRGcrncfoB1oATFwud0SlASwWNskknPRgo6+9AFdYrd5Yy8bC5YtL5SErhT8uW5x0o&#10;AmgiVCWWEwYxEuSW+UdMDtzQAzfeeaY4IF2rkmZ5flyTkjABP6UATqzcq/EnAXy8EdM4yR/OgBrQ&#10;7NzsZJ3fAEbkbR+AAA+tACGdgSijM5GXjfO0cYPz4xQAJEkTGRUUXOMMI+PyB4/SgBkjX7OfKERz&#10;8vlTHCt3J3LuOT/u0ASIrHG0xpMqhHZBuC+wzjigBhwxxCYo7bf+8dH2kt1x8oAz+NADw0mPlkAZ&#10;sKsYHmKB6noT+dAD5DHGpeb5NxC7lyep46UACYcLgDOQMNyQMfzoAQvGDIdmzYcb8ZBLDPAXrQAn&#10;mpGeGjSEjIx94+mAKAEAuVyWjUxgk7YmGTk55DADr70AV/KgkmiEkbLcNul8tTtwp+T5gDjpQBLb&#10;qqMXSPyWUCFNxJG0dOD05oAQzXYlKQQJsXJaVpONxOSMAFv0oAmVpOd5AfPylBnORnGT/WgBpiKb&#10;nJe4d/8AlmxG38hwPrQAhl5ZUXMzDMkbE7Rxz82KABIYomMgXFxgbhH7+3A/SgBkrXrsRCEYZ2iG&#10;XhSB1O5d3/oNAEiRk4wyRzBQjlPm2+oGcelADMDP7oxJblxvdX2sWB6fKBz+NAD/AN90DqCeFRR5&#10;igepzg/rQA+V1QFpZNgJC7h+nT3oAFYMsfAOCMA84GOv1oAa0iBpGKmMRHBbHDEjPbrQAeaqHKtG&#10;kRHBGSx9MAUAIPtCAl4FZMkgRNknnOcMFH60AV1jgllTzIityS0vlodu1T8uWGcZxQBNBEFYuIRG&#10;BiJCSW+QdMDtzQA3zLsStHDbJtGd0rScZJyRgAn9KALCtIN3mY39Ayc9RnGT/WgCNoAmXYyTyOML&#10;G5BA/AYA+tADfP5Ij5uGGXjb7owMEbsUAKkMUJMvW524dYuvP+ycUANle+ZmZBHjO0QTDAI653Lu&#10;P6UASRoxA2+WkyptkZPm2+wz2oAibax2xGKO235kaNyrFgc4+UAZP1oAk/fjO2UA8BEC+YoB4y33&#10;T+tAD5HRFJlkK5IUMn6euKABdrLGBxyPlPJC4oAQyxxtIdpQxkAuw4JIzxjrQA3eI2JXy442GQw+&#10;8foBQBFOs4t5hJCHjIYlImyW6nowUZJ96AG3N0p2iG4MWTk4QyMQpwVA/wDsaAIoJrWCORreOaNF&#10;2+WkokSNmc8Y3AnOevFAFqKW6/eyTrGFHMSKTuxjnJP+FAESlA0UeN80hLsrguQo4OD8uPagBd+F&#10;ZLXzYzyxYxlxkDGBuoAUJcbY0NyRIFy7GNQc56nHAoAbGYQkgtZN0rq2WdjtLdMseo/CgAsbWzsk&#10;YWpJP35cO8uT3PzEmgBYlt3wLWEmMMGZjujAOc9+TigCfgNK5laQLzs+QAZ+mD/30aAIo1tYn2qy&#10;K8w8yRmcLK2AMHjqMUALDJHKGSGRguTu3q3HbhiOnHvQBFNPZWaMLhDbK27gZYOOmcqD+VAEscaN&#10;EsMcOy1X5lOAATnOAuM9/agBt01x5YitMQtgDc6luvYYPb3oAem6BQRkKW+YKDIzE989aAIrm637&#10;BHcGFWJJYR72IU4Kgdf0oAigms4YnNvFIiDaY0lV0RmfpjcCc568UAWoZLoiWWdYwo/1ap1Axzkn&#10;39qAIlMYkii5eaQl38wFyB0+U/Lj8qAAMgDx2fnRE/MW8suMjggFqAH7LnYiG7YOF+diihicjk44&#10;HpQAxPIEcgtZN8rq+Wdmxu9WPUfhQAlhZ2ljEwtcjgtIBI8pJ7n5iTQA6JLdgq2sJaNWDMxLJg5y&#10;OvJwaAJgdryMZDIqc+X8gVc9ugJ/E0AMT7NG+NyI8+HYs4WV9oGOB2x6UAEUkcxKQu+MkvlWz1xw&#10;x47UARzXFpZxutwDbIxbjBO8dM5UH8s5oAkjEJjWCNNlqo3AkAbj1xtxnv14oASc3PliGyIhbHDy&#10;KT19Of1NAEkYMag9FZvmxlyx9c9QKAIbqdW2iKbywxJ4jLudpwQB1/8AHaAIIZrOCGR4IJolQqYl&#10;kDojO5427hnOetAFqKS5YyNOibV5RFJ3YwM7j/8AWoAiBVXjhGXlkJdxIPMIXvg5GPagBQ2VdLXz&#10;YgckyeWXHHBHzUAP2z7I42uyJNmXYxru6jk44FADI2gCOtm/mSsr7nYtjd0yx6jn0oAWxs7SxjIt&#10;iVP35cO0uSeSfmJNABElq+BZwnywwYsSyDOc9+Tg80ATH5XkdpnkVTxHlABn6AE/iaAGKLWN8BkV&#10;5x5jEuFkbaBjgdselABBIk4IhZ1XJ3blOcZIwGbjtQBHNc2lnGy3INuhLZU5YOOmcqD69M0APjjh&#10;ZUhjh22sY3LwAD3xtx79aAEuWujGIrTEDHAUyKWB9hz296AJFHkgHkLuywXMhYnvuFAEVzcllQQ3&#10;BiDkkkR72IU4IA6/pQBDBcWlvFIbaKVFXb5aSrIiO79Nu4E5z1oAtQPdN5rzKgUcxopO4cc5Jx39&#10;qAIwyb4oj880pLuJAXIHQ4Py49qAE3x4dLTzUJyS/llxkcEAsKAHhZ/LRHumWTblm8tdxIPU44Hp&#10;QBHGbfY62jl5mVyzMzY3erHqOfSgAsbO00+Jhanr88v7x5SSeSfmLE0ALCls+BawnygwdnJaMDnP&#10;fk4PNAE2MGSRpGdRkhAUAAPboP1oAYgtoWGGjEkwDuxYLI20DH3ewHpQA6GRJztikdeu8spJA6YD&#10;HjtQBFNdWNkjC4zaxkt8uCwkHTOVB9elAEkSRuiwxRFLNBuBIABOc424z3oAS5a6KCG02xMwwrSL&#10;n8Bzxx60APjRolDAFU3EFUG8sfUt+FAEVxckhBDcGMMSWPl72IU4IA/+tQBBBPaW6SG2glRF2+XH&#10;Krxxs7/3dwznPWgC5DJdt5rzogUf6pFJ3dOcn/61AEO6MSRxHMkzkyOrguQOh2n5ce1ACBgEZLPz&#10;oicsXMbMMjqBuzQBIqXAREN4wk2ZdmjUMTxyccCgBkJgCPHZyb52VyzOzY3dNzHqOfSgBbC0tbKJ&#10;hbkDOWkIkeUk92+bJoAI0tXwLW3LRhgxclo+c578nHWgCb7pldndwDkJ8gA9B0GfxoAjX7JCwBdF&#10;kmG+QlwsjYAwcL1GB2oAIZUlDLBI4XJLlkbODkYDH6UARzXVnaxstzm2jYt2JDr0zlQc/TrQBJFD&#10;DJGkMcWyzUbgcABu4G3Ge9ACXRuTGIrQLExAAd1LfgORjHvQA9VMYXAIBY7gPnZie+6gCO4uMlFg&#10;uDApyT8nmMQpwQByf0oAhgntreOQ20cscabfLWUSRo7ueNu4E9evFAFqGS6PmvMkYXrEiH5sY5yT&#10;/hQBEHjDxxYLzSEuyuC5CjjAJ249qAFD4VktPNjJyzMYy444wN1ADglxtRTdYkCfOxjUNnjk44FA&#10;DIzB5bpayFpWVyWdmIL9MseSPwoAWytLSxjYWxION8mJHm3E8k/MWNABEtu+BawN5asGZzmMZznv&#10;ycUATg7Wkcys4H8HyADP0x/48aAIUW0icJvQSTjzXJcLIxUDBwvUYoAdBKtxlYZHVc/MWDZx04Yj&#10;pxQAye4sbJGFypt4yWxwTvHTOVB/KgB0SRSQrFHCUtF+ZTgAMc5A24z3oAS6a58sQ2hELdMupI59&#10;Oe3vQA9FMKgrnbu+cKDIWJ75FAEVzcs4QRXBhVyckJ5jkKcFQOv6UAQw3FlDHJ9mjlRV2mNJVkRG&#10;Z+mNwJznrQBchkuz5sk6RhR/q0T72Mc5J9/agCLMfmRQkb55CXcSDeQvQhT8uKAAFFV0s/NiJySx&#10;QuOOCAWzQA4JcBY1N4yvtzIxRckgjk44FAEcXklJBZsXlZXO9nbBbpuY9R+FAC2FnbWMJFuSOrOA&#10;7Slj3J3EmgBYlgcKLaAsisGZiWQA5yOvJxQBMDsaSRpGdEz8nyBRntwAT+NADE+yo+Moslxh3LOF&#10;kbaBjgdsDtQAsUqTEpC7gA5fcrdM44YjHagCKa4tLNGW5zbRkt8oBIcdM5UH16daAJIUiZFhijK2&#10;yjcGwAGPUDbjPegBtw1z5YhsyImxjc6FuvpyOnqaAJI1aNQQMKW+bblyx9dw6CgCO6uA21Yp/LDE&#10;nIj3udpwQB1/SgCtBcWUEMjW0E0YUr5SyiRI3djxt3gnr14oAuQyXR82SdVAXmONSc4xzkn/AAoA&#10;h3xo8cP+snlJkcSAuwXuAflx7UAKG+V0tPNi3ZJk2FxwMEDdQA/ZPsjRrwh9mXYxqGPI5OOBQAyP&#10;yAjrZtvlZX3O7Njd0yx6jn0oAWxtLSwjPkOV/jkw7S5PUnDEmgAgW0fAs4WMasGLEsgznPfBODz0&#10;oAnyytI7TO6qfufIFGe3AB/OgCJEtEfAKB5x5jMXCSNgDH3eox6UALC8c4KRM4XJ3BlbOMkYDMMd&#10;vWgCKe6tLOJluAYEJb5CCQ46ZBUH8utAEkUSMiQxQ7LRPmHChSeuNvXv7UAFy13sENnthJwA0ik5&#10;9lwe3vQBIimIAgELuyyqDIWJ77v8aAIbm6yFSK4MO8knEe9yFOCAP/rUAQwXFpbxSNaxSoq7fLSV&#10;ZI0dnPG3cCc568UAW7d7o+a8yxhV+aNF5Ycc5J9/agCEMgaKEnfNKTI/mAuwHQ4PGKAFygV0tBLH&#10;nJ3+WXGR1A3UAKFuDGiPcsJAuWcxruJBHPHA9KAGxmAI62jlpmVyzOzbdx4y3cfhQAllaWmnxMtu&#10;x5+eUB3lLE8k8kk0AEKwS7VtYG8oMGZ8tHg5z0PJx1xQBY6GR2maRBzs+QAA9ugJ/E0ARp9kR/lM&#10;YeYb5GLhZG2gY4HYD0oAdFIkxKxSOoyd+VYkDpgMeO1AEU1zY2aMtxm2TLfLhmDjpnKg+vSgCSKN&#10;GjWGKMx2afMDwAxznG3Gec0ANunuNogsysTnhS6k9ewweMe9AEkStGoYAqhY5Vf3hY+pagCO6uSw&#10;RYrjywxJP7vzHIXggDr+lAFeCW0t0ka2gkRU2+WkwkSNmf8Au7gec9eKALcMl0fNkmREH/LJFJLY&#10;xk5J/wAKAIcx+bHFt8yZyZH35cgdCFPy4oAUHCOloZoiSWLmMuMjqAWoAeq3HlojXZEm3LsY13Eg&#10;/eOOBQAyHyBHIlpIWlKuWdy2N/Tcx6jn0oALG1tLKJhbH73zSYkeUk92+Yk0AOjS1fC2tuWjVgxc&#10;kx85z35OOtAEuMGR3kdlU5CDYAM9uACfxoAiQWkcgG9RLMN8hLhZGwBjhevA7UAOilSTKQSPjJL7&#10;kOcHIwGP0oAilubS1jZbkG2jYvxgnevTOVz+XWgCWOKKSNYI4tlmo3A4Az3AxjPegBl09xsEdkFj&#10;c4UO6kj6DkdKAJY0aPB5VS3zBR5m4nvntQBFdXa/KIrkwhiTxGZGIU4IA6/pQBDBPbW8cjWscsaL&#10;t8tZRIkbM5/h3AnOevFAFuF7pvNknSMKOYkUndjHOSf8KAIVMYeOPaZJ5CXZXBchRxwTtx7UALv2&#10;I6WpljzlixjLAYGMDdQAqrOVRTdHeE+djGoOc9TjgUAJEYfLkW0ctM4clnZsF+mWPUfhQAllZ2dj&#10;Gwtjz9+XEjy7mPU8kmgAijt3AW1gJiVgzMS0fOc9+TigCfOzzXMryKvSI7Aoz2HAJ/4FQBFGltE2&#10;0MiSTjzJGLgSEqBjgdRj0oAdDKJspDIwBJ3l1bIHThiOnFADJ7ixs0YXK+QhLYGC28dM5UHP0oAf&#10;GkTxLCkJjtV+ZTgDcc5AC4z360ANuXuSgitMQvgANIpPXsOe3vQBIitCo28KWy4UeYWJ7560AQ3N&#10;yXCiO5MKuSSRHvYhTgqByf0oAit5rOCJzbRyxxrtMaSrIiMz9MbgTn14oAtQyXR82SaNNo5jVeoG&#10;Ock47+1AFa6MflmEr5k0ivI6uC5C46Kcrj2oAmklEIDziOGYLgTsN4APJGflPagBIrr7RO6RX0Up&#10;iGGghClgf9o7iQaAJLiSJAscqqzyc+VuAfbwDjnnGfWgBzywwqpmD7XBbcVLBVx3OCB9KAKS3BvI&#10;2lt53BbKRRR4VsZ4JVxxx3oAnuWRYgLpZIkYlB5W+RjkZ5KAkDr1oAVpJLiEixMbqMJvbkj+9jHc&#10;e9AE+0IcAnzW+UvjIyB1IHagClJGzXBjnupbhVUbraNAqDPRmI57dN1AE73ESyLbOoa4YDEKjdge&#10;rcYH40AOuXEa580xrGAfLh2lzn2IPAoAY7GYRJHA04J3O8xMW3AyMqQM/QLQAkL28W5YCHdRkxRk&#10;scrweMnFAEkizbHDwhg4wVQ4cj65H86AIbaOCwiSNInhVSQVffM5z2Dlj1+tACoyqOIjDPNlI8bd&#10;3TO5tvA/pQA6aRY8STqkE4XHnkb1weuD8p7dKAGQXS3E8iQX8U5jHzwxBSw/3vmOD+VAEtzJGoSO&#10;VcvJyYlIDY4HHPOM+tACtcwxbVlSRgQW37CwUAdzggfSgCqlx9rhaaCSRd2ViijGxgucDKyfzoAn&#10;uXjEKrdK8SMTGoi3ysQRkElASB65oAVpJJYmFk0ZVcJuc56dcY7j0NAE4HlnJz5knG/Gc4HXA6Cg&#10;CjIjPcmO4uZJwqjdaxIFQZ/iYjn/AMeoAsSXECOluw3TOBiBfnIxg/NxgD60AOuX2KTuKoihvLiC&#10;luvuDxQBE3myrGiwtKm7c7y5iCkcjIIGfwFADke3iUxwNvIXOyPLHK8HAzgZoAe6zhX3RK+8Ybad&#10;jkEY6kgfrQBBaww2UKiFGhRSQVfdM5z2Dlm/maAFUARllh8meYGOMHAkxj7x2nAzQASSrERJOscF&#10;yBjziN6gHkjPBHTpQA2C6FxcSRQXyStFw0EYViDn+I7jg0ATXM0a7Iply8hz5eQr4GAcc84z60AK&#10;00MZUSbm3AuXKlgoA5ycED6UAVUnW7jaa3lkVmyqRRDB254JV+OnegCWeWLycXKyRoxMe6Pc7EEc&#10;ZKgkUAOZ5ZoWFiUZQfLLtk4Hfp3HoaAJlIjcryZmwDJjIyB1IHGKAKjI7XGyeeSdFX5reNAqgHux&#10;6/TmgCxJdQIyW8nzTPjFumHOByN3GAPrQAtxJ5St8zIsag+XEFZjz7g8UAMZmlWNVheVCdzvMTGB&#10;xkZUjn6AUAJE9vErLAwcqBmOMljuXg4BPFAEkiTKj5jWQSDDhDtc598j+dAENrDFaQqsULRIpIKv&#10;vmfnsrFmPJ96ABECxkrC0EkuY4xwHPGdx20AOmkWMBp9sM4XCTEb1APJAPB7dKAI4Lpri4kS2voZ&#10;miADQoAWyfX5jzQBNcyxRiNJgrSSf8s1IVyOhxzzj60AOaeBQu5WbcGbcyk7QBzk9BQBTS4F4jS2&#10;80iyNlY4YcKwXPBKuMD60ATXDL5QS6WaFGJjUR7pWIIzyyAkfjQA53lljKWbRuoITe3UY69O49DQ&#10;BMdqPt3Hz24MnYkDqQO1AFN1Y3OyaaScADzLaNAqDP8AExHPbgZoAsPdW6sLaT5pnwfJTDEAc/Nx&#10;gD60AOuGKKzFzGkahvLiAZyM8cEGgCFpTKI41geZd2XeXMYU9RkY5+gFADopIIVKwYbaOY4yWbI4&#10;PGeKAJZVm8tt8SurjDCM7XYe5JH86AILSKGyhVYYjCi5BjkLTOR6KxZjzQAqALFu8k20k2Y4wNu8&#10;gjIY7Scf0oAWaZYj5lz5cU6qAsxG8YPUfwkdKAI4bsTzyLBexymMANBGoLBs/wARLGgCa5liUJHM&#10;oZ5P+WYYK+OhxzzjPrQA6SSKMKJA+wguWZSQoA7nHFAFUTi8iMsE8gZsrFFFhW254JV/50AS3BUR&#10;bblXiDExr5e6RiCOCSgJH40AKzSSwkWLxvtITzG5Pv07j0NAE/yo3AzNJxuxnJA6kAjigCgyyvd+&#10;XPO82FG+1iTaoB7sRz9PmoAtSXcCutpICZ3+7Ao34A55OMAfWgB1w5jU7naNIwG2Rhd/X3B4oAiZ&#10;zN5aJG8wzueSX92AQMjIK8/QCgBYjBEGFvh2VfmRPm+ZeDgZwM0ASMsojkLRrIrjDmM7HI6YySMf&#10;nQBXtIYbOILFG8SKTuR987YPQBix/nQAsbgKQLdoJZP3ceMBj3DHbx/hQA+WZYsPMI4ZwuBMw3gA&#10;9Rn5T2oASG6Wed0hvYpTEMNbxAFgf9o7jzQA+4uIU2xSIGkfkx5CttGAcc84z60AOaaGNVMoco4L&#10;bipYKuO5wQKAKizrdo00Vw4ZspFDFhTjPBKyDj68UATXDIIlFykkaMfLUxbpWOQDklASB9aAFZpZ&#10;oWFk6OBhN7c4/vYx3HvQBPgRnADGV8AuASCQOpA7UAU5EZ7jyp7iWdVUbraNAijPdiOe3TNAE73M&#10;KOLZgGnYDEK/Pgdfm7AfWgBZ38pS3mFAihvLi2lzz7g8CgBrEzCNI4DOCdzNMTFtIHGVIGfwFADY&#10;TBHlYDvdRlo4yWOV4OB0FAErrNsdWiDBxgqh2uR9SQP1oAgtYo7KJY4YmiVSQyy75X+gcsT+tACp&#10;hVz5Xkzy5jjxtDnjO44yP8KAHSzJGfMlVILgLjziPMUA9cH5T26UAMhulnnkSG/imMY+eGIKWB/2&#10;vmODQBJcyRqFSUbnk5MYIDY6fjjPrQArTxR7VlR2UgtvKFgoA5ycECgCss4uoWlgmdC2ViiiwrBc&#10;8ZWTp9aAJ7mRFgX7UkkaMfLXyt0rEEcElASB65oAVnkkiZbJoyBhNznPA64x3HoaAJwAhyc75ON+&#10;M5wOuB2oAoyAm5KXFzJOqqN1tEgVee7Ec/T5qAJ5LuBGS3ZcyuAVgX5yMYPzccD60ASXDFVY7yiI&#10;oPlxBS/X0IPFAELFpUjSOJ5l3Zd5iYgpHIyCBn6AUAKhgjRo4GyVGdkRLncODgZOKAJHWcK4Mayb&#10;lwwU7XIIx1yBn8aAILWOCyhVYonhVCQVkDzOc9g5Y+nqaAHJtEZZYPImmzHGMgPjGdx2nAzQAk0o&#10;jYNMEguQuPNI3qFPUZ4I6UAJDdfaJ5I4L6OQxcGCMBmH1O480AS3Usa7Ip1DPJz5YYK+BgHvzjPr&#10;QArywx7RLubcC5dlLBQBzk4IFAFVZxdxNPbyyKzZSOKIAHGcAlX46d6AJp3UQgXKvFGxKAxb5HII&#10;4yUBIoAWSSSSFhZMjKCELtk49encehoAmVgr7cEynAMmMjIHUgcYoApurtceXPcPOiqN9tEgVQD0&#10;LHr9PmoAsyXUKMltIA0zfdt1w+AOQW4wB9aAFnby1Lb9iou7y49pYjPoQeKAI2YzCNVjeZGO52lJ&#10;jC9xlSOfwFABG8Ee5IWDlFGUjO47hwcDPFAEkqyhWzEsgkXDBDtc598j+dAENrDDZwqsULQquQUf&#10;fO/PZXLHr9aABcKh2wNBNLmOMcBumdzFeB/SgB00yp80+2GcLhZiN6gHkgHg9ulADIbnz7mRYb6K&#10;VohhoIwpYH/aO480ASXUsKhI5VV5JOfLDAOR3784z60APeWGPBkDNuBYFlJCgDnJHAoAppci7jM0&#10;E0okbKxwwjDbc4BKv0+vFAE1w6eSEuklhRmMa+WHkYgjPLKCRQA95JJY2SydGAIQu5yRjr07j0NA&#10;EoCo/Umd+N+Mg7R1IHGKAKbo7XRSaZ5wFG+2iQKgz/ExHP4ZoAsPcwKy2z/PM+D5KYbAH97jAH1o&#10;AdcEorHeY0RQTHEFLEZ44INAELStNsijgecBsvJNmNVI5GRgZ+gFAD4WihRlh2ttXlI8scrwcAnj&#10;NAEknm7WDRLIGGGWM7XI9ySP50AQWkUNjCqxRGBVJBSTdM5HorFiefrQAqYEe/yjBJNmOMDbvIIy&#10;Cducf0oAJpVjO648uGcLhZiN455P90jpQA2K5E07pBfRSGMAGCMKWB/2juJzQBLczRKqpKokeQZ8&#10;sMA+OhxzzjNADnkiiVPMD4YF9zKSFAHOTjigCosy3sRlgnkBbKxRxfK2M8Eq4/WgCadlWLbcq8Ss&#10;fLBjDyOQR3KAkfjQANM8sJ+wtGygiPzG5Pv07j0NAFkAK3yjM0gxuIPZepAI4oAoMrNdGOa5knKq&#10;PMtY1CoAe7Ec/QbqALL3MKuLR1PnvjbAvzkAc88YA+tADrhjGMNIyKgDbIwpf9QeKAImk87y40he&#10;cFtzyTAxqCBkZBAz+AoAdE1vEHFuASq/MkZLfMvBwMkDNAD3WXy3zGsokGG2HY5GMdSR/OgCC1hi&#10;soFWGJoY0JDK++dyD0AYsf50ALGwCkCAwSyDy0xgOe4Y7SQP6UAOlkWLD3CxwzBcLMw3gA8kZ+U9&#10;qAEiuhPM6w30UvlDDQRBSwOf4iWPNAD7iZUCRyIrNJz5W7DlRgEgZ5xn1oAe80MKqZw+1wX3FSwV&#10;cdzg4+lAFNLhb2MzQzyAtlYoogFbGeCVkHHHfigCW5ZFiC3AkiRj5Y8rdKxBGeSgJA+tADmaWaFh&#10;ZMjqMIXbnH97GO496AJwmw8A+a/G/HGQOpA7UAUpVL3PlT3Us4VRutYVCpz/ABMRyenTdQBYe6iW&#10;RbRl3TuARCvzYH+12H40ALcOIk3eYUWMAiOLaXPPoQaAGOTMI1SBp8nczTExhSBxlcDP/fNACRSW&#10;8RKQfPIoyYostyvB4zgUASP5xWRGi3BwQVQ4cj/eyBn8aAIbaGGyiREjeBEJysm+Vz6AOWJ5+tAC&#10;oVCHEXlTS5SPG0OeM5bHAz+lADpZFjYSzKkE4XAlI3qAeoB+U9ulADIbtZppFhv45zHw8MSqWB/2&#10;vmODQBLczRqqpKm5pesYIV9vrjPOM+tADLq5t4oHFwjsnlu7MULqqhTnJwR+FAEhEdsGmkwjPySC&#10;WJb2H+FAEcrLGH8tnQqFdtgVpJGI6YZT2HpQBGk8423NwshZ9xitBGpkUdskZwcdeaAJmYsFuHzC&#10;GUKIpcFQzEdQp6/jQBIgkCnLoRtyCFITn1OTQBB5/wBmSa7uo9rYVQVbcHPQY44z6UAEyS3KxoAF&#10;HDyRAvGSR1G8Y49iKAFZbraFjVYnZSoZcOynPXLEZoAWOOeL74ExkwZZujZXjO3p9MUAOVgkfy/v&#10;gwK7XGHY9epxkYyOlAEAtY4ybh7Ta5+bbExJHThQMDtQAi3hdmcWlyflO4EY5BxgAvgn6CgCYTRq&#10;sUUUEkTOu/aAAyjpyD9eaAIAbefMbXLCTIUeaGik3k5G3cF/QUAW2uo4nFpGd07fw8naME5Y84zi&#10;gBrtHCxnkRWncKo8tS0h9emeKABlhtt0kiqpc5LAs2T7Lz+lACSPt3+XI0YUK7eWqmSRiOmGB549&#10;KAIhPMqrc3COS+4xWgQNIo7ZIJwcdeaAJTKxVZpGaAOoVIpRxuY/xAHt0+9QA9FlxjzUf5cjCEIc&#10;+p3GgCBpzarNd3MaxthVUq24OegxxkZ9KAFmSe5WNOB0d4xvjLFeo3jt+FAA6XJGIkEMhUgMu2Rl&#10;565Yj+tACxwzQ53jzA+C8/IbK8ZxjH0xQBKgwmFJmRgQRJw8jfUjkYz2oArraQx5uHtcSddsbsWH&#10;TAXoO1ADftiSsW+y3eNp3DGFGDjABfBP0oAnWZVjjSGNomdd5jICuqjAyQfc+tAEGbeYGJ7k+cSF&#10;HmK0T7icjbuC/oKALDXCRzLaxDMrdgSQOCcseSM44oARylvIbh0V52ChfKUtJ9O/FACsYrcNJKmx&#10;2OS4y2W6YA6/lQBG7BAwRpItm128tVaR2YdMOp64oAatzOqC5uUkZnyYrQRq0ijtkgnBwOeaAJjM&#10;WVJpG+z71CiKYZAZiPvBT26feoAUebjy1kjdSM5CkJg+vJoAiNwbdZbu5RUOFVSp3Bz2x3GTQATx&#10;TXCRrwAcPJGPMiLEdQHBH8qAFMdyqbYlWGRkIVxiRwc9SWIyPzoAWOCeJvnAmL4Lz5IbI4zt6dOm&#10;KAHAhVwgEiMCpEmQ7t9SOePagCFbSMbrh7bEg5AjYlh04UcDtQA0XayM0gs7skD5gQAowcEAF8Z+&#10;lAFhJVVEWKJo96lhGQFdRwMkH0J5oAhBtp90T3D+bkD94DFIXJyNu4Lx9BQBObiGKRbWLLTn+DJO&#10;0EE5Y84zjigBjGOGU3DgPM4UARoS/wDXIoAc3l2ytLLhJH5c8tk9OB1/AUAMkdUV9rujJtc+WqmR&#10;yR6MDQBEtxMCtzPHJmQMYrQRhnUdRkjODj3oAsM74Wd28jcoVY5OQHb+8Af/AGagBw37cB0Y7cqV&#10;QhTn1O40AQec1sk15dxiM4VU2tuDHtjjIyaAFnWaeNV6A4kkiG+NiR2Dg9PwoAVvtW0IiJBIyFQ6&#10;4kdTnrliMj86AEjiuI22kLOshBln5VsjjIHTp0xQBMHwo2fvI3BB3jDu31PXjPagCuLSJAbh7YeZ&#10;97bEzFh0wFHA7UAIt5vLubW6OFx044OCMF8E/SgCdHULGkMTRs6bvLwFdR0yQeO/PNAFYraz7omn&#10;Pm5A/e7on3k5G0EL+goAtm4jjlW1iIac/wAOSdoIzlj2zigBjmKCU3LRh5mChQikv6HHXigBxaK0&#10;WSaUbC5zn5my3+yOc/hQAyRtgfa8ibAsjCNVMkjEdMMD6elAEa3MyhbieKTc+fJtAitIoPTJGcHH&#10;XmgCVnJCTyMYA6hRHJggOx/iAPXt1oAeDJtIEqsdueEwmPUnJoAga4+yRzXV2oR8KqlW3BvTGRkZ&#10;J6UAJNHcXCxqCFVsSSRrvjLEdRvHb8KAHMt0BtiRYpWQqHXEjrz1JYjI/OgBUhkiOHHm+ZgvcDIb&#10;cvGdvTp0xQA+MAKNnzxMCMS5DsfqQMjGe1AEQtY0Vrh7f96fm2xsxZemAuMDtQAgvfMLH7JckhcN&#10;nGODggAvjP0oAlEqhY4YISnmLvKcK6jgZIPXrzzQBAXguGMTXDeYTjMimJ95OQFDbfTsKALLXEcb&#10;paRczt1Xk7c5OWPOM44oAaSsDGeVRJMwUJ5SZkPr3PFAC5itt0so8t35J5YlvYc/pQAyVggcRMyF&#10;ArvsCmSRiOmGB6gUARrcTALcXEchLAmK0CKzqOoyQTg4680ATM+7bcuTAGUKsMuCoZj3Cnr/AMCo&#10;AfGrKrEOhyuQQp2c+pyaAIjObZJru7jCthVXY24Oe2OMjJ7UAJOs1wsagYHDyRL5kZJHUbxjj2xQ&#10;AMLlhsiUQuyFQ64dkOevzEZFADo4p4uHxOXwZZvutleM7en0xQA9DhPlPmKQVxIMO569TjIxntQB&#10;ALSNC1w9ttkPzbYmJIxjheg7UANW78xmcWl0SFOeBjI4wBvwT9KAJhIgWKOGN4ndd4QAK6jpyG+v&#10;PNAEAFvPuikuH8zcAPNBikDE5AUEL17YFAFs3Mcbi0iO6Y/wnnaME5Y84zigBjtFBJ58iq9wwCjy&#10;0LP79M8UAKxjttzyBVMh3MwLNk+gHJP4UAJI+3eYpGj2hXby1UySMR0wwPp6UARLPMqpc3Eb5fcY&#10;rQIrSKO2SCcHHXmgCYu+xZ5GMAZAqRyAH5mP8QU9e33qAFQSY+8hO3IwmF57khjQBA07WyzXdxGs&#10;ZwqjDblc9BjjIz6UALOs1wsakYHDyRrvjJI6jeCOPwoAVhORiFBDIUIBGJGU565Yr/WgB0UU0OTI&#10;BMsmC8+SG3DjO3GPpigCVCNmFzIrAgiQYd2+p6jGe1AFb7FAoM8lr+8zu2ROxYdMAY2jtQA1btZG&#10;LC0uuFO7IwowcYAL4J+lAE6zKqRpDG0bOhcx4CuoHGSDx1PPNAFffayhopLlvOyF/eK0T7iQRt3B&#10;fpwKALLTrHKttCf3r4O3kheM5Y8kZxxQAjslvIbh41knYKFMSlpPp3OKAHN5VsrSy/I7nJcZYlum&#10;AOT+VAEUhCb9jSRhNrnywhkdmHTDqeuKAGrcTKguLhZd0m4xWvlq0ijtkjODgc80ATF3KJNJJ5Id&#10;QojkAIDMf4gp7dOtACjzMbVdHBGQQpCYPryRQBG05tllvLpVjOFVSp3Bz2A7gk0AJNHNcJEowqnD&#10;yoPMjZiOwcEfyoAUrdbNsYWKRkKo4xI6nPUliMj86AFiguImw4E+/BeYHa2Rxnb0HHTFAD14XEeJ&#10;EYEEScO7fUjnj2oAg+yxpmeS1zL97bExJUDHA6DtQA0XiSM8i2V38q/MCAFyDggAvjP0oAsRyBER&#10;I4mTeu8R4Cuo6ZIPBwTzQBXD2s5aGSeQTZA/eqYnLk5G3IHH0FAFprmKORbWDDTn+HJO0YzljzjO&#10;OKAGO0UEnnyIHncKB5Skv/XigBzeVbI0spCM/L9WyenA5P4CgCOQpGHKM6OgVmMYVpHJHTDg/wAq&#10;AI1nnG25njf95kw2ixqzgdRkgnBx15oAnaR9qzyHydyBRHJzh2/vAH8PvUAKC7LtDqTt3BlQhOfU&#10;7jQBD5zWqzXl2gQ4VU2tkMewHGRkmgBZlnuURAdo4kkiG+MkjsHB6fhQA5hc7dkYSGVkKh1xI689&#10;csVyPzoARIZ422MBOshDSTg7WyOM7cY+mKAJFJIHluGjcEYkG13b0ycZ4z2oAg+xRIDcSW37w87Y&#10;nO4dMBRwO1ACJdiQu32S74XuABkHBGC+M/SgCZZEURxxRsjMm4RAAOo4GSD6Z55oAr5t5t0TXBEp&#10;IH70NE+8nI27gv6CgC21xHHKtrEQ05/hyTgYJ+Y84zigBjmKGQ3LxB5mCgCNdz+nGMnFAD/3dqHn&#10;lAjLnJbJbLew5P4CgCJ5AofZ5qFArtsCGSRiOmGB64oAjFxMAtzNHJubcYrQIrOo7ZI6HA55oAme&#10;QlUnkJhDqFET4IDN/eAPXt96gBys5TAlUnbnHlkLg+vzGgCFrg2qTXd2qo2FVdjbg+OmOMjJPSgA&#10;mSe5EagbFbEjoN8ZYjqA4PT2xQA50udpSNUikZCodcO6nPUliuR+dABHBJCQrKJN+C9wMhsjjO3p&#10;9MUAPQYUbf3kbAjEnDs31OM8e1AEQtoow1xLbnzPvbY2YsvTAXGB2oAat75pZha3IwuGyBjg4IAL&#10;4z9KAJhKqrHDBCU8xd5QYV1HAyVPXk880AQgwXGUa6IlJAHmKYZNxOQFDbfTsKALLTxRyJaxHdMe&#10;q5zjIJ+Y84zjigBjFLdjPIvmTuFCeWhaT36Z4oAdtS2DzSMFd+SRliW9hyfyoAilYIJPLLoUCu2w&#10;KZJWI6YZT1A9KAGrPMAtzco+5wTFahFaRR2yRnBx15oAlL5C3BLQB1AEUwyoZj3APUfWgCRA+1v3&#10;iMNuVIUhOfU5NAEJna1SW6u4wrYVV2NkOe2MjIzQAkyTXCRqBtzh5IgXjJI6jeMce2KACQXOAkaC&#10;OR1Khkw7Ic9SWK5FACxxzRcOBKXwZZujZXjO3p9MGgB6Hag2sJUYEYkG12PXqcAjGe1AFcW0UZNx&#10;JalXPzYiYkjpwuMDtQAq3nmM7raXJIU54wMg4wAXwT9KAJhKipFFFC8byKX2KAHUcDJDfXnmgCuB&#10;bz5je4YSbgAJQYpN5OQFDBf0FAFpp4Y5BbRHdcH+EknaME5Y5OM44oAR2jgczyKrzuFUeWpaT39e&#10;KAFYpbBnkCqZDl2BZiT0wF5J/CgBkkoG7yneMqA7FEXzJCR0wwPpQBGs0yqlzco5L7jFaCNTIvpk&#10;gnBx15oALuRzZyTSP9n3wlVjmAKhm/vhT+HWgCJI4Uu5Sm6SRGDB5WefYDnIUc7eKALT+dvk2EAv&#10;hYdyEgFe5I/lQA0lo9kU2+YkMxIwCWB/DHXjmgCuDBxceTcySxZCwyq7YJ69cg0ASqUMLOru5fJM&#10;aEgDrwFYgAUAWUCkAeUFVG/djjHPftjFAEcksxJjtkXLMBK0r7R/wEDPNAEYgtrIts3jzT84+9n1&#10;5b/GgBkTz3QkFzbPDEhKxqsqN5igfeOw8emM0ATt/rPs8TeY6gbozsKoP9rjIyOlADVFw8u6SNEt&#10;I1JiYSHcCQQxIxjpQBGkwysduktxF8pabeiqFI65yGPvQA6W3RpBNNHvK5VMyEEsTkAUAFy0wMQM&#10;UbsWUxiQlmGDkkZHJA560ANh80SMsbyTQBmYtKBjkY2ocA8H+9QA6O3tMpI8bRz/ADBFZ23kKeeF&#10;Y8UAQxrbC7l8vdLJGQQ0heZUJzkKBnbjNAFqQXAaQqVDuMRboztGO7EUAMU+UqRy75WO5iw4Jcc8&#10;dABzxzQBCvkMftDQ3LPGCEhmV2OT1xnINAD12mFmjdnmcn5EOABzxtYgCgCyqKNqvCFjRh5YGDk5&#10;6gdsUARzzT7sWyK2WCsZH2geygAnPFAEa20FjuZN6+Ycso+cEdDktQAkclxdCUXVtLb26EqirIjB&#10;1x975Tx6YzQBK20ymOJzI6gb0JXao6DOeRkdKAG/6Q87ebEsdoi/unDnd0wSeMYxQA0TkMsUKy3E&#10;R2kzbkCgEdQ2Qx96ACS2jdxJIgkxkJvcgkk5AHagB1y0y+Wpjhf5l8sSEs6kHJI45IHPWgBIBIz7&#10;YmkltwzM3m7TyQeEOAeD60ANjtbIeXIUkin+YKrOwchTzwrHjvQAxUgiupHXfLIhDb3LzhCc8IOd&#10;vFAFiRpg0jIwWSTAiDodoxnliDz9KAGhpIwsUjNKx3PuHGSD+HrwM0AQqLc/6Q0U8ksQIWKVZGOT&#10;165U/hQBImx4S8ZZ5XPEcZIA9trEAD1oAsBcAK9uqqjZjUEHv1x2xQBHLM+f9HVclgHeV8AH0UAH&#10;mgBgtbezz5e8LKcuv39w6HlulADI2nuvNFzaSQxoxSNVlRt6Y+8dp49MZoAldkM3kRFpSgG6M7Sq&#10;44Gc8gntQAjCczM80aJaRJ+5ZXO4cfMTxjpQA1ZpMolsk08Pyky7owgUjruyGPvQAS26vIJJk3Yy&#10;FLOQcscjHagB1yZwY8RROAy+X5hJcEHJIyOSBz1oASHeZDGjSywhizmYKfoE4B4PrQAiw2YZDIsi&#10;THIRXdt/y9SArHigCKNLeK5lMbNPIpDAyF5gpOchRztwDQBbc3G6QIyK8mBEHQ7QV7sw60AMRmQR&#10;xPvlLBnJUgEsPTpgc8c0AVkW2b/SniuGljVgIpVkJyfTOQfwoAmBUws8bM8zdY4yQB14CsQAPWgC&#10;dVUhQ8O3aw8tQQRyeuB0xQBHLPcbitsFILAM8jlQPUAKCc8UANW1trLeYwcynLKPnyOAclhx+dAD&#10;IpZrzzEuLN7eNWKRBJVYOuPvHYePpmgCaTmXyYz5rKATH8hVR0BPcZHSgBuJWnLSoiWyIfKcOdwO&#10;MMTkYxigBBI+Vit45biE7SZ90artI65yGP5UAJJaxvJ5k0W9lyqFpTk7jnigBbhmDRL5cUg3KY1c&#10;lnBUjJGR1A56igBIlfzG2tLNAGZiZQvHXAQ4B4PrQARw2aeXKySxTDOwO7byAecBWPFAEcawJdys&#10;C8hUh98peYIWzwg5C8UAWnM++Uxsqs/yxbkOBjuxHWgBq+bGEgl3zMwZnbhSxHpjAHXjmgCsDBu+&#10;0SRXDyRghIZVkJ3HrjOQaAJY/wDUs6OZJHyfLQkevG1sACgCyqgKEaJUVGBjA2sMnv7UARSTSuwF&#10;oi8nDtLJgDrkKBk5oAiW2tbPcY1cCT74B3Z7Hk9PzoARJZ7gSfarSSCNWKRqkqv5igfe+Q8emKAJ&#10;XYNJ5MTNJJgb42KlVHv3GR0oAaftPnM0yolpEv7lw7AjIwxb5cdKABJGykduklxF8pMwZAu0985D&#10;H34oASS2ieTzJIQzjKRlpCPmY5wO1ADrrzx5YMMMmGUxhyWZSCCSMjkgc9RQA2EZchHllgDMzNKF&#10;POOiHAPB/vUALHBZ5jcpJFKdwRWdt5A6nCseKAIo4oI7uUqWmlRg2+RnmC5zkKOduBQBZfzd8hQg&#10;GTCwhozgFe5P8qAE/eRbI5Q8xIZsqQCWB7dAOvHNAFYfZhi6eK5aSEHZFMrtgnrjOQaAJVKtCzxy&#10;O5c5KJkADngK2AB2NAFhUUABogqI37tRg/jjjGKAGTTzFvKtYwWZgJGlfaB/ugZ5oAjFvbWW7aHH&#10;mn5l+9nseW6fnQAyGS5u1lWe2kgiViqKJEfzEA+98pyPTGaAJn3b/s8bCSQAZjO0og6DdkZGR0oA&#10;aBcvLueONLSNCYXEhBBIIYkYxjFADVkPyRwJLcRfKWm3oqgEdQQQx96ACeCPzBLNGXYZVMyHJZjk&#10;ADpQAXDyoIgIo5GLKY0kYs4IOSRxyQOetACQ+bvZVeWWAMzFpQCOhG1DgHg/3qAFjgswUco8c/zB&#10;FZm3kKeeFYjFAEcccC3krKGklQgq7l5ghOchRztwDQBZlNxvk2bQ7DEQZCVG3uxH8qAGhSgWOYvM&#10;x3OzLgEuPyA68DNAEAFuzfaDFcM0QISKVZGOT1xnINAEiBfJZ0ZpJWP+rQ4GOeNrEACgCcCIbVki&#10;2orDylGDznrjtigBs805bFqqkbgrmR8AeygZ54oAjFvbWIJj8wGU5dR8+R0OS2f50ANjkuLrzVub&#10;WWC3UlYwsiMHXH3vlPHpjNAEzcy+TGxkZQNyEqVUdBnPzAkdKAGfvmnYSIkdsi/umDncOMEnIx0o&#10;AaJX3LFEstxCdn77ciqAR13ZDH3oAHt4i/myJ5hGQpeQ5JJyAO1ADrhrj90oihkG5TH5pJdSDkkZ&#10;HJA560AJDvL7Y2lltwzOxl2nkg8IcA8H+9QAkdva/JIyvHN821Xdg+F64CMRigCNUhiu5HG+V0Ib&#10;c5ecKxzwo520AWHa53uYyFkkwIwyEgY7sRQAgMsW2KVnlJ3PvXAyQfw/CgCuotXP2lop5JogwSKV&#10;ZG5J565U/hQBIrK0RaPdJI38MZIA68bW4A9aALO1QFEkAVUbMSjDd+uO2KAI5ZpWJFoi5LASPK2A&#10;D6ADPPFADBa21jnyw6rIcso+fPY5LdKAGRPcXSyi4tZLeFWKRhZUbzEx947Tx6YoAlYR+d5SFpGA&#10;GYyVKqBwM55Ge1ACFbgzs80aLaRp+5ZXO4ZGGJyMdKAEEzjZHAk08XykzbowgUjruyGPvQAkkELy&#10;+bKpZVyF3SEHcxyMdqAHz+eDH+7ik+dTGHJLjBySMjkgc9aAGwhmkaONpZYQxLmYKe3AjJAPB9aA&#10;BIbQNG7o8cxyEV3YOdp5ICsRigCKOO2juZWDNLIhD7pS84UnOQo5C4FAFlzcEyeS6B5AFh3xkqCO&#10;7EdaAGqHRY4ZN8pbc5KkDLD0HGBzwM0AVgbU4uGiuXljVgsMqyEgnr1yD+FAE4I8hpFLvK5/1cZI&#10;HfgK3AHrQBMoGApi8sqw2Lww5747YoAZLPdbitsqEFgGaRioHqAACc8UAMW1t7Ld5YJMhy4HzZ6A&#10;5LA4oAZFJc3iyLc2bwRqxSJUlRg64+98h4+maAJpSBJ5KEyuoBMfyFUA4GR1GR0oAYBIZmeVES1j&#10;U+Uwc7gcYJORjpQALK5KRwRzTQnaTNujC7SOuchj+VACS28Jk8ySPey5VC0hzljn6UALc+aGi3RR&#10;SKGUwiQlnBBBJGR1A56igBI93mFUaWWAMWJlCn14Q4B4PrQAqW9qCjuksc/OxWchsA8/dY8UARIl&#10;vHdyFWeTYQ++QvMEJzwo5C8UAWm+0b5GjZQz/LHuQ4BHdiOtADctHthm3yuwZmIwCzA9ugHXjmgC&#10;uDbk+e0dw8kYIWKZZGO4+mcg0ASoVEDPG7SSOSfLQkevG1uAKALCKAoRoVUKw8sfKeSevtQBHJNc&#10;MQtrGuC2HaSTAHXIAGTmgCEW1lYhim5TKfnUfMT2OSwOM/WgBEe5uhJ9qtZIIUJSMJIjeYoH3jtO&#10;R6YoAlYr5vlRs0kuAXjJUog9+4yOlADM3TTM0iItnGv7hw7AjIwxb5fSgBVlYFY4EkuY/lJmDIFC&#10;nvnhj70AJJbrJJ5skQcj5It0hHLHOBigB119oBiDQwyAMpjDks6kEZIyOoHPUUAMhDlyI2kkgDMz&#10;tMFJzjgJwOh/vUAPS3tdyOySRSnIQM53kDqcKx4oAgSO2W7lILTSRsG3ys8wTOchRztwKALUjTb3&#10;8sjL4EW5DgFe5I6/SgBvzRbEm3zEhmyMAlge3THXjmgCupgP+k+VdPLEDthmWRsE9cZyDQBKmzyW&#10;ZXd2fLGNMgDrwFbAA9aALKKCP9UERG/dgYP444xigCOWWZn22yLlmCyPK+APZQM80ARi3trItt3j&#10;zTl1+9nt1bp+dADYZLi5SVbm2khiVisarKjeYoH3jtPHpjNAErMvmfZ4n8x1A3RnayoPfPIyOlAD&#10;VFy8xaRI0tI1JhKudwyCGJ4x0oAasudscCS3EXylptyKoBHXIIY+9ACzW6FxLLFvZflUtIQSxOQA&#10;KAC4aYeVuhjcl1KLISzAg5JHHJA56igBsJkMjLFLJNbqzMWlCkcjG1DgHg/3qAFjtrQFHdXS45Cg&#10;swchTzwpIxQBEi26XUhQNJKrAq0heYIT1CjnbgGgC3J9p3yFQoZxiIMhIG3uxH8qAGAlNsUheWRg&#10;zFxgEsOeBwB14oAp3HlfZ5rlobiR4onCQzJI2WIOeDkH8KALNzHdPGI45orfLDzJAp3bO+05GCfW&#10;gCV/NJ8uC5HOCcgM6jpkdP1oAitjJGqR/aPtLNI5eSQjfjnIVVGOCKAHxpIrGXazszn5pH5VT3AH&#10;FADiS6km4KjoNy7cZ9iATQA0grvaV0EI2hXckkgdecj5jQBBZlhCGtLZUVyWJkYj1wTkEkmgBZpg&#10;byCCS78h2TP2aNAwY9yWKnGPrQBZ3ZBOUk8vsPly4GPmxmgCOEM5bEdv5zDdIqPySDwCQufxoAVY&#10;2EbBIESd/lYA7wFB5Bb5TgigCTLKhRoipI2qIzlsdOp29KAK9ulrDvcxmBWcFXmk3lmIxxuYkHig&#10;CxG8bFWVgRkiPktu4IznHFAEGolB5RnuJEjVhshhO1pXHYkAHH449aAHw5/d7W2yKCChLSsCx53M&#10;DjNADbmK+MYihlit97fvGVTuKnrtOcbjQBI4mDiOCfBIHysoZlHTPbv60ARWokiEaNcfaHeRy7yY&#10;3YGcqqqMDkUASIjowkKO7lm5d8sqMf4QOKAE3CRCXmZDjA3KExn2IBJ44oACrIHaV4xCMDc+ScDr&#10;yTkGgCCyJ8gNZ2YRHJbMjkZ64Y5Uk54oAWeZftlvbtdtbuyZFtEgYMcc5YqcYoAt4DqTuEnlkE9g&#10;XA744oAiQBt4CQGVvv7W53D7oOF5+tACBXMeAiJcH5Xx+8CoDyN3ynpQBKdyqQ6AZXaBEfmx0zzj&#10;GKAK9utvAWfy/J3sGV533liRjjcxIOB60AWUZXKNlT8xEe07getAFbUFiUqZZpETcPLihba0jjsS&#10;oBx+OPWgB0OcxxksJVBDKxaQgtz8zA4zQAXMV20Yjhmitwz/ALxwpLbT12nIAY0ASu02/wAqGZQS&#10;ASpAZwOmQOO9AEFtI8YjT7ULhmkcu0uN56ghAowAMUASRJID5oUu7O2d8nKoe4A4oAXL7T+/Kkgg&#10;Arsxu46EZNACMJU3mQqsIwN0mTwBg5OQdxoAhsVKwBra0EaSEsTIzDp90nIJJNADppR9tt4TdNBI&#10;U4t41DA9c5Yo2MUAWAQ6EFlkMZ5I+XLgd8UARxfNuCpBvOWlCtg7l6ZwM/iaAGrlo9qwAXDfK5U+&#10;YqoDyN2FPIoAmYFUKmMgEBR5TfN6dTtxigCC3S2t9zCIwK7gq877yzHjjcxxQBYjaOQo24HDERMD&#10;uBIz7UAVL8RnYZrqREDDbHE21pHHbIwce2cetAE0IwYwXIdQwZWZpWBbBO5gcZoAZcpeMoSCWGDJ&#10;/eOFO7Zxnacjk0ASuLgv5cc6biASpUMwXpnqP1oAitt8W2MXIuGeRyzSEB+M5CKoAGMUAPijlVi7&#10;KzuztzI/Koe6gcUAOYhlctOyZyAGG3Ab6gHPFADDvj372RLZdv38sWAGPvZBBoAisWbyVeztFijc&#10;lj5jn5vRjkEnNADnuP8ATIIftfkSMn/HtGgbcccksVOMUAWATsPKyMp6Lxl8d8ZoAij+ZmCxw+Yc&#10;mUK2DkdAcLn8TQAqQny/9UFuH+V8HzAqA9N2FPIoAlbcsZHkn7oVREwLYOR324xQBVt0t4QzNGYN&#10;zgq877yzEY43MccCgC0jo4QhgV3EJtO7oD/SgCrqAixH588qRhgUiiba0jjtwAcZ98etAEsfHlqS&#10;wZQQVy0pBbk72BwCPegBt2t2YwkM8VuGceY4UltvfbyBk/SgCRjKzGOKYbuPvAMyjpnGR/KgCC3M&#10;ibE+1i4kLuXeXAcDnKoq8DGKAJYklEnmsC7M7AmR+VU91HIoAV2DKS1wUJBCgr5eAeOhAJNACMkq&#10;bjM6LCNuNxJyB15zkMaAIbNdkG6zslSOQlv3jtz1wTkEnNAA85+129s10beRk/49kjDBj3+YqcYo&#10;At/LsYllkKHkrxlgO+M0ARREMXVFg8xhulVG5JHTJ25oAVVYxjEaJO3yuB+8ATPI3fKcEUAP+6hI&#10;iG7btURt82OmeduMetAFa2SK23MYvKMjhlMr7izNxwWZiOBQBaRkYowPG5hHtJYHjucUAV79UxH9&#10;pnkRNwKwwttaRl6A4Gce2cetAEke0GMAuHjBBBLSkb+cMw4zQBFcpdSRrHFPHbFm/eOAS2zj7pyB&#10;k0ATP52RFFOueMggF1A4z2/WgCG2eWMJGJ/tLtI5eSQgNjnIRVGOMUASRxyhvMZWcl2yXf7qn0HI&#10;oAc2HUsbh07Dcu0DPsQCaAGkOokMrp5IKhXkycgcHnI+Y0AQWZbyd1narGrksWlZhnrgnIJJNACy&#10;3IN9BbteGKRk/wCPaKMMGPclmU4xQBayCpJKyMnXHy/MBjnGaAI4wcsFjt/Nb5pVRuSR0BOM/iaA&#10;BYm8shYVW4f5WAPmKFB6bvlPIoAeAQrL5ZDYCAI2Wx06nbjFAENtFbW5dzG0IaQEPNJ5hZiMcbmO&#10;DxQBYSSJ2QqRgE+WBls8EZzigCvf7T5ZnuXjiVgUhiO1pX9CVwcZ98etAEkJH7sK22RAQULNIQW6&#10;7iDjNADLiO+KLHBNFb72/eFVJbb32knAJ+lAEsnnb/Lim5I5BAZlHTPbv60AQWokiWOMXHnF5HaR&#10;5CN+BnKoq8dRQBLFHJv8zy2di5+aSTJVGP8ACo4FAAW3q264ZD0G5dmAfYgE+1ACN5kau0zxi3Xa&#10;AWyTgcHnIINAEFm2IR9jsgqOSxaRyPoxypJzxQAss3+mW8BvGhcpn7NGgYMcc/MUbGKALeQ0ZOVk&#10;2EE44y4HfFAEMWXLgJB5p5k2tzuHQHA/WgACOY8BES5b5Xx84VAeV3fKelAEmCikFcZG0CNvmx07&#10;46UAQQLBAXdovKDMGRpn3lmIxxuZiOB60AWVdGKOSv3iI9pLZwDQBWv1jO3zpZUi3Dy4om2tI47c&#10;AHH449aAHwgEohLLIoIKsWlILc/MwOM0AJcx3jII4Jo7cFx5rgEtsPXacgbjQBLIZNxjinC5AJUq&#10;C4HTIxigCG2MkaxRi7E5aRy7SkbyOchFUYwMUASxJIp83YXcu3Mj8qp7helADQXKEicoWyACmzG7&#10;2IzmgAZZIt7TMohXADPknaBg5Oc7jQBDZALAGtLQRrLuYmR2HTOCcgkk0AOlm/0y3gN20LlOLeJF&#10;bd1zlirYx9aAJ8xsh3FZGjI5Hy5cD+LFAEcbFt42QNI2TIiNggr93JC5/E0AKqMYseQq3DfK+D5i&#10;qmeRuwp5FAErb1Qjy8cBQI2+bHQ8nGMUAVoFtoN7GMwgurB5n8wsx443M2OlAFiN4pdrbgPmKxMr&#10;bs4z7UAVtQCYTz7mREVgVjiba8jjsSMHGe2cetAEkZIaNdxDhSGUlpSC2D8zA9aAG3SXzqI4ZoYN&#10;zZkYKd2zjO05xuNAEsqzF/LjnUMQCVwGYDpnAI/WgCG282ILGlyLlnkcs0pG/vkKqAAYxQBJCkqu&#10;WaNnkZ2G6VuVQn+EdKAFZwQ2Z3U8gDbtwG+oBzxQAjBoxIZWRIBt+/kkjGD82QQ1AENkdkCvZWix&#10;xuSxMjNk+jHIJOaAFefN3BCbryJGTi1jQNu9csVOMUAWRyCAyySJ1C8ZcDHPUCgCONSWYKkJlYEy&#10;hW5yOgJC/rQACM+WAYVS5fhwP3gVAeQW+U8igCYhwhAjx8oVRE2WCnI6nb0oAq26WsG4vGYNzgq8&#10;77yzHjjczY6UAWUkSTYVdSu4iPad2cA/0oArah5R2faJpVjVgUjhba0jjt8oBxn3x60APjGNiozK&#10;6g7gWaUgtydzA4yPegBtyl5Igjgmit1LjzZNpLbe+3JAyfpQBM/nFzHDOu7j7wDMo6ZwCP1FAFe3&#10;eaMIn2tbhi7mSSUjfgZyqKoAGMUASRq6v5hVndnbJkfBVG7qOlAClt4ZvtBBx8qsuwAHjoQCTQAM&#10;sqb2maMQjbjcSSQOvOchuaAILHcsO6xshHHIS2ZHbnHQnIJOaAFec/bILZrowSsnFukYYN6/MVOM&#10;UAWsLtY7g7IecHALAd+ooAjiJYuqxwbyN0qITuJH3ckLmgAAPlgiNIpz8rj/AFgCZ5Bb5TgigCQM&#10;dhCw/wAIVRG3zY6d9uMUAV7eK3tyxMRh3uCpmffuY8cbmbBxQBZVkYxlT/EwjKncOOOTj0oAg1BI&#10;sRm6nljjBBWKFtrSMvQEqAcZ7Zx60APiQfuwrOrIDkFmlYbznDMO9AEdzHdvEIoporcMw8yQKS23&#10;25A3H1oAlczFjHBcLk4yCoLqBxnGR39aAIbYyxhENwLlmdy0khAfHOQiqMcYoAljVw3mkM7Fz80j&#10;8qp7gdKAFLF0ZjcsvUDcoQDPsQCT6UANdCoczsghXaFZyTkDg85HzGgCvZswg32lqqI5J/eMQT1w&#10;SSCSTQA6Scm8t4Xu/Id0/wCPaNFbce53FWxigC3uypOUlKeny5YDHzYzQBCmWLKY4POYbpVjY5JB&#10;4BwufxNAAqHy2CQrHPJ8pwd4Cg8jd8p5FAEoDKjJ5RBICjY2Wx06nbjFAFeBLe3LMYWiDuCrzSb9&#10;zEY4LMcHAoAspIjlCpG3cRGFy2eCM5oAr6gIz5ZuLmSOJWBWGE7Wlf0O0A4z749aAHwceWEbEiAg&#10;oWaVgW/vkHr9aAGXEd8UWOGWKAu37x1U52nGdpJxuNAEsrSrJ5UU3zkDK7QzqOmeMd/WgCK1Ekax&#10;q1x57u7l3lID4AOVVV4HSgBJopFt5plR3kIkwzud6qQcbQOBQAJaW8QkeRIu+2TBY575z1oAkili&#10;KGeNkC9XnYbRhevXoKAIxeWUUsaxEM75ESxLkMVGWwwGM4PrQA+3Zzb7VEkOSxj84l3Jyeu7OM0A&#10;JOIHZUugAFYNEW+bcy87tq9MYoAeSGKtwbYfNvZiCSRnOMYxQA12MqusLxyDZsRSpKBhzywJHH0o&#10;ASJEgUMs3yxggQqwMQZv+A56+9ADPtdqiszESyKMyPEG8vd2DFd2PxoAkeO5Ko5nETs4dgVV0x/c&#10;B46+uaABCApS4h+cMWOExGSOh4z+tAAySSIIZlD27oUaFSwKjPA3Eg80AJLNbwQLI2BFG22KOMCQ&#10;lh0AGDzQArPcuYy4YxMcqYv3RUBc/OCxJORjigBsKPbq7K8szbdyRzuCx7YHpQA+3FxNCrTxC2Zu&#10;ViRhkY9WAoAYLWJN7yRRbAOHwWYn39aAJEkh8szqyqvWSUjaMDr1IwKAIhf2dvIqQks0pPlrGmVd&#10;k5b5gMfrQA+FpfIGwPCzbiPMJd/XndnGfrQATGEusd0ASrBoWbLZYc7to6YoAXd5pUsENuWz5jsQ&#10;SSOuCMYoAYQZgywujqq7I4yCUDDnJIyOPpQAQxxRIGSfYsYIEWVMe5uvbPX3oAaLu3WJ3dw7KCZW&#10;iDbN3YNt3Y/GgB7rc7EkF35JLq7rtV1Iz9zPHX1zQA5XATbPHhwxYkLhCex+Xd7daAEMJYCCZA0D&#10;KQY1YkKM8cnB5FABLLawQLIVzHG22GNAJMsOgUYPNACOLiRo96MUclleP92UG3Pzgsc8jFAEcCG3&#10;D/66Z9u4RzuCc8jAz0oAlg+0TwBpkNsWx/o8bcqR/tAY5oAatpBHvkdIVwPkk2lj77h3oAljljEb&#10;XCugXHzysCowOp56CgCE3ttFIkcBVmlyIxEmVcry2GAxkZ9aAJIXfyVAVkZtxjMhLyHHruzj86AE&#10;naNpBFdJlUZWhLnfuYc52jpigB25HKl1zDndvZiMkjjAxigBCd/mJBIjrt2orKzJuXkZYEj9KAEh&#10;iWFRJHcbQgIaIEeUGb3xnr70ARfbII0Yu4kkXJkeANs3ejbd2D9aAHH7YQjrciEs4eTcquuP7g6d&#10;fXNAD42O3E0e2RGLY2nYT2I2kj86ADymljFvMgMDKVMak/LzxySDyKAEmltYLdZTgxxNtjijAky4&#10;4AA554oARvPcoWMhRzu3Rfuyq4z84LEnnjigBkKm2U7TLNJt3LFM6s3U8Z7UASxCeSLM8X2UtyIY&#10;3Bwf94DBzQA1LSBN8skMJwPkkxuP4+tAEqeT5bXC7eRlpmG1eOSeegoAgF3ZQyLFEA7yk7BEmQzK&#10;Mt8wGOM+tAEsUkhgAXzIy2diyku5+u7OM/WgBJvJZ1S7wNpVoS3zBmXndtXpigB3mbyrOF+zdQzs&#10;QSSOoGMY+tACPvmDrBKkiFNkaFWKAjnkjI4+lACQxpEiMs2VjBAjBXy9x9TjPB96AI/tkKK5J8wq&#10;MytEG2bvQlc4/GgBxFzsR2uPIJcO67Vdcf3AeOueuaAJI5AisJUIcMWJ2ERsR0PG79aAEMTSIIZl&#10;BhdCrxqT8ozwM5B5FADZJ7W3gWTOY4n2xIi+YSw6BRg80AITczGPduMbtnfHmMou3PzgsSTkY4oA&#10;bBG9upZGlmkC7liuJAW7jAJ6UAOt/tE0GZ4zaE8rAjDIIP8AeA70AIttEivLLFBgfdfG4g/7WetA&#10;EyPGI2uUlUJjLykbcgdep4FAEJvbKKREjw5lyEWJMhivLfOBjOD60APiLCEIqPCG3FPMYu5+u7OM&#10;/WgAmFuZEW7jBKMrQM53AsvO7aOmKAF+WUhmiUwZ3CSRiMsRkEKRjH1oAawMokjhKSArsRdpKBl5&#10;GTyOPpQAsSpEistwdqDaYAV8vc3vjPX3oAjNzbIrM0gd1BMjwhvL3ejbN2PxoAlb7WESQ3IgywZl&#10;KqyY6bQeOvrmgAVjt2yKA24sTsIRiOhG3IH40AHls6rbzxrLE6EEKTkL2GSQeR/KgBsk9vDCr4Jh&#10;iYLHGgEhLA8BeDzQAN5shiEgk2sdwMX7soNucOCxJOeOKAG26m1EjK00sm3csdw4ZiegAPagB8Au&#10;5YN8sYtWbkwxvyD7sBzmgBiW8EW95UhyM7ZApY55znPWgCWKWMxtcI6BTzJO42jA69cYH40AQi9s&#10;4pY1i+eSTIjWJNwYqMthwMcA+tAEkDOYNiB4M7jGJSXcnJ67s4zQAkwhZ1W7AwjBod3zZYc7to6Y&#10;xQA5mLkMdv2bO4OzEM2QOcEYxQA12aUMkDJKNm1VYEopBzywyD+VABEiwqCkuxY8jygymLc3XsD1&#10;96AG/areNGZsSyKDveEN5e7sDt3Y/GgBzx3G1JDKI5Cwdgyq6Y/uA8dfXNABHgBlnhxIGLHC4jJ7&#10;dMj86ABkLRi3mTzIHQq0KE5UZ4+bIPIoAWWW1ggWQkCONgsSRgSZYdAoAPNAAWuZGjMm4xMcgx/u&#10;tgC5+cFiScjHFADYYmgVmSSWZyu5I53BY9RgHtQA+2W4lhDTxeQzciNGBYY9WAoAYtvDHvaSKLAH&#10;yvje2e+fWgCSN4fKNwJFUdZJcYGB168gUARLf2MEipCctKT5axxlg5TlvmAx+tAEkJk8geXvh3ZK&#10;+aS7k++7OM0ANmMBcRXQzsYNCzZbcy8k7R0xQAoYysrAJ9nzu3yFlJJHUAjFACEvNuELJIoXZGjB&#10;mQMPVhkcfSgAgSNEHlz7UjyBCCvlbm65OM9fegBn2uBYmZnEjKCZWhDeXu7Btm7H40APcXOxZBde&#10;SSwd1KqykZ+4Dx1z1zQAqthMTRgOGLEhcISOhyu7260ADRMUFtJGGhdSDGrHCjPHJIJyKAElltre&#10;FZCu6KNtsMcYWTLDoFGCc0AI32mRozJEzI5LI0f7vYNufnBYknIxxQA2CN7dXOZZpNu4RTuC2eRg&#10;E9KAJIftM0AadDbbgP8AR42GQR/tKMc0AMW0t4w7vHCgx8suNxz33etAE0bxCI3G9AgHzSt8owvU&#10;84wKAIRfWaSqkBDGXKxiJMhyvLYYDHGfWgCWFn8gBVeMtuMZkJeQ49Q2cUANmMRkWK7TIVlaEud+&#10;5l53bR0waAFISTaWAEGdxZmIJJGRgYxQAZ3+YsDq6bdiKysY9y8jLAkdvSgBIo1iQSQ3G1UBDRAg&#10;xbm98Z6+9AEf2y3hRyz+bIM+ZJCG2bvQ7c4/GgB3+ksqOLkQszh3DIHXHQrnA6+uaAHIcLiZMSIx&#10;b7pCE9iMZH50AJ5XmoLeZAYGUqUBPy88c5B5FACSzQQWyyHDQxtiKKMB8uOAAMHnigBWa4cxmTds&#10;c7g0OYyq4zhwWJJzxxQAyFWt1LhpZnK7ljndS3fgHtQBJD9okhBnhNqzciCN84P+8BjmgBq2lvHu&#10;keGHIGEkxuP4jvQBKnk+W1yNmMZaZxtXjqeegoAg+22kcoiiUM0mfLEKZDMoy3zAbeM+tAEkckvk&#10;AIJELZ2LKdz/AI5zjP1oAJjEzrHdKFKsrQs3zbmHO7avTFAD9xcqzhDbA5DOxUk46gEYx9aAGOGm&#10;3rC8cqlNkaFWKZHPJBI4+lABBGsYR1m4jBAjDL5QJ9eM8H3oAjN7bxI5Y+aw5laEMULeh2Zx+NAD&#10;ys/lxubjyHLq7qVV0x/czx1z1zQA6JwgKyoVcMWPyERsR0Py7v1oADCZEEMqhoXUq8ak/KM8c5B5&#10;FADZJbW2hEmd0cbbYkjHmEsOgUYPNABuuJWi3htjtkNHmMoNufnBYknIxxQBHBG8AZw8s0iruSKd&#10;wzc5GAT0oAfb+fPB+/iNnn7sKNkhge7KO9AAtrAqvI6QBQMq+3cc/wC160ASo8Qia4SVQpGXmI2g&#10;gcnr0FAEH26zikRIcM0udixJkMV5b5wME4PrQBJE8ohCqjw7txTzWMjHvyGzjP1oAJvIaRY7qMFl&#10;ZWgLfNll53bR0waAHHEjKzRKYMlhJIxGSQCCBjH50AMP77zI4tki7diKVYxhhzyeQcfSgBYkWNFZ&#10;LghIxt8gFfLDN74z196AIzdW8UbsXDyqCZHhDeXu9G27sfjQBIftm1JGuRDllZk2q6Y6FAeDz65o&#10;AEZtpEqAEMT93ajEdDxuA/GgBfLeVFgnRJInQgqpOQM8DJIPI/lQAks9vBCrEFoI2xHGgEhLjoFG&#10;DzQA1vNcxh1kCu2d8X7sou3OHBYknPHFACW8f2VHKvNK2N6x3DhmJ9Ae1AD4PtE8W+SP7KT1ijbo&#10;f95Rg5oAattbxb3dIRjISTaWOec5B60ASQyReUbhZEAPLzuNvA69cYFAEP2uyjkRYTueTIjWJchi&#10;vLYYDGcH1oAkt2Y24RFkhzuMfmku5OT13ZxmgBJzC5CXO3CMGiL/ADbmHO7avTGKAHM24hzhrfO4&#10;OzEEkjOQMYxQAjN5oZYnSQbNqIVYoGGTywyOPpQARRpCqlJtqx5HlBgYgzfgD196AGG5tkVnfE0i&#10;g73iDeXu7A7N2PxoAcyXe1ZPOWNmYOwKqyY/uAnHX1zQARthWS5hCuHLEhSEJHQ8ZH50AOZHkQQT&#10;JvgdSjRKSNozxySDyKAElmtbeBZD/q422xRxgSZYdAAAeaAAvcuYzIG8tjlTH+6KDbn5wWJJyMcU&#10;AMhieBWZZJZmK7lincFieRgHtQBJB9qmiUzRC3LDIjRgSCP9oCgCNbeKPe7wxkAfK5G4k98+tAEs&#10;ckPlGcMq95JjwuB16kECgCNb2zglVIjuaUnyxEmQ7Jy3zAY7+tADJmkGnTMgkiJSRl8wl5CQCec5&#10;xmgBRJtJt2kiWBQFCAEOFUcjGT9PpQA+dke3YHNvbmPlztCgNxyD6UARpcLJHamCcTJKQTIgVgyg&#10;E59ue9AFgOssrwhVeNBiRj2Y84wRQAkXlKSYkTZtHAIJOexz9KAI2fG2MRrJKn3EBCqMcZOT6H0o&#10;AdKZh5Rjt1lKk7gj7VAPGeRg/jQA37O6Dbdz/aXLb4YWCLjYOigYzjrQA8AgObgLGuQzuvA4556U&#10;AVpPs8t3IsYnZwv70RMViPoDuIBJoAnIzE7XEbsp58tmXoAMg87ccZ5oAht1ml3XBgjXeNi7ZCw2&#10;9MY2gUADXNrbulrBMnmruKxmJpMd2+4Rg0AEsb3XzTSCFxwsltKVJPYMv+NAFgM/kkRkXcmBhQVG&#10;fx4FACM7s3kAAyuhOOSAM4PbmgCLfsc25kj8tAq+WisHVAORjmgB0zJJA2XeC3KcMQqqMjHIIzQA&#10;qXAeG1aOTzkkYFpFAIIAPOPqKAJVlWSVokG+NAQ5bPDE9MYoAbF5CBhEqAbckA5Y59SfpQA2aRfl&#10;jiiSaQfcjBCqvIGTk+hoASR5QYfKiWVxu3+W+1V7EjPB696AEELplbuYXjswaGNgibSozgdM460A&#10;SY6mZUjUkF3UgA4OfmzQBVxA106xrM0yLiUxtsiPoDkhSaALUijyZJJIiyN8zQsVAAAAOTuxjjPJ&#10;oAghjmkBnkt4gWG1FjmY5QdvugUAI9zbW7i1gkWN1ywjMbSY7nlSME0ADQ/aQWluPKmHAe1lKg9S&#10;Awx+nNAE6tKsBwxvXwNqgopP48CgBzySMfJAHmOmXDchQePTmgCIMyMYjJEYVwqxqCHVFHI25P0o&#10;AdOweBjITb2pj++dgAB4wQaAGpcCSK1aCYTJKwzKighlAJz7cigCVZg8rwxR71QEO3ONxPTBHpQA&#10;kRiXIiQcKCyryfm9zigBkzodsceJnB/dRJhQMcc5PoaAFlaSMRFITI6E7gj7VXsTyMH8aAGLEY1I&#10;nn+1u7boYmVFxs9BgZx15oAkXgHzgkakhpHH8WOfmNAFeTyJLp0hjlMgX955TFYjzwGLEKTQBM6K&#10;8bvMGKN8xhZhgAYBH3tuO/WgCKBZZC07wQ4ddqiOViNvoflAoAHuba3kS0t5I42XPyGNpR6nJUgA&#10;0AAhe5X9/KIJ0JVZLaUrk84DDHOPxoAs7pFgJj23bAA7QUXPvngUAEjOx8hyA7oSVzuwvQ9uaAIN&#10;5Vmt3lj+zrhRGFIZUUdNvPXpQBJM6PC293gtvL+8dqoARjkH0oAZHdeZDamJ/tCyMMTJghlAJzjt&#10;yKAJg4klaFVzGo/eu3OGP8OCPSgAiWMDMKptC5Crgnk9849KAEmfBVAiTMOUjUhduOMnn0PpQAkj&#10;S/uvLgWVwSCY3Kqo6HAPB/GgCMRSR5Sd/tUrNvgjYKoBUdFA6460ASYIDeaqpyrSMnQ455oAqyfZ&#10;nupEiM7yAYkER2Rk9gckAmgCzJtMUj3EUnl/eaFyuBjAx1xjjPWgCG382TNx5EWXXaipKxyg9RtA&#10;oAR7iztpFtIJkR1yfLaNpcHq3KkYoAJIhdjEsghmU4V7aUrnrgMO/wCtAEwaTyspJ9qbAwg2Lk+u&#10;eBQA95JXP2Y7Gd0JcHOFU9c8c0ARbyj+QZIfIGECKCGCqORjJ/8A1UAOfb5DCQtbwiPmRtoUBhjk&#10;H0FAAlzvgtXtys6SsCZFAIK4J3H05FAEwcPIYcbkQHec9z2xigBkXlDcUVdgXO0Yzz0649KAEmkX&#10;Kov751+5EpChcYGTz6GgBGeUeVsi8+Rcg7H2hR09ME/WgBqwvGD9pm+0yuweJJAi7So6KMDOOvNA&#10;EgBCFpkReQzMpABwc/NmgCtL5Ul0/lJKzBcyeW22MnsDkhc0AWGRGjkeeMsG5MTEYAAGR97bjvQB&#10;Xt0nk3T/AGeIFxtjWORiCvTB+UCgB0lxbWzrZ20iLKmSY/LeUDu3KkYNADXh+1Al5vKnB2q9tKUy&#10;ewYYoAs73WAkE3LgL8mUGT654HvQAPK7HyQRudDuUjcAvQk8DPWgCETCNvs5liMK4XYqkOFUcjGT&#10;/wDqoAfNIjwMGBtoDHksdoUBuPmBoAYlyJYrVrecSxysCZYwpDKATn2yR1oAnWRWleFVEiICJXPZ&#10;m5xgigBsXkqSYUTaV5C4JOc8HPTpQA1js2RhVlljPyoCABjAz17A+lAD5WnXymigSRgTu2PsVQeM&#10;8jB/GgBn2d1Urez/AGp2bfDE2xPuDooGM460ALjAYzqsaZDO68DjkZoAgkMEt3IsQnZlX975TFYj&#10;7HcQuaAJyA0MjTo7qefKYr0AGQeduOM80AQ2yTSBrhreJS42rslJG3pjG0CgBXuLa3ZLW3mRJE3E&#10;IY2lA5y33SADQASQtdDMsyxOOA9vKVJPOAwxQBOC6wnZi7cAYVSq5/HgUADyyM/2ZYx5joSQCSAD&#10;wc8c0ARbnRvsxki8pcKUQEMqKORjn6fSgB0xje3Ybmt7cp9/CKoBGOQRmgAS4V4bVo5DMkjAmRQC&#10;CACc4+ooAlEqvK0Ua741Uhyx/iJ6YIoAbEYUJESIECg4ByxznqT9KAGzSL8saRpLIv3IlIAHOMnJ&#10;9DQA2R5VMJRVkZd24IwVVHTjjB696AEEbqCl1J9rZ23RI4SMLtGcDpnHXmgCQHgmZEjViCzjADY/&#10;vUAVmSF7t1UTtLGo83y22xH0ByQCaALMoUxO00RaNjuMLlQAAB1O7GOM9aAIIIppQbiSGNdw2osc&#10;pOUHGOFAoAHuba2cWkEyRuuWEZjdwB1PKkYJoAV4jdAmW48qUcBrWUoD3AYYoAmRnWEkMb2QAbVB&#10;QE/jwKAFaWRj5GB5joS4Y5Cg8egzQBEHdD5LyQmJcKsSghlRRyNuT/8AqoAfcEPAxc+RamPJchAA&#10;Dxyp6UAIlwskVqYZBMkrD97GAQVAJz+dAEiyB5mgjXcEHzE5I3E9ORzx70AEQiUkxIpIUZVOW59z&#10;jFADJXQYjRRPIp/dxKQoGOOefQ+lABI8o8krBvdSd6q+1V7ZGRg/jQAxYSuftU32yRm3QQuETGzn&#10;gADOOtAEgwN3nBIlJDOwxg45+Y0AQSeRJcukMcrShf3vlsViOTwG3EKTQBKyho3kmRip+YwsRgAY&#10;BGd2Md+tAEVus0u6d7eEBl2r5crEbMdD8oFABJc21u6WltLHG65O0xNKB3PKkAGgBPKacYnmEdwh&#10;2iS2kK564DDHb8aALPmSLCWRRdPxhMoM+5PAFACyM8h+zsVDMhLLnOB09OaAIAxjZoXmj8hcAIqk&#10;OqKOm3nr0oAdM8ckLFneC3MfLYVVAIxyCKAEiuN8NqYpvtAlYfvVAO5QCc47cigCdZN8rRIMxoMS&#10;O3OGPbBHpQAkax4zEqlQvCqRu5PfOPSgBk7gbEVEmIwUjUhduOMnn0PpQAO8wMXlQLKwyGKOVVR0&#10;4B4P40ANETx5W4k+1SsweCNgqDKjoOmcdaAJACA3nIqchpGTocH+KgCrKLaS6kWATtIo/eeU22In&#10;sDuIBNAFlwhhkedZGU4ZoXIwAAAc87cd6AILdZHBuPs8WHG1FjlYgoPX5QKACS7tLaRLK2kSORct&#10;sMby47typAH50AEkLXSnzJFimBwr20pXPXAYHrj8aAJgXWE+UwunwPlGwZPrngUAPZ5Hb7MdhZ0O&#10;/PRQfXgZoAh8xo38gvD9nGECqCGCKORjJ/8A1UAOfH2ciTNvAI+ZDsVQCMcg88UACXHmQ2rwOs0c&#10;rAmRQpyuCc+3IoAl3CSVoScxoDvzjqT0AxzQAyJolDeVGCm0HC4BwfrigBJZo/lRQJnXHlxAhVXH&#10;GTk+hoARzOPJ2x+dIuQwjfaoHTOCMH8aAGiJowVupftTuwaKORUXaVHRQMZx15oAk2kqTKFQZDM6&#10;4AODn5s0AQSiKS7kESysdv7zyztjJ9GyQMmgCwyq0UjTIWVuTESMAADI5bGO9AFa3SWTdcG2jDMN&#10;sYjlcgp0x93bQAr3NtbSLZ20irMmWMflvLjueVIwaAEeI3SnzZhFOCVRrWQpk84DDHNAFks6wEgm&#10;6cBfk+QZPHOenvQArSs58gYLOh3KcnavQk8DNAEAkEb/AGZpohAAFEYB3hVHIxz9PpQBJOySQNuB&#10;t7fy/vnaFAbjkH0oAZHciSK2aCUTJK2TKgBDKATn2ye9AEyy+bK8CqGjQESMegZudvI5oASMQ5/d&#10;xp5YHRcEnPqTj0oAaxClIwqySx/cjBAAxxk5PYGgB0jTDymigSVgTuCPsVQeM88H8aAGfZ3UYvZf&#10;tMhbfBE2xMbAOFAxnHXmgBwztc3CrEuQzuvAODn5ulAFeQwS3UiwmdpAv7zyiVi9gdxCk0ATHHku&#10;1wHlDc+UxXoAMg87ccZ5NAENv50m65e2jTeNibZS3y9MY2haAHPcW0DpaW00aSpubYY2lx3b7pAF&#10;ACPA1yN00yxydFktpCpJ5IDD2oAnDEQkpi7kAACjaM/j0oAHeVmNuoHmuhO3kqoJwc8c0AR73jf7&#10;OZYjCoC+WisHVQORjn/9VADp2jkt2Bd4Lcp9/wCVQAwxgg88UAItwjQWzRSGVJGBMigMGAByfzFA&#10;CzyiVJ4Y1DRLE6yM2SATnI2454oAheSOBJlMkVvJxh4SHcgnuCvU+9ADk+1SOs37tlQlSJfvquex&#10;XgZoAUXQ2kkKzxlg0oQtErA9Nw70APQTzRr5jR7WDb5Ysrg5yMZJP60ARxy2sjbLdUlyNzOx6BDy&#10;SSCcg9BQBKw3PGY9rIrFmYEFumMAY96AI5Rds4FtMpUE79y9+wzgigBkccUch8+KV5gpdrlwCFJH&#10;IVuo/DFAD5WK+WoVUsyuZnYgFVA+XnJzQA7dgSIrmVpcERsTtUY7soOAaAIPJaZVuL9GhT7vk+Zv&#10;hyemQB83PrQBKTcGdQsymCPIdVUZ34453Z6HpigAjHkRIFlW3tolJKy4BwMjcSTxQA2NdPdoZI1W&#10;VnUukqAkYx14wOaAGXqx3FtJaG4lg83hWClWQAZIBAUjNAE8IighjEcjGMIBEXf7wxkEkjqRQBG8&#10;sNvHMS8UEpPWAiSTk/xAqOT75oAeBcu6zoyFRuU+aPnUAjIBXgZFADRdKEYvtdlLb5VUtEpBxjd1&#10;yM0ASo8rxqrSIFOQ80WVx3HUk9PegCOOS0ZvLtyJSQWLtyF2tzknnjtmgCTJaSMIy7FYlmGCTx0A&#10;x3zQA2Zb8sFtZ1+XO/co69hnBFAEKW4Wc/aEeSRUMjXLgEKTjIRuo+goAkcbSmIIvsbIWneRsEKB&#10;8vPNADnLkvgiZpCD5WSFUYx1UHAoAg8ppStxfhoV+4sG/fDzgDIA559aAJgtw9ypWRWt4wVkRVG4&#10;SAdM7j2PTFACKwt40VZja28StkSAZwCQCSSKAI420xzA6r5rMC8cyKcYPVjt45oAbeJHdW0lv9ol&#10;gjm+XzFDIUAGSAQFIoAmRY7e3iAmeRAoWMyP97A4Oe5oAa0scSTbmht3yDuhIkkxnuCvU++aAJFF&#10;07idBEV5DCb/AFirnOAV4GaAGpdRlWzteaMk+aqkxqwPQsBQA+NpZEXeV+bdmSI7Mc54zk9KAI0l&#10;s2OLbbMzZZmPO3a3JYnnrQBLtV5IihUICxLjGeBjAH9aAGSpfZ/0a5UqCd4dR1PQZwaAGKqpKVmE&#10;hkVS7XTAEAkcqrdR+FAD5NyFFCRiyKbpXkIBCgfLk5OaAFLsWfL+a74IjOdqqR/eUHANAEPlPKFu&#10;L8NBj5BBv3wnOAMgAbvxFAEvl3Ml0m2VGtYgQ6qoyHHvu469MUAIirBGux1t7aNSCkuASB/ESenN&#10;AEYGnyNDLGolY5eOWMHHI5Py+tADb1I7i3e1NzJEkp271VkKKBkgEBSM0AWIVitreLY5eMIERpG5&#10;JA459xQBE1xHCkyl47SXIG+HEkmM8ZBUcn3zQA9TcsRKpRkXKt5oxIozzyowM0AIlyjIWYLJtzum&#10;UExqwPTdjqKAHI8jRKJCpL7t0seVA54xknt15oAbHPayHbAqyknezN/DtPJLHJ4PTNAE5TLoIdmw&#10;kszjBbAGAAMUARNFe5xazrlck7xzu7DIBFAESRok7CaOVplUyfaG2lRkchWxkfQCgCSX5AhCxfYm&#10;UtMzEAqAPlycnPNADyclgsnmtMMrHkhVGO5UHaDQBX2NIBcX+6Fc7Rb7/MhOTgZAAz+NAE5a5e5U&#10;LMn2SL5XCICwcDoSGyOD020AIiLaxIscwtYI1PEoGcZ+8SxFAEcf9nu0MgAlcgtHMikgg85+Xjmg&#10;BL1VngktvtMsHm/KXClSgAyQGAUjNAE0aLDBFiQyRBFVGd+TgcHJ6k0ARNJDAkwzFbScZaEiRyM9&#10;SCnU/jQA/bcuwuECMEYhlk++ozzgqMDjnFAALmMruYLIyEgzKpMakHoW9qAHxl3jHmFG37g8seUw&#10;eoxnPb3oAiSe2kfZbnzG5Yu3IUKepJGcj3oAm+UvGEwUBJaTgtwOgGKAI5Y798fZpkMYzv3DGD1A&#10;zg0ARLGsUpE6SPMqmQ3DBSo3DGFbqPoMUASvv/djy4hZld8zOdpVQOATk5oAkYt86qRK0+G2EkKq&#10;46ZUHGaAKyp5yia+V4Cp2pb798ZJ4GQBz+NAEw+0S3YEbj7NFkFFAyGx3O7I4PTbQA3y1giTZOLe&#10;2jU5jfAPUjcxJGOaAGounO0Ei7ZGZS0csakj3Py460ANvQk0ElsbuWBZuCwUqVAGSAQFI/OgCxG0&#10;cEEarcFogiqjO3LYHGTQBE0sVukyl4raXIAeIiR8EjqCvU9s5oAchuncTAxsEJVhMPnAz2K8DP0o&#10;AQXMZBLqrSRlt0wQtErA9N3rQBJGJZUUuyFGDb5Ysrg54xnJ/WgBkctpI2y2RZcgs7seFCNySSCc&#10;g9BQBI2XkjMQUorEswILdMYAx70AMlS8dx9nmUopO7co69gSARQBHHFEkpM6SSSqpdrlwCFJHIRu&#10;o/DFAD5GZTGNirZlCZncgFVA+Xuc0APaT/WKGMplGRGSQqrjHLKCQDQBW8p51FxehoI/uCESb4sn&#10;AGQB83PrQBLi5M6qsqtbx5Dqq5O/HruznB6YoAVF+zwosciW1vEpJSUAHAyNxJIxQA2NbB2hkjRJ&#10;GdS6TICeCOvHHNADLtVntpLQ3UsBl4DhWRkAGSAQFxn3oAnhEcEMeyV2jCARGR/vADgk46kUARPN&#10;BbxzEvFbykgZgIkk5PVgVHJ980ASD7Q7C4UoVG5SJB84GRkArwM0ANF1GEZ2Id1J3SqpaJSDjG71&#10;GaAJImldBvlXDgh5o8pjuMAk9utADI5bVm8u3KysRu8xuQu1uSScnjtQBJktJGEZNiklnG0k8dAM&#10;UANkW+JAtp1IXO8so69hkDH6UARLCqzETo7uiGRrhgpCkjBCt1H0FAD5cjYBBF9hKbp2dtpCqPl9&#10;c0AObq+3968pBERJCqMY6qDgUAQ+V5u2e/DRLnYId++I5wBkAYPPrQBLidrhSrq1vGCroqjcJB2y&#10;GOOD6UAIpNvEipN9mgiVhtkAzgZG4liKAI0OmHyXUeY7gukyKTnI5Y7fWgBt5GlzbSW/2mWCObgu&#10;qlCgAyQCApGaAJ4xHa20YWVpF2hY2kf73HBz6kUAMaaOGOYM0NvJkHdCRJJgnuCvX65oAeEvHcTp&#10;5RUZDCb/AFirnOAV4GaAEW4jKlnCvNHn96FLRqwPTOKAHxtNIo3bcMG/eREpjnI65PSgCNJbV2At&#10;yspbLMeu3a38RPPWgCYjfJFsdQmWJdcZ4GMAY4z60ARyrfZ/0e4UqCd4ZR19MgUARqESZlmEhkRd&#10;7XTKCAWHIVuo/CgCSTKFECRizKbpZJDt2qB8vOTmgAZmYugkMjSYIjJIVVx/eUEgGgCLynkVZr4N&#10;AF+QQb/MiOeBkADd+IoAl2XMlym2WM2kQIdVUZDj33cdemKAEULBGgSRba3jVtySYBIGfmJPSgCN&#10;f7OdoZkQTOcvHIgJHI5bj1oAS9WO4gktjdSxLMdu9VKFFAyQCAMUATxJBBbxfM0kYQKjSPySBxz7&#10;igCNp4oUlXzEtZOBvgKyPjPcFRyfegB4a4ciVdjKuVbzRh1XPPK8DNADVuUZCxVX2Z3TBWaNWB6b&#10;sZ4oAepleICUq27dulj+QdcjAJJ6deaAGRzWsrbLfbLn52Y9F2Nzljk5B7UAT7C0kflbPLyWZ+C2&#10;AOABigCN0vWIW2nXKZJ3KAc9hkAjFAEKRqs5EiSmVVMn2hgpUbhyFbGR9AKAHyBk2ELEbN03TM5w&#10;ygD5cnnvQBIf4griRphlY+QqjGOWUEqDQBX8t3Anv90A+6IN/mQndwMgAZ/GgCfN29woS4T7NH8r&#10;gLyGx0yG44PTbQAiILWNFScW9vEpGJcZxn7xJIoAiRtPZoZABK+C0cqKSDnqfl9aAEvQs8Elsbma&#10;ASZUyKjKVAGSFYBSM0ATxRxxQRESF4hGqoZH5OBwc+poAiLwwrMxMVvJ3aJg77c9SCnU++aAH4un&#10;cXCiNwhKssvDqM84KjA45oABdREFm2uykhplUmNSD0LUAPiLPGC5V924PLESmDnIxnPagCNLi1kf&#10;y7c725ZnPO0K2OSeevrQBMWDNGseDGCSzjbuwB0AxQBE8V2+DayrsGQ+4Y+bqBnBoAjWNIZCJ1kk&#10;nCmQ3LhSoyMYRuo+goAkkLjZ+6j+xFd0xc7SqgfLkgnNAEjb/wB4FIlaYBhGSQFXHTcAcA0AVhH5&#10;iie/DW7D5Ug8zzIiTwMgDB/GgCYC5kulEcg+zxggoqjIbHc7sg4PTbQAiKtrChSdYLdFbKOBu7jc&#10;xYjHNADEGmuYJV2yMys0csakg+p+XA5oAjvkE9tJbG8lhWY4LBSm0YyQCApH4mgC1H5cMEQE5aJU&#10;VY3kblsDj86AImljt0nXfFbycYeEiR8ZHUFRz+FACr9skcTK0ZCEqwlHzhc9ivAzQAoulwS+0vGW&#10;zMqFo1IPQt60APjE0kamQoykNvliymDnIxnNAEcc9pI+y2RZcgs7MTgBTySxBOQe1AErYeSLywpQ&#10;MWZgRu6YwBj3oAjmjvGYC1nUqCQxK4OewJwRQBHFBFDIRNHJJKoLtcuAQpI5Ct1H4YoAkkdl8tQi&#10;LZlCZncgFVA+Xuc0AOeQYdN5laXBEZJCquO7KCQDQBAIjMq3F8rQR/dEPm74cnGMgD5ufWgCX/ST&#10;cLtlVoI8h1VQcMBxyG64PTFACKohiQB1t7eNSSkgGccjcxJGKAEjTTmMLxKsjOpdJkBPGOvHHNAD&#10;bxUntpLX7TLAZOFcKUZABkgEBSM0ATReXBDGI5GaMIBE0j/eAHGT6kUARPJDBHNl4oJCcFoCJJOT&#10;3BUcn3zQBIBcSOsyMm1dykSD51GRxleBkUANFygUsxDshO6UKWiBBxjd6jNABO8sllIJJUVGjkDz&#10;xZQjgkYyc9PegB6yu0O+ZHVzgAZUOC2P8aAIp0unhWO3QW2X3SSOBkKOTjB6n1oAkke6OEhcRwxk&#10;ZmcZJPfA4BB6UAOmVjs/cidCd3G1Rk98NnNADJiJElfa7FeiEFBkfw5A5GfqKAGT3htIzJJhZpSx&#10;XzSkWFAzt3ZIH1oARVklhCogW2lXewt5SHO45yrDZ19c0ANtlhtVZRM4nnbLx3EhmYbeNo5JxQBM&#10;8jmYLFCXwNv2gsNqFRnGzIPX2oAjid0Ui4uQzSMqIGi2Zwegzy2aAJi7rJ87PGvCooUNGcnrwCQa&#10;AFjRy+4xxCTnzHHPOcLyRk++aAGS9T5yB0HSIHdu5GSdw4A+tAEx+ZT8oUDAQhsfrQBXZMyokkqT&#10;MV3xwM2yTA79SWH4UAPuJY4FWSVTFtbESA/eOOwHOcUAODu0BYo8RbaAARv+bH5HmgCGVJ3hSK1X&#10;yAX3SyyY3Bc5JAB6mgCSR7lv3UMiRxIQDK65LHvjsc9KAHSIzbQIo7gE842rgnocHOaAIpBHKkjv&#10;E8kycbWzGMjtu4yPzFABLdm1QvchRI5YxLIUjAAGQC2SPxoAagklhCLGqWzrvP2aRvMJc5yrDYOf&#10;XNACW/kW3ypcN5077mS4k85+BgqoJzxQBLLJKbjZFb5RRt+07lKoRyAUznPPpQAxZBHlZbn95Oyg&#10;bo/LY4PIAPXIoAlYukuWeRFJComAY2GfUDINABEkuWYxojtnzJE5+bPy84yeOuaAGyuu0m6+cL92&#10;IfMDyM53AcZ/SgCXdIYydqgLgR/N0z+FAELKGdYpJlmO3fHCTtb/AHuMk/lQA+aaK3VWl+XYSsKH&#10;kuccFRz1oAFeQw75I3XdtAGQHye/HHegCKeOeSFY7UG3BfMssmCQoOTjB6mgCSRrpiFgZY412gzS&#10;DLHHXGcAg0ALPG7bMwCfLbiFwqjPGSCTng0ANl2ypK4iYuuP3Z3R5x23DGR+dADZLwWkZeYAyOWM&#10;SyskeMDIG7J496AGhZJoQnlxrbOvmEW0pEhLc5Vl2D8c0ANtVhttyrdbpp2+eO5k82QY42rznjFA&#10;ErlmuAEtt7L8puCybYyBkfKWz3oARXKnbdXCkysqqDH5ZYg9PfNAEhaRJRvd0QHaiKAY2z3JAzmg&#10;BYxIZN/lxoTnfIhydx6Y4GffNADZ24PngMi9EX5txJH3gw4weaAJWZtpwFTdjDZwf5cUAV3QFwjT&#10;CfK747dm2MQP4sg5P5UASSzQ2yCSZWiwSsaDnc2OMAevNACrOzW4eXzF3AbRkbsn0/E0AQSrdSQK&#10;lpm3G/MkkgBIUckgZ6mgCWR7p12QSLHGu0Gd1JJzjJAxjmgB0qk7EEC3GDuwcKPTd82c0ARyBZFk&#10;fymdgRiMlkB29sjqKAEmuxbRtJNxK5bylkZIwNoyBuyePegBiJPLEoCJHBKoci2kPm/Mcgqw2cH1&#10;zQA2BIbb5Vnf7RO+9455DK4CjBUc54oAnkZ2uNsNqDgBDcblwmBkfKTnNADUfy8JPOGMpVU3R+WW&#10;OegHU5FAEjSOJcOzIoO1VCgxN9SBkH8aACJZS5crAGOVkkQjO4n5cHGTx1zQA2Ug5+0KHKf8sxg5&#10;JI5O8DgexoAlIcghlSMcbSGx198UAQsuZFheZZ8LvjgLbH6/eOCc/lQBJNPBbBZJMxgNtiXgl2I/&#10;hHWgBfNlMJeQOm4Dbyu/LY7D60AV50uGhVLMG3Z33TzSBQwQHJwM9TQBLIbkjEEmyEEBpZBy3rjo&#10;CDQA6VSQB9n83J3MfuqD2POc8UAMkaOSKRmDyOv3UO6MZX+HIHIJ+ooAZJeNaxNJPzIxbyVlMcYU&#10;AZA3ZPHvQAKHmgCBES3lXzD9mkPmfOc5VgFAHvQAy3W3th5YuHa4mfc0d05mfCjBC8k8UASuZDc7&#10;YbbeOEM+5SqYGfu5zxmgBEcLkXNxkyFVQFPLJIPTn72elAEhaVZg7lowcKiYBQj64yM/WgBESYuH&#10;McaSEkyPGe/QdgTx1zQAk53bhIqlVx+7HJbJHJ3DjFAE3zbSCF24GwhiDk+4FAEEgDyCGSVJsKXj&#10;gY7G4/iJHX8qAJJJoYAHkwoU7IkBGXYjjaPzoARJJGh3zI6sdoAyocFsf40ARTJdSRJHbqLVS+6W&#10;SQDcFHJxg9T60ASO90fkhcRxRkZmcElj3wOhB6UAOmRm8v8AcLOmd3GFGT3wx5oAZMRIkrkMxXop&#10;ygyP4cgcjP1FADJrsWsZklwJpSzIJSkQAAzjdkj8aAECSTQAIoW2lXewtpSJDuOcq42D8c0ANtlg&#10;tUZFnkWedtzpcSGZvl42jknAoAlZyZgkUBcAbftG5dqEDONmc9aAGxyGNSLm43s7KqBotmcHoB1b&#10;PSgCUu4lG92jXhY1ChoyD36ZBoAWNZC+THEHyd7jnnOBgkZPvmgBkuMHz4w6jpEp3buRkncOAPrQ&#10;BM3zKcgKowEKtjv64oArsm6VY2lWUld8cDnZJgd85yw/CgB88qW6rJKpTa2IowfvEjsB3oAcJXaD&#10;LRsjNtHUB/mxz6d6AIZkuHiSK1XyFZ90ssmCwUHJwAepoAkle5f93C6xxIRumkXJYjrjsc0ALIkj&#10;lR5Uc6nrjC4J74YnNADHCSJI7xvJMn8DZjGR/Du7jP1FACS3ZtkMlyqiRyxiWUpFgAZClskfjQAi&#10;iaSAIqKls6+Z/o0p3kuc5Vl2DHvmgBsHkW3yJO/nzvlkuH85+BgqMnOBQBLK8puNsUGVA2/ady7U&#10;IGQCm7OefSgBqyeXxLcDfOyj5o/LJweQAeuRQA9t6S7meSMMQqqMGNhn1xkGgBYlkyzNGiSNnzJE&#10;Ofmz8vbnjrmgBJWTaftB3gdIx8245HXeOADQBJmQoSduFwI+cYz+FAEDKryCKSZZzt3xQMdjdfvc&#10;cn8qAJJZYbdVaYFdhIiQ8lzjgqOaAFWRzDveJ1L7QoyN/PfjjvQBDOk0kKx2oNuC+ZZXxkKDk4AP&#10;U0ASSNdsVELLHGMAzSDLkDrjPBBoAWdGYp+4E3O44wqjPGSCTnigBsuyRJW8t2kXGEO5M7e2QOR+&#10;dADZLr7Iheb/AFkhYxLKUjxgZALZPHvQA0CWaER+XGlq6+YwtpD5hLcgqyhB+OaAG2vkQBlS4zNO&#10;3zpcSebJxwVXJzgUASMztcBUtt7L8puCybUwMgbc579qABXZMpczqWlZVQNH5ZYg9PfNAEhMySje&#10;7ogIVEUAxtn3AyDQAsYkLhvLjUtkPInJ3du2TjvmgBJ24PngFF5CL8wYkjruHGKAJGZ8EgKm7HzZ&#10;weffHFAFd0DOEaYTAjfHbsdjEZ+9wcnj2oAllmhtk3zK0W0lY167mxxgDJ55oAFmdrcNKHXdgKMg&#10;Nk+31NAFeVLp4FS1Jt1D5keQKSqDk4wepoAmdriQbIZFjhXGZnUkn1IHTBoAWZGYIghW453YIAHp&#10;nDZoAZIEkSRvLZ3BGIzlAdvUZHUfnQA2W6W2jaScYkcsYlkeOIDaMhS2Tx70ACrLJEoEaJBKoc/Z&#10;5D5vzc/Kw28H1zQBHAsNuNqTuJ533PFcSGRwFGCo5zwKAJ5GdrjbBbZxhDcblwmBkfLkHPNADY5P&#10;L+W4mDGVlVA0flsxB6AdTkUASM7iXDu0aAhVQKDG31IUkH8aACISs5YLCrtlZZEOTuJ+XBIGffNA&#10;DZMH/j5USbP+WfBySR13jgD2oAlJk2kSIi9NuGx198UAQupMixPMs2F3xQFtjdfvHH3vyoAlmnht&#10;wskgKKp2xKMEsxH8IoATzp2h3uGjUgbSCN+Wx26d6AIJ0uGiRLTNsXfdPNKF3BBycAHqfegCWQ3L&#10;8QPshUgGWQct64zgEGgB0qMVA+z+aCck8KoPY4Oc8GgBkjxyQyM6vJIv3UIaMZX+HIHIJ+ooAje7&#10;a1iaWcgyEt5KSlIwoAyBuyePegBVDzQKioiW0iCQ/ZpDvy5zlWXaB9c0AR26W9sCi3DG5nfLJdOZ&#10;XwowVXJJwKAJmMn2gLFbbxwn2jeu1MDP3N2eM0AIrKmRcXOWlKom5PLJIPQZ+9mgB5aVJ1d2aNSQ&#10;qJhShH1xnP40ACpKz7zHGrkkyMh79BzgEnHXNABNghvOQELj92p3buRydw4xQBKScYKDbgbCGIOT&#10;74oAgkAeQQyTJNhd8cBOxuP4sjOfyoAklmitwHkwoU+XGgIy7EcbR+dACLK7RB5kdWwAMlQwLY/x&#10;oAinS5eJY4F+zAvukkkC5Cjk4wep9aAJHa7bCwSCOGMjMzrkse5AOAQemaAHTK7eWBAs6FtxIwvJ&#10;74bNADZmEiSvsZinRTlBkfw5A5GfwoAjlvDaRtLKds0pZkEpjiwAM43ZI/GgBAkssACIq20qiQi3&#10;lYOdxzlWGwfjmgBtssNqrKLh1nnfc8dw5mYbeNq8k4FAEzSMZgkcJcD5PtG5SqEDONmc9TQAyNzG&#10;pFxcBnkZUjDReWSQegB5bPSgCUvIsoLu0acBFChoyCevAJBoAI1kZ8+XEsnPmSDnnoMEgE++aAGy&#10;4589A6jpEDu3cjJO4cAUATNlkIKhV4CkPjv64oArPGWlWNplkJXfHbs218D+LOST19KAJJ5YoAsk&#10;gMYVsRIp+8cdgO9ADhK7Q7ijRk7QACN/zY/DvQBDKlw0KRWo8gM+6WaTBYKOSQAepoAfI1zJ+7hd&#10;UiQgNM4+ZsdcdAc9KAEvUL28g8hLpSrZUELyQfXOaAHF0YHzYGWPg7zhRuPsDk/lQBCIjOQ4EqIu&#10;c+Yz/Nk9NrEccetADng8yWGaS4kVlztRSPLLdAdp6nnigBZA7Bd5mIQjDowUsx7kDAAoACXaUbpn&#10;BblYtgIC9PmIyM/jQBJ5ZkbJQhEXBRwDHuP8Q4BoAa8QSRZzbpPKMIrKArqvXqx96AGfaXCNcJZy&#10;HcTlflVzxjoT3oAinhtJvLdreWRQc/L8uwg45XcCcf7poAes5BmnF0AsmEhgkGwJ5ZIPoeT7UATw&#10;iRB8qmN+SVJyhJ49M/pQBH9lHliUxH7Ru3bYJXRdzcEnBUfpQBJGuwOHVyXPzb5C6qMerY4+lAEP&#10;l2zOu23dncA7gpCKMcE7sD8qAFeJZDIlxmVHCpjaVAXJ6sSSaAHRW9pARIkG1lyUYHc2Dxxkk5IN&#10;ADmaMgiWB0hXDGQ4UbjyOhBzn2oAiSNZTmBZEiXPMjPliTz8rHpQA6a2zNFLJcujr91Rjy93QZUj&#10;rzxQA54ZG2E+Y4UD50byyzH1AIHFACb5DJskkOWGRCVBwB2LLnn8aAFYGVg0hICLgxuimMnoMcbu&#10;MUAKUTctybYTSYCh0VVdVGT/ABHP4UARPcyBXlSxfBJ4O1ZDx6Z79KAI7iC0cRytazOoO7KHG0jj&#10;5k3AnH+6aAJEuMGaaOZSrgJHDODGEKZBPJzyfagCxH5q8bApOcDdlc/XHT8KAK5tlVPOeJhOzltk&#10;Erou5uCTjaKAJY4xEGB3EOcHzJC6qMdi3rQBGy27SIRCzCXndtO0DsTnAoAWSMv5kcxLo4VGBUj5&#10;c8gsTz1oAfHbWsBV4ov3iZ8tiMtk5GFySeRQAjGGY4lgkRBg7jhBuP0Oc59qAI1gMp/dpKgX/noz&#10;/Nu/2WPT8aAGyW2+eJ5bmRJEB2ICPKz05BHUZ45oAlZZXCEtKRjO6NtrNnuVyAMe9AC7m8zy5JG5&#10;GfKZM4Udiy9z9aAF2K7jqqIuAjKCm48ZBIzQASxqji4+zrNLgKrKqhlUf7xz+FADPNcK0yWJbOeD&#10;tRyce5oAjnitZgjy2ssi8N8hwVYHHzLuUnH+6aABbgfvZRdLhhtjt5VKKnlkg8ZB59aALURcLkR7&#10;O5Ab5c/kT+lAFZ4AE3yQFJd2/bBK6gs/BJxtHQ+lAEqxmJSzh9rHlmkMiqMf7VADSls7L5Vo0nmj&#10;LOVIVfRiTgdaAB4PMLxXOJYnCpgArhM85Yk560AKkFlbHzliYMmfLPU5IxgZJPIoAC8LkqYWSMY/&#10;eMAg3H2BznPtQAwRmVtyebHEM8SM2WJPPDEcUAD2xeeKV7mSORM7UGDEWPy/dI6jPHNAErpMypiS&#10;WQr0ZSEZiT6cDH1oAA0jyeXI5DuMiHb0Xpywzz+NACGJpHy4ZfLG0IVVo8noRkbqAGvGiuLg24mm&#10;ACoyKodVGe7HPFADUncK88dm/wA5JIyokIx1wTQA2eK0kEcklnNIifNlSRsIPG5dyk/kaAFjnQPL&#10;PHcqA4CQwSgxhPLJB4JycmgCypmC42hW64DfIT+WRn6UAQfY1CiVrcecGLbYJZEUs3UnBUZ/CgCW&#10;NGjV/ODbXPO+QuF4/wBrtQBC4tZGQiB28wbmfYQoA6ZzgflQA9o1mEkcv7yJwqNhSuFBJ5Yk5oAQ&#10;W9nbsJFg2tFkxufmbJ44Oc8igBXMTje8LpGCD5vCjJ9gc5z7UAIsZkP7mKQRqPm81n5Ldcqx6UAN&#10;e1Z54ZJbl1dciOMEeVk8dCOevFAD3VyFZnnOMcxsFLMfUcDAoACXMoj80gsDiJ06KODkrnn8aAHG&#10;Ms4Z2ZFUbfLZVZCx4BGQGzQA11SOT7T9n82dQFDKihgvp8xB79KAD7TJ5ZmitHYknAIRJCenQnvQ&#10;BHNHaTCN3tJZejYQ7Cpzjldyk49lNACJJhpZ1uAGICRQSgoqbMg8Eg8mgCdDMOAgVuuC2Uzz7ZFA&#10;EQt/k8xodkzMW2W8zqMvwScFRnB9KAJY0MKv5quVPUySF1UY98HmgCJks5JU2W7sJBneFIVfQnJA&#10;/KgCSWIOskU582OQIhG0rhAe7Z5zQAJaWdsweO2AaMHY55bJzkAkk9KADcjLiWFki4PmHCjcfock&#10;/hQBEE87DL5iouSfNL/Nk8jaxHHHrQA5rbfLFK9xIhXO1VI8st0GQRyeeKAFlRyF3NM23BDIwUsT&#10;3IGABQANuMg8yVlJ5EWwEBRxyRkZ/GgCUxmRhlTsRdrI6qY9x/iHAbigBjRJHKsxt0ml4RGRVDqv&#10;Xqx96AGfaCqvcJZyfNn5flVzxjoT3oAinS0lMTfZpXXrlflKkccpuBP5GgB6TFWlnW6UK+EiglGw&#10;IYyQeDg5J9qALEZlUfKhjcZJUnKEn8M/pQBD9lLRh2ixPvLBIJXQbm4JONo/SgCWNfLDCRXO88hp&#10;C4UY9W9aAIStq7oEtXZ5ADv2kIoxwTnA/KgBZIhKZIZyZEcKhGCuFBPViTnrQA6K3tIW3pb7SgJR&#10;wdzYIxxyTkg0AOLRbSJIHWJcMZG+Ubj06HdnPtQBEkZkbMSOkYzjzHkyxPXKselACzWzvLDJJcsj&#10;L91Bjyy3T7p788UAPeGTCf6yQIOWRgjMx9gQOKAEXeZdssrhnGREVzgDggkZ/nQA5185laQkKgIK&#10;MgMZPQEcbu1ACFI963P2cTSABVeNVVlUZ/vH9KAI2uXCvMtm+CxOPlWQ8eme9AEdzDaTCOZ7WWRQ&#10;Q2YzjaRx8ybgTj/dNAEsc3M08c6lXASOGcGMRlMgkg4PJoAmjEy4AQKew3fL/I/yoAg+zIq+a0bL&#10;OWLeXBK6Lubgk420ASRxiMENuIY4PmOXVRjsW9aAGFbV5EKwu3mcltp2r6E5wKAHOgbzI5SXVwqM&#10;pUr8uefmJ560ALHBbQ7Xjh/eRk+UepzyMAkk8igBxeOTiWB0Thi/CDJ+hznPtQBCsLSH91HKm3/n&#10;qz/Nu6/KT0/GgBr2peeKWW5kSVQdiAgxbjxyrDrzxzQBIwdguTM2BnfGwVmz3IyAKAHB2L7JHcAj&#10;IiZM4X0Zl7n60AKVDuGPCIu0IyqU3HjIyM0AEsSKyzm3WaYAKrIqhlUfUj8qAGGaUK00NgWHOd21&#10;HJx9aAI5o7eXy3ltZJF4b5DgowOPmXcpOP8AdNAAs+TLcG6GGAWOCVTGE8skHjOTn1oAsx+YygeW&#10;V7na3yE/kT+lAFc2ypHvaErNv3BIJXRdz8EnG3t7UASrF5Kszh8OeS0hkVRj/a9aAG7LVynlWrSe&#10;aNzSMpCr/tHOB+VACvCH3xXBEsUgWPGCuEz3Yk560ACW9lbN5yQsrrnY33jkjBAJJPIoAUmFuGid&#10;I/77AIMn2BznPtQBGImkO5RLHEM8OzHdk85VscUAD25eaGVrqSN0ztTCmIsePukdRnigCR0cqn7y&#10;ZyuMMhCMzZ9OBj60AKGZ5RG8jB2GRDt6L0OWXIz+NACMjO4JUrsAXayq0eT0I4z+tADWjQSC4NuJ&#10;pgAqsqqGVef7xz+FACLcvteaOyf5snHyiQjGOhPegBk8VtMEaSzlkiXDEqSChB43KGUn8jQAscyh&#10;pZo7lQrAJDBKDH5ZjyD1OTk0AWVaUAARhWPJG75f5ZGaAIDaAKHMAE27cVglkRSzdSSCo6e1AEkS&#10;NGGEysVfqWk3hePVuaAImW0kZCsDuZRuLFW2gDoTkj9KAHtH5wkScCSFwqNgMuFBPViTmgBBBa25&#10;DrBtaMkxv945PoSc8igBX8ojc8MiRghjLwoyfYHOc+1ADI4DK2+KOVUA+bznfksecqx4H40ALJaM&#10;80Ly3LgpkIgI8vceMkHrweKAFkQnazSTkDHMbBCzH1HAwKAFyzTCMzEFh8sLJ0XocsCRn8aAHMhk&#10;fMjFUUbfLKqyFugI4BoARkRZBc+R5k4AUMqKrBfT5iKAEFxLsM0No7kk4BCJIe3QnvQBHPHZzGNn&#10;tJZDw3yHaVIOPmXcCfwU0AIkmDLMtwAxwkMEylFTZkHgkHkmgCeMydNm1hzt3ZTPPfBIoAiFuBH5&#10;jQ7Z2Yvst5nUEvwScFex9KAJY1MSuJUfyyed8hkVePU4PNAEZW0eRNluzeaM7wrAKOxO7A/KgB80&#10;e9ZIpsSxyBUOVK4QHu2eaABLO1t2EqWyh4wdjnk5IIwCSe1ACl424mgdY+D5nCjcfYHP6UAQqpnA&#10;dVlSNck+Yz/Nk8jaxHHHrQA5rcyyxTSXEilM7UUjyt3QZUjk88UALKjsqbzMdpBDI+wsx7kAgAUA&#10;DeYZADKwZhkRlcgKOOSuRn8aAJdjyMCV+RFwyuoMe4/xDIDUAMaELKs7wLNIMKjIqq6p16sfegCN&#10;rhtjzpaSneTlRtRzx7nvQAyWGyfy2+zSyKOcD5dp6cruBP8A3yaAHLNtaa5+1KqvhIoJRsCGPIPB&#10;wck+1AE8RlUEopjk5JBOUJPGOmR19KAI/s/7sSGP/SNxYJBI8a7m4JOCv8qAJI12BvMVyZOu6Quq&#10;jHq3rQBCY7VnTZbO0j4O/adijHBOcD8uaAFeIS+ZFcZkjcKhGCuFyerEnNADobe0gIkig2lclHHz&#10;NggjjJJyRQA5mhwfNgdIVwxlbCjcen3SDnPtQBEkQlYNCsiRjOPMZ8sT1yrHpQAs8DNLFI1w4dPu&#10;KMeVu6fdI688c0ANvIJGt3/1su2M5aNtjMxB7AgDFADEtY2KS3BeWcsXwzbwhPOFBOBj2oAmnWaU&#10;FAdkbDBZSRKO/fjNABGEs7aPdJuEfHmv94DoCSM5PNACR3jzFsQTLEAdrOQisM8kYYmgBwlhkV4L&#10;ecB87XMWGKEgHkdOlAFdD9mAhhLXTnO+Web5xz6gHA59KAHPLeEbTlFJBLRnzUAPXsG/SgCSS4ZZ&#10;4kGzkESNJ/rOMYwFz2yaAI8wTzCTcGe3zArzjLDGCcFuTmgCZVt/KVWKmFTyxAwWP93JOBmgBJb+&#10;zFx9na6KzRL5jxJuyAe520AMRVmia5t5fMJ+eN5JG2kng59MfSgB8VwFCxI3AwD5Y8xSM89ORQA4&#10;G4Z/MnISNWJQI5IwMjpgZoAg+12lzuMM5do8ZHzlQfcdKAJ94jVpAq5JA8uPqWPT86AIY7VVcTTN&#10;JNOCZG3NuVSf4QuccY7UASz/AGmcBCTFGw4ZCRIo+vQUANjjjsrVd3zGPgyyfe54BYrnJoARLlpy&#10;QbSZFPWRmCqwz1XDE/yoAVJraTMEEipJnDeXhmViM5PGATQAxX+yqYY3NxMchmmmO/PbJAIHXsKA&#10;FeW6OwICmSCWTEiADjvhu/pQA6W4aOWPJjIIYMG4k4x0C57ZNAEWy0eYSB1aSHMIeUEsDgE4Lcnt&#10;zQBMvl+Wg2h7ZeWkYZUk/wB3JPGfWgBk17amZrWW5xIg8xo0ZshSep284HvQAkeZVNxBIZFI3I8r&#10;ttycgn14HtQBILjCoiycrjlR5ikZwenPWgAjDGTzJiiqpJQI5OAAeoKigBn2yznZnguC7x4JADlV&#10;J6HaOKAJywVJG3K0mRhF4Yk9vxoAgit03eZcmSeYMSU3blQnsATgY9qAJbj7VOoRSYoG6uDtkHPU&#10;c0AMQLZWyo0nmGPgySfex/tEZyeaACK4e4JZLWWKIj77MqqQT1GGz/KgB6TQF3htZ8SLw5QAlSRn&#10;nrzQBCrrbfuVkeeYgg+bKdw57lQ2KAB5Lg7dkZQk/MUIkT8ejfpQA6SZlmhV0QO4IlLH95xjG0Ln&#10;sTQBCFs5p1fKtJFmJfOyzA4DEgsM8+uaALQMXlhHC+QmATjIZj0xk+tAEUuoWfn/AGZpsSxje0aF&#10;twXplgtABGzNCbm3lMikbozI7bc8hifoPagByzYVFSQcYJMQ81eTz0wRQAL9oMglm2+WCWVlkLYA&#10;B7EDPvQBELmzut5WcuUI/wCehRSTxkCgCx5qxbzuViMLtUYJY9OCetAEaQZxLcs80wO4h23KpPYA&#10;nHHtQA6VJpgFRvLjfjcp2yL+fAoAdGgsbZA0ufK+9M4+bDcZOM5PNADEuPtTOFt5VUAlZXIUMPbD&#10;E80APjmt28y3gkAYHY3lAEoSM89hQBCG8lRBC8kz5O95pvm6+qg469hQAskl6cBTtJ+8VIkQeo5A&#10;J6g0AOkmZZotiRjeCJCxHmDGOgX1GTQBHize580OrSwAxb5wSegJwTyfrmgCcPC8aq4H2de5XKk+&#10;xJOMH1oAjlvbDzjbNJieNS7QoTkDsW29qAEjUvEZ42LFhuVndtuehPtgccigAWePbHGj/NwfkBlB&#10;55PHIzQBIpnEhe4KqoJ2iORmOAD1BUZNAEIvLK6+eGUuyEEY3lVI4GQKAJ/N8hZJCyu3AEa8EsfX&#10;JoAhW2GFmnLzzbi5G/cqM3YAnHAHagB032uYAKuyB+TKGxKvf9aAHIrWlsBNJlEIAmkyGweMkgHJ&#10;5oAbHdPO7KIJkjxzM5CK2T1XDE/yoAkE8MnmQwzgMvysUAypx/F15oArxiC1URROZ5iWDPNMQ4J+&#10;gOBz2FAEjTXWV2MY2yC7IRKgz19D3oAdNKTNGqeWXIO5nOJeMdAoPUZNAESrbSzhsrI0GbcGUbmH&#10;QnBbn8c0ATnynjVWAFsh+YlQVYk9VyexoAimvbLz/srT/v418x4VLZAz1bbQAkYMkZu7U7lcbkLy&#10;NtyeCfw+lAEkcoTakUp34DNtHmKRnkcc0AOVpTJvumCKM+Wsbk/KARyNo5oAgF3YXIZomLunb59g&#10;PYkCgCYypArGQKZGwDHHyxY9O/egCGO2RiktzvlnLF9pcuEJGcAZwMe1AE0/2mUbFPlxsMFkJEox&#10;yOuAM0AIm2yto98hYR8ea4+bHTJKg5PNADY7tp2bEE6xAZDuRGrDPJGGzQA9ZonDw28wDZ2sYsEo&#10;SAefwoArqfs+Iome5dsl5JpzuHPsGwPwFAD2kvThc+WpIJaM+YgB47gN+lADpbmRbmNAqHKkSSSH&#10;95kYxgLntmgBpMEsok3q8kGYA84JYYwTgnnmgCULAY1VthgQ/MSvBY+mScDNADZr6yE/2drrbPEv&#10;mPEu4kA9yFoAbHGJ4jcW8nmsRvieR2CnOQeO3HtQA6KZECwo/AIBWIeYpGeenIoAeDcM/mTkJGrE&#10;qEkJyBkdMDNAEAu7S5LNDMZGjx8vzlAfcDAoAnDCFXlCpuYgFI+u49O/egCGO1jWQTTtJNOCZDuY&#10;sqkj7oXOOMdqAJZvtE4Cj91FIOCuRIoHv0FADUWOztUDDPl8GZ/vHsCxGcmgBI7gzs2+2mjQg5kd&#10;gqsPVcNn9BQA5Z7aXMFvKBJ0by8MyEjOTxgE0ARBkth5KSNPMchmlnO/2zgEDr2FACtcXR2CIFeR&#10;lkIkQAcdwG70ASSXLRzRDKNkMG38ScY6Bc9smgCLbbyyiQOrPDmEPKCWU8EkFuT9aAJAYzGqkB7Z&#10;eWkYZUkn+HJPGaAGy3tr5zW0lziVAHaNWfKqT1O3nAoASPdKjTwOZFIykkrttzyCce30oAkWfCqi&#10;S5IA5A81SM89ORzQAqCQv5s5QKCdixyHoAeoKgUARreWdwWeKcl48Ej5yoJ6cDAoAnL7VkcFGcYw&#10;ijDEnt16mgCCG1QMJLrfNNuJK7tyoT2AJwMY7UASTrdzgJGTFA3Vl+WUe+c0ANSNLK2Te4cR8GWX&#10;O7GcZJGcnmgBIrg3DM0dtLHERnzGZVUgnqMNmgCRJoCzw2s370cOYwCVJGeRyM/WgCEFbdRArtPK&#10;c5M0pLde5UED8BQAPJcELtj2E/eMZEicevRv0oAdJMFmhRo0DvkSFjmTjGNoXPbNAEWLSadH+RpI&#10;swqZgS4OASVZuefrQBYBiMe18eSuATjKsT025PrQAyW/sROLZrjE0a+Y0SFtyr0BbbQAkbM0TXME&#10;hkUjdF5jsFzyCT9B7UAKs6oiLHL6f6seavJ56c0AKhuTIJZwoiBLKySE8DPUbRn3oAjF3a3W8pOW&#10;2kY/1hQEnjgYoAnM3lb2ZgzcDao+ZmPTgk0AQrbqxWa5eSaYEsQ7FlUnsBnHGO1AEkqzyjbGRHE3&#10;G5crKvfv0oAVFWyt13yn91gNK33sHjJxnJ5oAbHObosEglVACVlchAw9sMT2oAek8LF7aBwWB2N5&#10;WCUJGefSgCJW8hfJid55Mtvaab5v/Hc469hQAPJfNtVeCeX2kSKMdQc4J6g0AOeUiaLYkY3AiQuc&#10;ycY6BfYk0ARhLR7gSBxJLDmINMDngAnBPJ+uaAJs25jEcm0QLjPGVYn0JJxg0AMlvbDzvszSYnjU&#10;u0KFsgdi23tQAka+ZGbiMltw3KzyNtJ6Z9RgccigBUmQbERhuOD8g80cnk8cjNADlMvmGS6KgAna&#10;IpGbgZ6gqKAIlvbC5JeCUu0ZGOHKqegyBigCczmBHdmVzwPLQYJY9uT3oAhjtF+Wa4eSaXcXIL7l&#10;Rm7AZxwB2oAfN9rmCrGCIH5MoOJF7/rQAKn2S1VZ5crGcCZ8hsHjJIByaAGxXjXEjqkEwjA/1shC&#10;K3PUYYmgCUXEUgeGCcB1+VigBKnHfrzQBBHsth5UUhuJSSGaaXDA++AcdewoAe893lQrlDnLtHiV&#10;B2PYGgBZZCZYxH5ZkIYEucScY6Bc9Rk0AMUW8k+47ZGgzbqZQSwPBOC3P45oAmxE0aqf+PZD8xIB&#10;Rie65J6H1oAjmvbTzjatcDz4l3vCpbIXPVttADYQ0sRurblWG5GeViuTwT7YHtQBIkwTYkMvzABi&#10;VXzUYZ5+7znNADlMpk827KooJ8tY3LfKMjkbR+NAEAubC53NAxd0PT5yobtkCgCYmOJXaVVLkgFE&#10;zksenU96AII7aJ2Sa4LzTkl9pcuEJ5wBnAx7UAWJ/tMo2KdkbjBZCRKO468c0ANRVs7VA758vjzn&#10;HzAdATjOTzQA1Ltpi37iZYQDh3IRWGeSMNmgByzW7q8NvNhs7WMQDFCwB57dKAIVb7MBFEWunOd8&#10;k83zDnplQ2Bz6UAK0l82ASYwSMshEiAdO4Dd/SgCSS4ZLiJBsJIId5P9bkY6Bc9smgBmYJphJvV3&#10;gzArzjLcYJwTz+NAEgFqI1DFfIQ4JIypY+mScc0AJLf2fn/Z2udk0S+Y8SbtwB7kL2oARFM8LXFt&#10;J5hI3xPI7beeD9MfSgByThFWJX6YB8oeYpGeenIoAUGeSQSTnZGrMUCOTwAR02jNAEIurW5LGCYy&#10;NHjg7yob3HSgCfd5avLtUMcApEeSx6dT3oAhitERxNM0k84JkIZtyqT/AAgZxxjtQBLcG5mCoBsi&#10;ccFTtkUfXtQAkaR2dsm8Z8vjzH+97FiucmgCvcXLT21wHtZUjMb5d2CKwIPK4Yn+VAE+AyKSTHkH&#10;IDbTk8nBxzQBDcozuqkyxLGMgQyIeBzl92WOfbNAD0Q3Kblc7WwyySbgRzn7pxj2oAdcEPsiEbTK&#10;5JbDYjwOm49/pQBIABMFI+YLvygwpJ+UA+9ADC80YAUoFJ+b5dpU9egODQAxbyOWEz2p3bgVTzA0&#10;Y3A9yRkD8KAGIbqNWcxW4l2jLwnc3mHuSy5P5UAOd7lYHYeXeSbv3Sz4hyScY3KpH/jtADoribYo&#10;mthbT4wUysi9ccYI6fhQAeZJlUMaTghS8hwpJ9AuD6Z60AFxbWN0Csitw437i0YY5yBwVyKAD7Rb&#10;Qh1VkBBCnyl5LEEDgZJ5oAdJNdARmGLzABy7Hyz9Bwe9ACqxi/e3E4Qnl0JUxqcDjJAP60AOUSKW&#10;Y7VQdCuPLYnvyOCKAGsDtG5mj3Kf3ZYKR/ESDjJNAEUilnAaSWOJRuxFIjfKM8uGyx/DNAAsJmVZ&#10;Y5PMRsMkr792Dz904x7UAOlCy7UiR5SWyQGITHXLMc5+lAD1dGl2lDvVfMLKMLuPygZ7mgACzRj5&#10;3RUOeApU5xnjB5oAjW9SeN7m2IbcuF8wNECw7bmHAz7UARr9rRS8sEBldeXhIZg3Tklcn8qAHsLi&#10;OGR0VLtt2IvOKwZPYZVWH/jlADlupzErPAbaVsDYGR1Bz/skZ/SgAEjOQph8xCF8yV8qS4OOEIPp&#10;nrQAT21ndBo7jJQMNzMzpuJ5A6jIHpQAC5tF3gMgOQg2J1Y8DG3rzQA6SW7QhY7dZnIOTny2A/HN&#10;AAjyRKrzzjnlkJTYvHTdtHT60ASfMckkR7Ow27GJ6HkZ60AMYYVFJCbh91Ww3OSfqaAIpQZXjXz5&#10;ooohuDRurcerBgW+mM0AKsRmXesmQSGSSQtn15U4A9qAFmCHYkMTTKTubaxWI/Unr9KAHiUrN5bK&#10;VcKZSu3A5yBz3NADo/MiU7pE8o5JUrtYZ54weaAIftYkia6s2Dh1KoXDR5I7ZYcflQBHELhAZGgh&#10;FywwXhYs27uSzLk/lQA7NwLV5EVbpwxMYuCIMn03KrD/AMdoAkSWdolM0JtJTgCJWV1z7FSCf0oA&#10;TzJHcoYhIhVTLK42ZbphVIPpnrQAT2tndBorsMVcjcWLIGwflHG3I9qAF820iVxG6gZ8vMS8lz04&#10;HXmgBZ57mPabeETM3U7hEQPQg5zzQARt5aeZcSFAcl0JUoh+uAePrQBIpkwxkKoE+7t2kMT0JyM8&#10;GgBr/MEDOFLjAUEg5PUgjrQBBJvaVYi0kYjG4mJ1J2jPLhgW+mM0AKsbyxowk80sQ0btuzg88rx+&#10;FAD5ysgjjto2fDbpPm2x+vJOc89qAHbwk4jYZcKJGKA4OcqM+poAEMyKoaRViHVtuDk84GDigCMX&#10;UcsbXVuVdmBEYkDRgsPUsOB+FAEaC5iBkEECysBl4CW+c9eWXnA9qAHO91FbyuirdyAkxpc7YCfQ&#10;bgh/9BoAlhmuPJDXEX2Z2xiEMkgH0KkE/pQAwvKWASJZYiq+bO4Kkt0wqEH0oASW2sLoOtyHJLDJ&#10;Znj3dwOoyB6UAKtzaKkhjKqAQuY16ueABt680ASTm7XaY4RKT2DiI9M985z9aAEjkZcvNKYhjMiM&#10;V8pOOgYgH9aAJMSfMbkqFI+XbtKk9icjIOaAEaLKqS/lhwVwrbTk8nHv+FAFa4LPIqrJLGqDdmKR&#10;DhR3dWBJ/DNADkiEyLJ5hZSQ0buXyOc5K8Y9qAHzFZQscaGVVJYkNtU57knOaAH+YpnEZAd8eZwv&#10;ykk7evegBqNLEwjKxhRkuSm0jPPY0ANW8V4vtFsyzMwIiDgx5I9WI6fhQBGDdAGRIYEmA+doTuO8&#10;9eSuT+VADpGu4oHKKl44bKCc+ST6AlVb/wBBoAWK4neKMzRNasAAFysi5JxwVIyPyoAcWkZ9rRLI&#10;pA3yP8pZh6KQf50AMmtLK4BSVWZSRvZmkjR/QdRnHpQA4XVtEJFj+Qj5dqqOW7YwMmgCR2uIV3Rx&#10;LOG7bhGwGOnOe9ADULxfvpZ9qFf3iErsU4HGSAeKAHIHyzSYVhjaVIKsT3ORnNADcB41ZiUDA8K2&#10;05PJwcc0ARTpJJIqtJLAiDIEMingDOX3ZY59s0AOVftC7kckNh1kk3Dvn7pxigB0/wC82RCMzK5J&#10;bDbUwOmTzn6CgB+FSYK3L7d25BwSflA+tACb5Yx8jKqEnJK7CD16A4NADFu4ZYmuLY79wKpvDR5Y&#10;HuSMgfhQBGn2tFZ2jgEuOXhO597YzksuTj6UAOkNysDshivJd37pbnEOT0xuVSP/AB2gBYbmfYqT&#10;W/2ef+JMrIvpkEEdPwoAXe+VRo1nBCl5DhSzZ6BcH0z1oAS4trG7DLKjYDAuWLRhjnIHBXI9qAFF&#10;zawq4TamCFPlryWwQOFznmgB8st0qoYo/O/2ifLPPboe9ABHvj/eXE+zOSyMV8tSAOMkA/rQA4CR&#10;NzNtCj7uz/VsT35HBoAYd4QDmIsp+QsFPqSDjJOKAI5EJcbppUiQbsRSIflGeXDZY/hmgBFjeVRL&#10;HJ5kbAMkjl93Jz9w4x7UAPlCS7VjieVt2SN5VMf7ROc/SgB6uhl27SGUeYSowpY/KBnuaAFCzRjD&#10;MipzuAXac4zxg80ARLfLPG9xbEHcuEEitECR23MOOfagBgN2gLSQQea68vCdxD9OSVyfyoAe4uIr&#10;d5F2XjbiIhMRASewyFYf+O0AC3c7RIxgNtK2BsDI6g5/2SM/pQA7ezkI0QkTA8yU/KS+ccIQT2z1&#10;oASa3sroPFcBiqsMsWZNxPIHBGQPSgBTcWi7wrx9QgCJ1c8cbevNACyS3SbVit1mfncxPlsB+OaA&#10;CNniUPcXAyeWjJQovHQttHT60APO85dmWMR9lxsY9icjPWgBrAkKGOwN/CrFW6En6mgCGYGR0Tzp&#10;o4ohnMbq3H+2GG78s0AKIvNVXU7txDRyOWz68qcAdeOKAHzKrbEhiaVCdz4YrEfqTnP0oAd5hE/l&#10;bGDqplI24U5yBz3NADo1mhQlnTyjklSu0jvxg80AQfbFkQ3VmRKrKVTerR7mHbLDjn2oAZGLtQ0h&#10;hhS4IALQks289cll/pQApNwttI8areSBiYxcEQZJ7blVv/QaAJEmuXiXzoDaynAEaskiZ9ipBP6U&#10;AHmM0jIYVdCqmaVxty2ccKQfTPWgAntrK6DRXgZkYjcWLIGx91eCuR7UAKZbWFX8tkH/ACzBiGPm&#10;7AAdeaAFnnukCvBCJi3U7hEyj0IOc80AETsi+ZcTGJT99CVKIfrgEYoAkDON3mMqhB8pUqQxPQnI&#10;zkUANbLhA7qhcYCZIOScnBA5oAry5Mqxl5E8sbiY3VjtGeXDc/TrQA5IzNGjLJ5u4h4pHznnnleB&#10;QA+fZL5cdvGZMNmT5tqevJPXJ7UAO37bgRsPnUCRtg45yoz6mgBU81FUeYqxjqzJt5POBg0ARC7R&#10;42uLZlkdwRGJA0YLL6kjgfhQBGq3MSmTyYVlYDc8BLZc8Hll5/KgBztdRwSMkYvJASY0udsBPoNw&#10;Q/8AoNAElvPMYN08BtWYACLKSKOexUgn9KAELybuIhNEVXzJmG1mbOMKhB9KAGva2V2GW5Dklhnc&#10;0ke7uBnIzj0oAVbm0RJCm1dp2/u16ueABjrzQA+VrxQDHbiVz6MIj0zjnPWgAjZ1y9xP5X8UqHb5&#10;ScdNxUH9aAH/AL3kzlQhHy7du0nsTkZBoAGi3IpdtiuCoAfac9fxP4UAVrhi0ihZJYlQbiYpEOFH&#10;99WBJ/DNAD44hPGrhywY7kkctkc55Q4x7UAOmYSBYokMiA5OGwpzzkk5z9KAHmRfPERAaXb5nC/K&#10;Sx2jkdTQAkbSxHy2Me0ZLkptIJ54wcUARrerJD59o6zMwIjVwY8kdixHT8KAGD7UF8xYoI5sDe0B&#10;3NvPXJZcn8qAFdrmGByqpeOGyizEQk9gCQrf+g0ASRTzvDH50bWrAAbMrIm4nHBXBIH4UABLltpj&#10;WQYUvK3yksPRCD9etADZbSyuAyThmQkbyxeNHPYcEZx6UAH2m3iWVYyEA+XaqDJPtgc0ASvJcou6&#10;OITq3bcI2C46c570AMUvF++kn2oV/eISpReOgJAPH1oAcu4ZaVdrjhNpBUk9zuyQaADAkRScxBge&#10;A205PJwcc0AQ3KPJKqeZLCsY3fuZFPA5y+7LHPtmgByI1wm9XJDYdZJNwxzn7pxj2oAW4O/y4REZ&#10;1Y5f5tqYHTJ7/SgCXAEwUjBC7yyDgk8AfWgBu+WLG1kCsecrtKnr0BwaAI0vUlhM9t8+4FU3hkBY&#10;HuWGQPwoAYn2lAztFbrNtwXhO5957ksuTj6UAOdrhYXZTHeybsxLcYhJ5xjcqkf+O0AOiuZ/LRZb&#10;UW8/TZlZFHOMjaQcD8KADzJCVRkWdcKXlOFJb024PpnrQAk9vZXgKyqwUMN5cvHuOcgcFcj2oAU3&#10;VpAHVSoIIT90vJYggcDOeaAHSS3YVDFGJR/eLeWfp0PegAXdFmW5uNhPLRsVMaEAcZIH86AHqGXL&#10;NhVA4K48tie/I4NADWDbQGJjLKfkLBG7kkHGScUARSoS+DNLHCg3YikRjtGeXDZY/hmgAERlVZYp&#10;N6MAySvv3c8/dOMe1AEd+FktpEjjadyrErvKJjGfmY5zQBK8BQfaoIfOuApEe9yMFuTkHIH4UAI7&#10;TybY4i0CqfvttbPH3Rkn86AIZRKZg11KziAK6pbBgzMQQd4BwfagCyyXMmJFujFgY2NGBn65HP4U&#10;AESJCzRpCY2k5aYYCbgOvXOfwoAidvKCSTPC1v8AM0kpJDEYOAi4PT6/hQALdpLNAqlPOZFdYXwZ&#10;UQjuM+1AE0sqxoxLGMjnzNpYEscen8qAIlRvL8q8mhkiRskyqB82eMjOOD0oARrm6NwzTxBIFVhu&#10;Ub9+OmMc0AOa5tgVSdtkzqCsSuQ4B5+6pzigBM3Nw/nW4DRIcGCRdpY9iG7flQA0b4YRHJCbIZJx&#10;DiRTk9sL6n+7QA6OIzzSyyXhuIw2Iox8ipjqDsxk5oAbvF8xVZIZYl+WSBirhsc4OAfWgBwitoYm&#10;ae3jh3HcqxHfkqMjGQvPHAFABLCFjFxHD5suMRiVjnB5bGcgfpQBIwmfbEubeMAHzPlYnA+6Mkn8&#10;aAIJFf7SPtNwziAK8aWysuWfI+cA4OOuKALEkd1KPMS4MaqCmwxgEt6nPb6UAOhjSB9kUTKXGXlX&#10;aELY7jOf0oArSSNGsUszQvFli80mVfGDgIADnn3/AAoAct1FK8KERmVgG8h8eciEdSuaALE0qRKx&#10;MvlEAfPsYr8xwPrQBW2bI/KvZ4pBnIaRABuByMjOM80ABupTOUdDHbqGOfvrJ6YwM0AEl3amVFkl&#10;/flQVjV234/3VIP6UABe5uH82PBt1yPIlTBkP+8Txz7UAOiLJAIWgFkoJZhEA6/MT0IHrz92gBBB&#10;JLNNPLceegwsaJ8oTHUEqRk59aAGlzc5XzYpYDkPbkq6nvzgGgB6xQRQtK9tFG+QVWJt5JAyu3IX&#10;njoKAI5raaIfaordZpwvyeY5yC3J65A60APLXMzCJJHgVOTIQrZPTaMk/nQBE/nPLidmP2cKyi33&#10;KzMc534JB46CgCy0dxON0U7w4GNpRc59TkfyoAdHGsLbFiZPM5eX5dpI6988/SgCF9sKpJdNCYMF&#10;nnbKsBg4CqAefx/CgBUurVpYFLI0zhXSBh+9VGHBZc9j1oAnnmSJHJlKY4LCNiMsf1oAgCBU23dw&#10;kqKfvMigbs8ZGcDFADDdTNLtdCkChsE/MHzjGMZPqaAHtPahkWaRRMQCIldhJj/dUg4oAC9xcSeb&#10;Eym3XgwSJgv6YYnjH0oARGFvCIZIfsRJJXyQHTk9sL15/u0AKkCzSyyyXJnj3ARRK21VAHOduMn6&#10;0ARs5vZwsc8M0C8Pb5WQHHZqAHCO3ghaWeCOMMdypG24sVGQACBzxwBQArwybPtMVuskoGUWZyCN&#10;3JznI/LFADna6lYqmbdVABlAVyxHG0ZP60AQus5l23LuRCFZFtwwJZs534JBGB0oAslLib95BM0b&#10;JxtKKCT2J3D+VADUia3kwISu/wCaSZdu0sB1xnP6UARPKyFJJ5YZIRuaWZ8q4yDhUUA8/j+FACpd&#10;QzPEhVPPKqwhkx5yIRnJGTQBYmkVI25aHHJcKWUZPp3/AAoAg8oiILfXKSxhs/vUUZIPpnAoAXz5&#10;POK3EflW6qxBADq546Y5oAc09mssayzjzSAUiRmDYPT5VOaAGu93cN5qFWtUypgkjwZG/wB4ngfh&#10;QARskEQiMLWfU/uAHTLE+i8f980AMWNJnkla5M6BgsUf3FQADIJTqc+tAAz/AGtgEngntgcSQZD7&#10;sevHvQA4RW8EZkniijLYZEQ7idoyoGQPm44xQAk1uUHnxwJLc4PkiVyMZ5PXI7+1AEjmZiIkLW0Y&#10;wd2VfecfdGcn8aAK8v2iS5HnSswtwrotuGBLHIIfBwfpQBYYXE3MU7RgZG1kALH3yP5UAPgjWImO&#10;ODywRull42lvU85/SgCCR5Yts1w0DQkEyXBBD4wSAqgYz07/AIUACXUTNDCVXz5FV1hkI82OMjOS&#10;Mn0oAsSyxxI7ISkikZcKWALdMcc/nQBVaKREH264iljU5zIoHzZ4yM8YzQA4XVw05EwKwIGOSAyu&#10;eBxjJHegBzXNqxVJHAuCBiISMHxyfuqc0AG65uGMkYxbrnMDpjd77iePyoAEJjt1ieI2IJJxEBIu&#10;CTnbgd/92gAjtVklkklnMyAgRIpCrHjGQdpGTmgBrEXMoVbqKeAE74AFdW9N3WgBxiitoWknhiVS&#10;cqsR3MzAZGMgc8dBQAskBQfaoIfPuAhEYdyMFuTkHIH4UAI7XEgSKLdAFP322tngfKMk/nQBFKsr&#10;TD7TIWWAK6rbhgxYgg78Eg/SgCdhLLh0uTEAMBGjAJ/76HP4UALEsdvIYlhMckgyZOAm4Dr1zn8K&#10;AI5H8rZJO8LW53NJKSQxG0kBF2n+dACJdRTTQKhQzMquIZMGVEI6sM+1AE8siRIxDFCOS5UkZY/T&#10;n8KAIlRvL8u7mhljQ7mMqgfNnIyM469KAEa6uvPZp4xHAit8yjeJMdMY5oAVri1yizttncApEshD&#10;gHn7qnOKAAtcXD+bbgGJODA64LnsQx6flQBGA8EWySI2QyTiDEi8nthfU/3aAFjiNxLLNLeNPEGx&#10;FHwipjGQdmMnNACeYL5zGksU0S/LLCSrhsc4J/GgCRYIIYWaa3jiLHeqxNvJKjIwCF544AoAJbdl&#10;UXEcXmzYxGsrHODycZyB+lADmWdysI3W8YwfM+Vs4/hGST+NAEUok+0r9onZxAFdFtlZcs2R8+CQ&#10;fXFAE0qXUw3pcFI1yuwxgMW9ST2+lADoY1gcrFC6bhl5l27C2O4zn9KAK0jsixyzPE8OWLyyZRsY&#10;OAoAOee+fwoAet1HI8CMI/NZQ4hfBmVCOpXPFAE8siRKSJNhA+9sZl+Y4H1oArmPanl300Mihsgy&#10;oANw6ZGccZoAU3T+eRNH5VsA2MfOsuOmMDIGKAEe7tGmQNKBOVBWNWbeB/uqQf0oAPMuLhvNh2tb&#10;LkGCVNpkP+8en5UALGdkAgaD7CoJYiLDryT0IXuefu0AAt3nlmnmufPQECJE+UJjqDtIyc+tADWb&#10;7SdnmwywHh7clXU455wD2oAesUEMTStbRRvkMqxtvJIGVwCF546CgBlxBLGPtUcKzXAX92sjnPzc&#10;nrkDrQBIWuJSI0doEXkyNtbJ6bRkn86AIH82SU+fI7GAKVFuGUljkfPgkHjoKALDpcSjMU8kXGAp&#10;Revqdw6fSgB8caQNsCOok5eTC7WI9Oc8/SgCF8RrHJctEYPmd5myrAAHAVRnn8fwoAclxC0sC70M&#10;rqrrAwHmKjDgsuc8HrQBNcSiKJ2MmwLwWCMRlj+v4UAQLHsTF3cRyop6uigbu2RnAxQAw3kzSYeP&#10;y4V3bSw3B+mMYyfWgBzz2u9BM6+ewBEaORJj/dUg4oAVnup5PMjdfIAx9nkjwX9MMTxj/doAah+z&#10;xCF4PsbEkjysOvJ7YXrz/doAckCzSyyy3Jmj3ARRK21VwOc7MZOfWgCNna9mxHPDPAOHgyHBx2ag&#10;ByxQQxNJPbRJvO5VQ7ixUZAGQOeOAKAFkiOzz4rdJZVHyCV2yN3J65HX6UAK7XLsFXNsoA/eAByx&#10;A+6Mk/nQBFJ5xlxdM5EIVo1t9yks2c78EgjAoAsFJ5vnt5mjZeNpRckjofmH8qAESD7PIdsJUuN0&#10;koxtLDv1z+lAETysmySeWGSIbmkmfKsBg8KoB5/H8KAHR3cMzRIVQTsqt5MmPNVCM5IyaAJ5ZEWN&#10;juaLHO8KWUZPpjn8KAITHtiVL65jkj3f8tUXkg+m7AoAPPkMxWdDDbIrEEDcHIx0xk4waAFa4s/N&#10;RZJ8SkApGjMGOfVVOeKAEeS5nfzI2V7ZcqYHjwXb/eJ4H4UAEX7mIR+U1n1P7gCROSeOBx/3zQA1&#10;YfOd5HujOocLFHnYqYAyCUIyc80AI7NdttWaCe3BIkgyr5x68H1oAf5UFvGXmhiRmIZEQ7s7RkAZ&#10;A+bjjFADZ4GUGeOBJbgg+UsrkYzyeuQOvtQBI3nufLiDW0Ywd+VfcQOi5z+dAFaX7RLdAzSuy26q&#10;6LbqwJY5BD4PPTpQBZIuZgGjmaJRkbWQZYj13D+VAD4IliYxRwbN3zyy8bSfU85/SgCCZ5Y9s1yY&#10;GhwTJcHIfGCQFXHJ6d6AFS6hYwoyIs0iqywvjzURhnJXJPagCeWaFFZo8pIuMyBWZRuPB6c0AVTG&#10;6J/plxFMqtkmRQMvnjIzgYzQAv2uZ5yJspAgYkkBlc8DjHPrQA9rizchJXCzkDEYkIfHX7qnJoAC&#10;bm4bzI8C3XgwOmNx9dxPH5UACHy4FheJrJSScRASKQSc7cDv/u0AKlskkskk9yZkyBDGvyqmMZB2&#10;kZOfWgBpK3MoVbmGeAE77cYdW9N3egBTFDbwvLPDEoJyqRHcWYDIAyBzx0FACSQmMfaoYvPuApEY&#10;dyOW5PByB+FAAzXDhI42a3AP322tngfKMkn8aAIpRNJKPtEjMsG1lW3DKxYgg78HBHoKALLJcykP&#10;FcmIAbQhjGT9S39KAFijS3cxrFseTlpeNhYD65z+FAELsYtktw0LQHczykkMRg4CKF7cd6ABLyOa&#10;aFV2eayqywvzKiEdWGfUUATSyJGjNkqf+em0kc/UfyNAEQRvK8u8mhkjQ7iZEXO7PGRnHB6UAI1z&#10;deezTxhIUVvmA378dMYyaAHNcWpKpcNsncArEJCHx1+6pzigA33Nw/nW6q0KHBgdcFz2IY9PyoAj&#10;AkgiCyQfY+ScQ4kXk9sL7/3aAHJGs0sskt4bhA2I4h8ipjqDsxk5oAaZUvSUWaGWEHbJASrhsc4O&#10;AaAJBDBDCzzW8cW47kWJt5JUZGAQvPHAFACS25Ci4ji86fBEazOc4Jy2AcgfpQA8pK7CIZtkAB34&#10;V8kfwjJP50ARSh/tIFxOziAK8aWqsuWbI+fBIOOuKAFvlu5LSaRLkxIkci7fLAYtjOST2+lAEc1u&#10;sUavdzSSiN/OCJkMW6gbUAzjsKAJIJvOhEuyWMschJTudQTwCFyAaAEBiRySy77mTKKo2Mx24xwe&#10;elADnsi8yNcSNLGgLiI7eCQRnIx60ALNMkEUq5QSRjC+aWEanqCT0z0oAh5VEmuIftJclwYR8oHb&#10;AJ5zmgCSN4h5syEQNKd0jSJtYcAchscUAK4bbHKrm4btsG1c+rAdaAK/2adJRN9gtpZ2JzPvZTg/&#10;VC2cY4zQBaWbyUC2sZ3FsYYlF59N39KAAAiUyTW/71vl81ShwoB5JJBx+FADHeOSFWhnSGLcFDhg&#10;pY+ikkDp0oAR4rmOXNtboY1TPnMR5jcjjHHb3oAhuDdzFrZrJXsVyzqxVC7E5AA6Y7k5oAtQLHEp&#10;hQQRxKobyYgAyE+vagCFoVISZIWXygDCiviMZ/ix0OBQA6W3hWON7mWaUpJ5q4J5YcgAJjPPQUAP&#10;gNxNGJ7gPbs5O1JDvkVScjKjcKAGRvArMWuUH2iTKYXy2J246dT0zQAptVeVXkmM0CAsIHwQW5Gc&#10;4B6GgBZZobZHG5YpFH8RYID1GT0z3oAhZy6xO8X2vfli0YyqjqOp5z2oAkUriSeJUikc5dnXawHb&#10;Oe1AEjA5jkcmZ+q+Wdij3YAjNAFUW10ZC50+1luWbLzliGVT1I+QnOAOhoAsrPHGpS2jLKG4U5jG&#10;c44LD+VADkJ81pHg+eQ7fMG0hVA7k4OKAK8siyRKYbuKOHITeBjk9QpwMnHSgCSRZYJgbW3SREj/&#10;ANaT8xbI4xx1HPXrQBDOb6Vjbix3WYH73c4XexOQAvIxnrmgCxBHHETEqRRIqg+TGAu0n+8AcY4o&#10;Aa0AYJceUV8kAwqrhUz67eBwKAIpbVBGks80svlOZl5wXPUABcdD0FAE1s0skHmzJLAzEuschDOA&#10;TxkLkd6AEU26FszIBcPuQKAj7guD3yelACNZbnjeR5JYkywhbbjJBGdwwTweKAJJZraFGAbynQYV&#10;pGbyl7jJPGf1oAiJkdY5bmIXCvuO+EZCrjI4J5z60APiljYSzxuIGchpHkTawwABkNjAoAcXyI5F&#10;Pm9SAnCn1ZgDQBTFteLJ5hsrVrh2JklVirBW/wCAE5wPXFAFnz7cKI7Nd+DgggoMnrgsKAHYdpN7&#10;2oMjHaZVKnCLnBJOD+FADJJY3jHlXEcURIVZAduMjoDwCcelACtHdxSFba2ikVVBMjff3AjOAMZy&#10;OetAEFy15K7232JXsFG5wzbGdieAo6Y9cmgCzahId0MaxRRYBaKNQpQsO+O3vQBC8KkR3G3PkgeS&#10;inEa577cYJFACzQQxRxzXUstx5bGVEBI3P1AwuM4PQUAS2z3LRCd4pbd5OQkr7mVSeMqpYDrQBGv&#10;2eNyZJVV7l8oB+7Ynbj156elAEhsWkkjlmdpIY8ssJ2/M2CM54PQ0AJLJDCjkMI3QEK8rFY+eRkn&#10;jPT3oAiwwjSS4h+0Fyz7ogMAdR1POexoAlVoNkk6skO/5nZ1CyAj13YoADkCOVd8p6r5Z2qc92wR&#10;kUAQC2nMol+wW7XLtlrnechT/wAAJzjjGaALPmYTbEo27tuDlOvpu69O1ACqxaQyPEAxO3zF24CL&#10;0JJwcH6UARPcwvEDDcxQwEhA2cZJ64PTOOlAA63MEm22gjZQmWkBxIWyMgKMduc5oAguZLi5c2sV&#10;mJrJRmUOQhZyc4Ucj65NAFmGMpmGOOCNVAJhiUArn1wcY4/GgBkkCkpLJHzEoMAVwsaZ6HHAyKAG&#10;yW8aRK9xLLcmJ/OWPOMsORgIBnHYUASWzyNGbiaOWB3O5I5DvcAnjhcgdfwoARGhSRwZlX7VJlBj&#10;y2LbQMep6UAI9izSJJLN58UeT5LKPvHIzkAE8GgCSea3t1ZmdQ8akIHZliDdV3E96AIsyqsUs1u0&#10;7SZYvEcoq4yOC3Oe1AD1aAGSVMQO/MjyDaw47hiKAJCDiKZd0h6r5bBQxHcgEZFAFH7HeNKJTY2x&#10;uGYl7neQ3ltxxlM54A60AWxIkcey3TPzE7G+QE55wW6/hQA/GXMkkK5b5fMQoSqrnkk4POaAIZJI&#10;ZIR9nnEMO4KHztBz1APQ8dMUASMksUoW1t12BB++Jy+QRkADHUc9aAK90by5ZrY2iNYqP3m5trOS&#10;cgBeRjuTmgCxa4QNDGYYo1CkwxKF2E9MgduPSgBjIrbJhGAIlBhRW/dDP8WOmRQAyW3SKNXuppJ2&#10;jfzgifKS3UDagGcdhQBJbymaMS7JY3Y5Ecp3soJ4BC5ANACAxB2/eIGuJMqFGxm+UD156UAOeyZ5&#10;ka5kaWJAWWI7eCQQDkY7GgB0syQRyLlBJGPl80sI1PUEnpnpQBB86qss8P2jeS4MK/KoxxwTznNA&#10;Ekb2+ZJlYQPKd0jyJtcHA67scUAD7tkUqMbnrynygn1YDrQBX+zzrL532C2luCTmbeVwD9U3Zxjj&#10;NAFpZGiQC2iJJbBDEovPpu/pQAuD5vmSWwEjfKZQVOFGcE5weaAGM8Twq0NwkMWQokyFLHuFJI7d&#10;KAGtHPE+ba3Xy1TPnsR5jcjgAY7e9AEVwbucvbGyV7Fcs6uQhdi2QAORjueaALUCJEpijEEcCqGM&#10;MQAZCfXHFAEDQIwS4ETKYgDAivtiUH+LA4JGeKAHSW8KxxyXEs0pSTzUwTyw5AwoGeegoAlt2nmi&#10;8+4WS3Lk7UkO6RVJyMqMj/CgBkbQK7MbhVNxJlAB5bE7QB7npnpQAptg8iPPKZIEyRA20gtyM5wD&#10;0NABNNHbo4MiIyj+IsqL3GT0z3oAiLh1ikeE3e7LFox8qDGRwTyTQA8FWEk8QWF3OZGdcOB75IwK&#10;AJHH+rc5lJ+ZTEdgHuwBGaAKot7reZWsLWS4ZstOWIYKeCR8hOcY70AWVmWJCLePcN/CnKD0OC39&#10;KAHKW80vJBh5DtMg2kKoHXJwaAIJpFkhBgu4kh3BN+Mcnrg9zjpQA+RZreUG3gSSNY+JDwxbIGMc&#10;dRzyetAEE5u5HNullvtAP3oZwu9icgBckYz1yaALECRxZjEcMKqoPlRADbn1AOMfhQA1oN+y4ERX&#10;ygphVXCpn1C8DgUARyWiJGktzLLMYn85edpc9QMLjOD0FAEtu00sHnXCyW7MS6xOQzhSeMgZHegA&#10;BtkJ3TJi4k3IqgI5YLg9+aAEazDSIzvJJEmWEL7cZORncME8HigCSWa3hUgMI5EGFeRm8pT1GSeM&#10;/rQBC/nMkcl1Es/mEnfCMhVxuHyk859aAHxyRESTRSLCzEF2lXawHQZDYwKAHl8iOQHze48s4Vj3&#10;ZgKAKn2a6D72srV7h2JknVirhG9thOcD1xQBZE8KosdknmANgqwKDJ64LCgBxDtKXNsPOY7DIm04&#10;QZwSeD+FAEbyI8Y2XCRRkhRIp24z6HgZx6UAOZLqFyltbRuqoD5jEb92RnAGM5HOc0AV7g3Ujvbm&#10;yWSyUbmViIy7ZyAo5GPXJoAtWwWItCixRRkAmGNQuwsOhxxigCCSEPsmUZMIHlqpxGue+MYJFADp&#10;oIYkjmupZbkRMZY0U43P1UYXGcHoKAJbZ7loRO8U1vJJyElbcyqTkZVSQOtAEaiCORi0qo9y2UwN&#10;jMduOmeelAD2sfMkjknkZ4o/mELbMl8EZzwehoAbLJDDG+1gjxggPMxWPB5GWPGenvQBH8wjR54P&#10;PLbnzEBgA8jqec9jQBIpiKSTo6Q7vmdnXDqR6hiKAFbIWKSINIc5XYSqn3YKeRQBXW1mMolNjbvd&#10;O5LXO5shT6ZQnOOMZoAteYoQrEo27tvO5M9zjd16dqAFVy8jSvEAxO3zBt4VehJODg/SgCJriOSI&#10;GC5iigJCbs4Bz1wemcdKAB0uYJcW8EZQICZB/rM5GRgYzxznNAFe4lnuXNrFZrNYIP3u87C7k5wo&#10;5H1yaALcEezMUccMaKATDCANufXHGKAGSQKzLO0XzRKDAqPtjQHo2BgZFACS26JCHupJLgxSecq9&#10;CW6jAUDOOwoAfbvM8ZnkSWHedyRSEM6qTxwuQOv4UAJE0CSNmUA3Um5Bjy2LbQPqenWgBJLJpJEk&#10;lmM8MeT5TKD8xBGcgAng0APnnt7ZGOVDIpC+YzLEG6ruJ7/rQBGDKqRzTQGcyZYvEcqq4yOC3OaA&#10;FVof3lwhWB5MFnkG1hx/EGIxQBMQSsUyhpDnK+WwUMR3IBGRQBR+yXbSed9htmuGJLXJYqxRvqpO&#10;eAOtAFpZFji2QpuAY4Rh5YJzzgt1/CgB2ELmV4lyfl8xChKhc8kkg85oAhkkheIGCZYIAwVZN20c&#10;9cHIBOOlAEjJNHKotLddoQHzyctnIyABjqPegCC4F7cO1u9mj2IH7zcdjOxOQAvIx6kmgCxbfKGh&#10;QwQxKATDEoUrnpnHbj0oAjZI2CTiPCxKDCit+75/ix0yKAGzQRwxo9zNJOyP5wjTIYt1A2oBkDsK&#10;AJIJTNEsu2WNmOQkp3MoJ4BC5ANACDYrtl0D3MmUCjYx4x689KAFex3So1zK00aZZYTtADEEZyMd&#10;jQA6WZIIpFyiyRjgylhGp6gknjPSgCI7giyTwm53kuGhHCr2wCec5oAfE0I8yWMiBpTukaVNrDgd&#10;d2OKAFkJxHIj+ew6bBtXPqwHWgCv9nuFmE7WNtLcMTmcOVIUj3TOcds0AWllMKAW0TElsEMSqn6b&#10;v6UAGP3vmzW4EjDb5i7DhRnBJJB59MUAMeRJIVaGdIItwRXDBdx9ASQOnSgBHjuIpcWsCYVM+exA&#10;duQMYGO3vQBDcG7mLWxslexUbnViqF3JzgDpjuTmgC1bokSmKMQRwKoYwxABkJ9cHFAEDQK2ydIm&#10;QxKDCqtiNc/xY6HFADpba3SON7qaaUxv5qYPVhyAAuM89BQBJbtNLEZplkhZz8qSNudVJyMqNw/w&#10;oAZE8Cs3+kKhuJNyqB5bE7dv1PTNAEd3aCWJ2uJDNbIjt9nYA7m2kE5GD0NADW1GzEsMfnM9wrHL&#10;KuE9MsTgd+xoAJG80SXDwwxOCFjlm24bBwOASf1oAn+3wxeW0kwZJXEKLFg4b6DpQBBK4ISC1uGh&#10;GSPPWMOhznIz90c0AWPICxp50jSgE7UbBDOT1oAa8KxsZBHIJioBCEBsDHbIHWgCJ7uOW5+yhZxC&#10;qkvIYsxMPTLc5+lAD1bcWMc5dCR5QOFXgDoQAe9ADLq3gmdN0HnSQncmWkVASM5I5VuaAEAv2nOy&#10;6DSAA+T5WIh6/Ny2fTmgBlzEbjatzZrPGzAkh/lAB5IDY55NAEojaRlWJEeFODHLG67R2284bFAC&#10;fZLGOR3lUW8kjLmRd0Rby+gBDZxQBP5iiRkKvJHhnLNhwuMYUDk80AVJZLZoikEIjSQg5CbMshBB&#10;bp6UAWPLn88sZiW2Dag4jTPfjqfrQBC2oWsb28MsryTBsl1Gxc9CWzx37UAOkdblJJmto1Knak05&#10;X5sHA+7kgfjQBM19a2+wtKMyssKKgyuTxzjOOaAI3kZgkNtOsSk485EDo3XK5+6OaAJzDAqiRpfM&#10;AJIV8OC5Prx0oAieNInNwiETkYHlEDC+43YPNADJL4yXSwGOfyAG3uYh5RI7EsM5+lACkkuxWdim&#10;792rAKoyBk5GDjk0AJc2kcpjeSFppoTujy0iIM9yBkNzQA0rqQmI+2qXCgtbtDiNfU7vvZ9OaAI7&#10;i3+0ARz2q3ELOPnV8qFHUhTjkZNAE6iaQC3gdGgXjZJGVwo6bT0OKAG/ZLOPdJMscbyMuZYy0LMy&#10;cjox4oAnEkXmMm2SZQC5fIkCkcbQBk0AVpZIPI8uGFojJhhhNmSpBB6UASpC7zmZ5HlIUCNG+WNC&#10;epAH3ufWgCJtQslnhtXkczg8sFKpxwck4HftQA+UrMJJJLeOLnbHLc4+YDj+HJHtQAq31nDtYyp5&#10;bMIgEBxnpzyeMnrQA2aXCRW9pceUN2GnjQSIQcnGeQOaALJgVUTzXMkeSVV8EFyev1oAY8Uakypb&#10;v5pG3MZCtj0xkCgCOa8VrlbcxzrEFJdmiAgb/ZJbnI9qAHGQmRmWUPGT+7jOFXoOhGDigBt1a200&#10;iyiLzZITvTc0gjXPOSBw2DQBEw1PziyXsZfAJt/J2wqDxndknPpzQAXUMlwUW6tFuLZ3HzJIMDb1&#10;ODjkZoAkYSOfIhKCFeGjliYYHbBzg4oAT7JaxKZbhVjmkZf3ke6FmKdOQ3TigCbcFkaMh5UQGSR2&#10;xJtIwNoA5OaAK8rW5gaGBDGJSNpVNpJBByfxFAE8cE/mszXDO20eUpwI06gn5ep+tAEDajZ+ZBbP&#10;KZJlbDOgKruxjLZ479qAHSNHOJZXgWJwQscs5UhsHHQZIHpzQBJ/aFtGELzZZyI1VBkZPAx1wOaA&#10;I3dWSOK2nZBux5yIGQk54BwR1oAn8iHcFdmZRnCvhgWz79/SgBJUjifzBDIsr8KI8BtvXu2OtAED&#10;Xsct2IPLlW3RGM0jQ4hJHYluSf8AdoAkaQs5ZJ8oWG1eAmMA9Rg0ANu7KKVo3lgMzwt5ke5pFQHr&#10;nAJDc0AIRqTTfJeK7AAmExbY1B/2uWz6c0AMu4GlKrc2SzQs64IcFAo6kg4ORzQBORPKwihSE2w4&#10;MUsbKdo4G05AOKAGm1sYy1wwSGWRlLSJmIkp0GQ3QUAODqkhPMoUNI0nDhOwUDkkmgCGWWExeXDE&#10;Y0mYFSq7CWQg5PA7gUATCCbz2d5XMhQeWjcRpkcnA6n60AQHULZXggmkeW5ViN6KUXPQlieMfSgB&#10;8hWRZZZoI4mXCrLc7TuwccbeQPxoAeL6zj25uA29liRYxuHzewzjk0ANaQGJLe1utg3YE6IHRiM5&#10;GcYHNAE3kJtAkYSIDnDEEGQ85Oe9ACPHCGMiwyeewABiYA4HtkDrQBE98j3It2jnWNUZpXaIeST2&#10;GXGSfpQAqsHdpFlaRNwEa8IoOB0I5I5oAZc2tvLMu6JpJYjuTcZBGo+gyG5oACNS+0FVvVJIB8ho&#10;cRqD33ZJz6c0ARXMX2hx9ptI57csMsH+QAHk4JGT16UAWW81tsMAjFuvDxPGwwo+7jJwe1ADDaWk&#10;WZp1WJpHU+YmYCzJ0HDZxQBYEi7igVp41DO8mQ+w8YQAc80AV7gxLD5cERi80rswmwErggt07igC&#10;ZLef7Q8jSbiyAoh4Rc8HGOp+tAED6nZrJDEJmkuA3LKuEz93LE4GOe1ABI3mLJcPBDE+QI5ZtuGG&#10;cdiT+tAE32+3iMbPKCkjiFRFgjd68dKAIZXDIlvb3DQjcR56IHQ5zkE9BzQBY8iNIk85mlAJ2ocE&#10;M5PWgBrxRoxcQuJSoDeWQGAGO2QOtAET3kclx9lVJxCqnfI0WYW9stzke1AD1JYsI7gtHuHlA7VH&#10;AGcEAHvQAy6traaRN0IlkhO5TukVFJ5yQCVbmgBB/aDT4S8DPgHyTFiMA9fm5bPpzQBHcxNcFUub&#10;JbiMsGLB/lAB6gHHPJoAnCySFY4gjQLwYpY2UgfwlecHFACGzsY5HeVVgkkZcuu6EsY+gBDZxQBM&#10;ZEErRYaRAGcu2H24xhVHXmgCpNJAYisEYhSQgg7NmWQggt69KALHlTGYu1wzNsGxOkSg98DqfTNA&#10;ETajAj28EszyTBs7kXYuehJzx37GgB0jLcJJM9tGpU7UmnKktg/7OSB+NAEr39rbBC8w/eusMaoM&#10;rnp2zjmgCN3LhIbaYRqT/rlQOrdcrn7o5oAsGGIqH8zzACSFfDKXJ6546UAQSwIjGfyiJmHHknad&#10;v0LYPNADXvfMuktyk4twreY/ljyiR2JYZz9KAFZi8rkSuUz+7Bwq9Bk5HOOaAG3NrFKY3lgaeaE7&#10;o8mREGe+ASG5oAaV1ITFReKXABe3aHEajudwyc+nNADLm2FydlxaC5hZxhhJuUKOpCnHIJNAE48y&#10;QC3gMbQLxsljYcL02nocUAN+yWSFpZkjilkZcyxloWZk5HRulAE4kjMrJteZUBcyZD7SONoA5oAq&#10;yyQeQUjiMRkwwwmwZUgg8j2oAmjidp/PaZ5W2jy4z8saE8ZwPvc+tAEJ1KzE8NrJK7TgkFlUqnHB&#10;yTx37UASSMJfNlkt44MnbHLc4O4DgdCSBQA4ahaoUdpkKOwiARflz07E8UANmlASOC2ufJAOGnjQ&#10;SRkcnGeQOaALBgCopkcyRZ3KjYILk9frQAySNFbzVjkMpG390VDgemM4oAjlvB9qFvsnWIKS7vCP&#10;IOB90luc/SgB+95JWcSh4if3aHCr0HQjBoAZdWttM6yiLzZYTvXc0gjXPcgHDYNAETHU/tBZL1DJ&#10;gEweTthUHjJbJbPpzQAXMLzlFurJbi3dx8ySDAC9TjjkZoAlZJnIgh2CBeDHLEwIXtg5wcUAMFjZ&#10;wgz3CLFcSMv72LdCzFOgyG6UAT71RnjIeZVBeRmw+0jA2gDnmgCtI1uYGigjaPzSCpVcEkEHJ6d6&#10;AJ44JfNZjMzvsHlA4Ea9QTx1P1oAhbUrTzIbV5DJMrYMkYKLu6ZYtx37UAOdoZllle2SJgQsc05D&#10;bsHH8OSB+NADxqFpGELSAmRhEqoMgE8D1wOaAGO6FI4rWdkUNt85UDIT6Zxt60AT/Z4gQrMSvOFf&#10;DKWJyce/pQAkkcMUm4ROs0g2rsIDbce7AUAQNfRyXQhCSi2VWM0rw4hOOxLck/SgB7uWc7JtyFht&#10;XgIBgHqOaAC6tUkaN5IjK8Tb4wTIiA9c4BIbmgBpGpvL8l4rsAMwGILGoP8Atctn05oAbeQGUrHc&#10;Wazxu64O8FAB1ODg5HNAE5FxIwihEX2YdY5Y2X5RwNpzg4oAjNrYpvuGKxSuylpEzESU6DIbOKAJ&#10;RJsc4/eKA0hcYYL2Cgckk0AV5ni8ny4ojGkzArtXYSykHJwB6CgCbyZfPd3mcuUHlqRiNMg5OB1P&#10;1oAgOo2wNvBM7y3KtwyrsXP3csTxj6UAPkIlWWSS3SJlwqy3G07sHH8PIH40APN5ZooDzB1kdYUE&#10;Y3D5vYZxyaAGMyiKO2tLkxAHaJ0QOhxnIzjAOaALBgQhVc+bGOzEEGQ85oAa8cAcyLBJ5xAAMRAb&#10;A9iQKAIXvke4Fv5M6oqFpHaH9yfQZbJ/KgBwKySGTzXlTcBGhIRQcDkYwcc0ANura1lnXdCzyxHc&#10;m8yrGvfpkhuaAEI1H7QQLtd2B+4aHEQB77uTn0GaAIrmL7Syi5s47i2Lgs275QF6nBIyeT0oAssJ&#10;nKwwmIW68NE8bABf4cZOD2oAYbWzjBmm2wtI6/vI8wszIeBw2cUAWPNBdkw08abnaTIfYRgBAOTk&#10;0AVp2iWHy4IjD5xXZ8m0Erggt07igCwsVy1w0jy+YSg8uM8Rrng429T9aAIG1GzEkMRmaSdSdzqu&#10;1PTLE4GOexoASRvNEly0MMLfdjlm24YA4HQk9fegCU38EJjaS4BSVxCixYb5jx2BxQBFK3CQW1y0&#10;OTjzhGHQ5zkZ6DmgCz9nAjTz3aUKTtU4wzk9TQAx4Y42LiKQTFQG8sgNgY7ZA60AQvexyXP2RUuB&#10;CqnzJDFmEj0JbnIPpQBIrbi3lzl03DygdqrkAZ5AB70ANurWGeRC0IleE7kJaRUBPOSASrc+1ADN&#10;l81ySt0GlAH7nysRAd/m5OfTmgBtxEZ8Lc2QuIywJIfKgA9QGxzQBMFkk2rEqNAvymKWNl2j+Hbz&#10;g4oAYbOwjkZ5Y1gllZcyLuiJ8s8DIbOKALHmqJWiw0kQDOXOH2nA+Vep5oAqSPbeUywRCJJCDu2F&#10;MshBBb16UAWBHKZjIZizbRtTpGgPfA6n60ARNqNvG8FvJK7yhs7lXYuehJzx+VADpG+0RyTPbRow&#10;O1JpyvzYOOi5I/OgCVr+0tQheYZlZYY1QZXJ47cjmgCrfSFrSSG1uREhVgbgRiRDwcgHGOtAGhE2&#10;UXLKHyCBjJwfpQBCzwq7+WgXyuCdv3mbkkY6mgBfM+bDNCsWMgrnLe4AxQAwecmf3SsqHdiNgWO4&#10;5/iwP1oAr+XbSyp5kMi3DFpTAp27Q3y5bDY6UAWIY1R2Ii8o4EUbNlgUB4wO3NADPMvBJ5EFvGUG&#10;7fK8mVyTyAACf0oAmElwrAShRIOFKdenPJ/rQA14wCXIluJDz5bFSuT04GAPrQACSQl0RSJCNxQ8&#10;oOMEb8dBQAipbgtIdonwNyR9cZHboaACT7VvfyCMH5BFINqkDnO5dxB59MUAOiVmRVMiJMFCMyZb&#10;YR1C5xxQBGqRsT5EkSws48xkfa5bOQPl4+vNADy04ON6N0VI1G9QPVs7T+tAEk8ixR5nbapYL8p6&#10;Z4A4zgZoAEZvLjKY5IBLnJUdvpxQA0zRbpd0e3Z/GR8pJ6fd60ACyBWCoUjhI+VupJ9h35oAYBOo&#10;ffAuxW3BYmBJ5z0YAcn3oAjVLZpUadSl4S0yxJlcKcr82DjoaAHxKqy+ZHCse0CJRy2Vz1GenNAA&#10;Jb95vKjgjAG7MzSDaWJycADcPyoAky+9vMGZUwFKYJ55wCePzoAY8SgOzCaZ3x+5ZhgH6DAA96AA&#10;uNxjRc3DAlkkzswMAjcR0oAEhSI5AQzkYcR9s+i9P0oAbLJqW7EIi4+UQzfKGx947l3HJz6UASCP&#10;fghVSdF2uyfMATzgZxxQAwLuJWHy4rbdlnjfB3Z6fLjHvzQA5WldCRMqrxiIDzAFyME5wSfxoAkd&#10;o41ZpJHTcQodQen8PTOOc0AJG+6JFdx1AUHkrwaAGKbUNMVBWRCAzFeGJ6YA60AKZVRxhovJAyMD&#10;k+2Bj9KAEZriNf3sKtHuJCRsDjJz0baOtAEAiid42Ksty5aQx527Qcr8wBx0oAmhVA7N5JTCiNGJ&#10;LDavTA9MmgBFkvWlMVvbKE+bM0kg27ieQAMnr7UAPDSASebGFcEbTHg546An+tADwmze8rPNM3Ij&#10;JG3P0ACigCJp8viFVabrJEQdvofmI7UAPSIKxZlQXJGGEPHXuAcfyoAile8Mji2WN9mF8qbgEHn7&#10;w3evpQA9E3DCgJMFCylMNtPoMnpxQA1lB/dwNFHblvmdG2kkHOPlA/nQAqiZQIxIhzxtx5qgHueh&#10;/WgB8shjA81wgyFyCcnoO2cZJoAUbGjj2oAQ2QDhjg8igBNyhpQI2jER4kxkFiMnGKAEEy8sJIkt&#10;8BgACWIzxgDg/nQAKske7MRKkk/um5PO4Ehto60AVkjt5XiEwcXDM0ixISoUfdO4ZAPBoAlt4o43&#10;Z0QpJxENx3fIDxgdhmgBDNemfyoLeIooYmVpOMk5K4xnr7UATSSMq4uVG/OFEfIGR05/rQAnleUh&#10;k3SStIANkjDAPbgYA+tACGcFnRV3Tuu50fOwYAGN2KAFihRGLKu2crtby8dfoT6+1AEcpvi0hjWP&#10;YPlWGX5Qwxz8y7v5UATwq2D80cdyFAdkG4A/3R0wKAIHIdwLbyFt9/70xtsZmznsAM/jQBKGunO1&#10;nRT91VUeYuP738J/WgBZXjj3F3wQVXcOWO48AdcdaAAMroqhT1BKNgkA/wD1hQA13hUyAr5ew4Ds&#10;uVYnnjHWgBPM8shQ0KwEZz94n6AUAIGu0IDQrtBJARgWJzkkhgByfegCBobaaWIyxOtzuabyUO0A&#10;MdvzcgdDQBPbxBXZhC0AUCOJtxYbR2A7DNADBLdSyFIIE8tcsZJJOOSCRgAnPNAFhCQziQt5hwFa&#10;McdMgZPfPrQBGI9sbGSSSeR/uxsRtUj24A+tADQ6bnC5a5f5pYn+70xjdjGBQA5Y4opN21DcBcMs&#10;XGAe2DgfpQA24e+52CMrnaIJThcY5+Ybj+GMUAOiWQqDGY45doSRx820+i56CgBuVckIYVticyPG&#10;20lgRgfKO/1oAdGJGyqNgn5VXHmIO2TkqTQA6Uxxq5mPlqCoBXqfYY6c0ASxvlV3FQwIIBGTgj1F&#10;AELyR+YxiVVMRGTt4Zm5yMdcUAO81g20tCkeM7lzlj6qOKAGfv0LZhV1Q5xGwLHJz0bA/WgCvst5&#10;ZE3wyLcsWlMKtt2g5UlgGx0oAnhjCMSIvJOBFGWJYFAeAPQUAM8288zyIIIig3FpXkyoJOSAACf0&#10;oAmEtwDiQKsvRSoyTxzyf60ANeJVyxWSeUn/AFbEbcnpwMAUAAkYsyIreafmZCcoDjBG7HQUAEcc&#10;XzSjCzYBdI+uCR26H1oAa4u98hhIbd8ojlGFIAzncu4g8+mKAHQpuRVMirMF2MyEsEPcAHHFAEYj&#10;i+byHijiZ/3rI+1iwPA+Xj680ASEzZCh0boFQDeoHq2dp/WgCS4kWKPdcNhSQvy9s8AcZxzQARnM&#10;cZTAyQD5nLKP6cUAMMsO6X5CuzneV+Vien3etACiTYcIUSIjCt1JPsB15oAYFuFD74FEYJYLEwLN&#10;znowA5PvQBGEtnkT7QpW7JaYRR5UAHK/NtOOhoAfEkayiWGFYtgES5ycrk9AenNAB51+8xiit4uM&#10;5maT5CxOTgAZH5UASB3DMHwZUwAUAJOecAn+tADHiwHZxNOWxmJyuAfoMAD3oADIdzRoP37AlkfO&#10;zAxkbsUACRLCc7UM5GHER6Z9FPH6UANll1IyYiWLH3RDNwGx1O5dx5z6UASBdwBARJ0Xa7J84BP8&#10;IyRxQAwDcSkXlxWu7LPG+DuB6fLjHvzQA7dJIpIlULxtix5gC5ABboSefWgCSRoowzySMithfMQH&#10;Pt06c5oAInDRRqzc5AUHnaAPfHagBh8gGU/MjqQGYjhieRgKeaABpUjcANCIAMggcn2wMfpQAj+c&#10;ifvoFeMMSEjfOCTno2B196AIFiheSIsrJcOWk8oHbtBJX5gDjpQBNbqiyO/k+X8ojRjlhtHTA7cm&#10;gBFkvHlMMFsAnzZmeQbNxPIAGW6+1AEg3Df5qBXBGwxgHPHQZ4/OgBwj2eY8rvNK3IQkbc/QDaKA&#10;IWnJlxAqvNjMkTA7ScYPz7ccUAPji2vvdUFzjDCHj8QDjr9KAIpXumlfyBG5XCiGbgMDz94Z7H0o&#10;AkRNw2qBHKqhZdmG2k9hyOOKAGsAf3cLQx2xb53RipY5BxlQP50AOHngBFlTngIB5qAZxk9D+tAD&#10;pZWiH75whJC7lzk9u2cZJoAcCHWPCDcp4U4JweR6UAN8xQ0uI2jER+WTGVLMMnAFACCZSCQ8Udvg&#10;MAM7iM8YA4P50AKolQvmPKEk/ujk9cgkNgcmgCsiW0rRCYOLli0ixISoUHKncMgHg0ASW8MUTvIs&#10;ZSUhYl3EnK/w49BmgBDPd+f5MNvGypktI0nygk5K4wT+lAFhnkAxMo35woTBAyOnNAEfkmMNKXkm&#10;eTjZIwwpzxgDgD3oAQzqWdFXfMw3vGxOwYAGN2KAFigjjZnVNlwV2sUIPX2J9fagCOU3reZ5Sx7Q&#10;dqwy8BgOpDLu/lQBYhVv70cdwq7XMY3YP90e1AEDbHcfZvIW33/vCjFXZs57ADP40ASg3D/KZEVj&#10;8qqo8xcf3udpoAJnSIM0jkFdq5HU7jxigADb40UIeoJRsFgCPr6CgBHeJPNUrs2HAdl+Vs88betA&#10;CB1iwqNCsBGd3Un6KKAAPdxkBoUKgkgRsCSc5JIIA5PvQBAY7eWWIyRMt3uaXykO3AbI+YbgOhoA&#10;mt4irsywtCqgRxsSWG0eg7DNADRPdyyMlvCgjXLF3k45IyMAE55zQBOpZS+/IkPCtEM9sgZPTn1o&#10;Aj2FUJkeSd3xtjZhtUj2GAPrQAgdAzhDuum5kic/KOAMbsYwKAFVI4pN21GuNuGWLjr2wcfyoAbc&#10;venO1Yymdogm4XHf5l3H8MYoAfEr7QYzHHIFCSSD5th/uqDjA+tAEZKOSsXlLbM253jbaSwPA+UD&#10;r9aAJAs7Aqr7d3yIMCRQOmTyrUALL5cSOZj5agqAV6ntgY96AJIypRd5XcCCAcngj1FAETyRCRjG&#10;ip5XB+Xhi3JIx1oAcJGD4JhSPGQyjlj6gDFADP36lt0IdVOcRMCxyc9GwP1oAreVayugkhkW4ZjK&#10;YFO3aD8pLANjpQBYhiVHYrH5XAhjZiWBQHjAPQZoAj82980W9vBG0Y3F5nkyu4nJAABP6UATiS5B&#10;2yhFk6KUGSeBnk/1oAZJFGGMjiSeU9ImI257cDCj60AKJG3NGikSn5jGT8g4wRux0FAAiRANINqy&#10;7QXSP72CR2PBoASQ3bO/kMpB+RY5BhSBzncu4g8+mKAHQqxRVZ0WcKELR5YIQOQM44oAjVEJIheJ&#10;Ymf96yvtYtnIHy4H15oAeXmyFDo3ACoo3qBnHzZ2n9aAJJ5VjjzcHapIX5T0zwBx05oAEYmOPYQA&#10;cA7zuYD+nFADTNDulyhGz+Mr8pJ6Y29etACB1Rvl2JGR8rYySfYD3oAgnEy29wJbdTGAzeXCQWbu&#10;eGAHJ96AC5uGfAiuPJjPzHbGXYqhwVUdevX5aAIIZ7W2V/ssMir8piSQOqO0h427s/jxQBaje5ff&#10;JPGg4zDEhJIXHOSff2oAiVoUkSFR5k0pMhD5kYccgHjHpQAAiMyJbLPG78sVRnA4wcb8/wCFAEu2&#10;5WJIftbM5XcXZEJPI+bjgccUARRNa7HFsQ0+GIZ2b7/q2ORzQA22tbawQrFhAcvJtkeXPqfmLEk5&#10;oAfElpJhLSBmCsGdtzJ3yvBOeKAJxhHl3STOFz8g2bV3DnoBx9TQBFD5ETqitGkkwDyM7BZCABjA&#10;XAIAFAD47iKQsYZ5Aufm+U89sBmGMHFAFe4udOsUK3BaFMsFQhiHHTIIB5PpQBIkKvHFBCgFtGN/&#10;IUFs8hcY96ACT7UymCzjEUnA8yRS3PoORjHvQBNHG0IXcj+WxIZRl2cnqxbtQBBcXDOVRJvLhZiC&#10;AnmMVQ4K46/pQBHDNawQuYIJo4l2hFlWREZ2PG3dk/WgCzHJdkytPGqrx5Eak78kc5zjHP8As0AR&#10;blEkcDZeaQl3EgMhUDggEFcfWgByswWRbQvEv3iwiLdOoG73oAT/AEgCOMXZMrJl28tdx5HJ7D0o&#10;AYogKEWzl53V25ZsZ6ZbuOfSgAsLWxsI3FpncfnYCVpiz4ySQSTQAsUdsWAtrV2GVZirOmCSTn5j&#10;k464oAsnK+YTK84yWRSYyoB9CAM+nJoAiT7HC2D5UcsuJGYuFlbAGOF7AUANSVZT5cTFUySxYMSF&#10;zjAdvX60ANlubG1RkuN1uGLZALMHXoD8ufUcUASwQw7RbQxSJaoN27A2knnG3GefWgBk0l0VWCy2&#10;wuQBvlTIAJ6LggcepoAmVjABIJHEZb5hGPMDt6k+nFAFa6uY/kWG5MYyePKLsccEKOv6UAQxS20M&#10;TG2SQbNrRxzK8au0nQAsM9TzxQBctGu3MzTQoAvMaqTkcZOScfyoAYu1ZIomQySS5eRZAWbHQ4Y4&#10;x7UAIGYb47ZJEiLddm9cAdMt1NAEgS58uJXuXXCfO3lgMSD144H8qAIkMIR0tWZ5HDYZ2YfvDwS3&#10;defagBbKztLFSIdwOC0gErzc9zgknmgB0SQyc2sA8lCrk/NH3z0PJwaAJGZkkdmlaTuEHl4G7t2/&#10;WgCLbbI6ksiyzgSMNwEhAAxwPb0oAWGaB90cLvgkk7gxOeeAx+lAEctxaWQdbmN7cPnKrubcvQnP&#10;P5UATRxxtEtvFExtR86MdpVuewx3BoAbcPOqeTaIkDjAV5AWOT2ADDp70AKFeHaNoSMsS2wmQt7l&#10;s55oAZcTq4WOGcxliSxCmRiFOMBev6UAR281narILaO5jVNvlpIHWJmk9NwJ+tAFi2mvCXaVI0wB&#10;sUdVGATk8D9KAI2lhDopkaSSRt7qV38DggHgCgBC0KKy2rTJgkg+UWGcYIBbv+lACmK4McUf20+a&#10;qBn3RqJD0PO3AFADbcRFJI7UGSchyZHZiN/qx6j2oAfY2NvYRlYQdrDdKN7yliepO4k5oAIlgdlS&#10;2tt9srAliSg655zycUAT/MheSR5HjX+AbQAT07DP40AQgQRPtyiyT4fmTZKSAOwxxQAsUiTOY4zI&#10;oGd+4MSB04b0OKAGzXNraRv9o/0aHJOxQT5ijjsD+VADkRGVIIosW2N64wN2TkDbigBt2bgxrFaA&#10;ROQNu9SwAPoM8H60ASR4gB8tTtZjkIfNZnxnJI5FAENxcNuCxStGX+8EQyPhThgAST+lADIJ7W2h&#10;kFtHLtBVoVmDLGzOeqlgT35oAsQTzZmknjiUoQYkXJfpzk8fyoAgdlEkULqGeUmRg+XIUcEBiRj2&#10;oAcvlFHjtBNG5yXbazj2A3UASrHMFSE3UodUy5MannjLHAwOmKAIoDFsaO0bdOytueQnaGz1JHSg&#10;B9nb2enxs1vKwB+aQI7Shm7k7smgCONbIhVtY2kjjYNubdHgk5yM4J55xQBMwILM1wZNnzCI7BgH&#10;oMgDP40ANgjto5GXC+dN88js4WQlQMcDHAFADoWSU7EMmw53hlbPXB+duB0oAjlubazVkuU8m3LM&#10;AnLB0HckZyeemaAJI4kdEiSBks0GQ2AoZuoAXGe9ADbprvaILbERbCxF1JO49QBkY+poAeitFjKs&#10;iljvVcykt3JI7fhQAy5uXcAQXAhQ/MwEZdyqHBVR169eKAK8Vxb2yv8AZoZAvymJJA6I7SHjG4H8&#10;eKALUb3L75Z40XjdDFGTkLjJ3E+/tQBEskKSLCoMs0pMjB8yEYHIHK49KAAbULi1SeN25YqrOB64&#10;35oAl2XIiSL7UzOV3F2RCTyPmyOBxxQBFG9uqSLbEefhzvdmI3dMtg5FADba0t7FNsJCKcvIVkab&#10;PqfmYnmgB0SWbgJbQsyhgztuZBycjgnJxQBZXCPL+9mdEzhBs2LuHPYcfWgCCL7NG6plFlnAeRmY&#10;LJgAYwFwCABQBJHPE5JgnkCknf8AKcccY3MMYOKAIJ7nT7JGW4LQx5bC7SQ46ZBAPX0oAelvG8cc&#10;EKAW0Y3jIUFs8hcY96ACX7UV8i0URP0DyKSM+g54x70ATRxvEASjeWzYZRl2cnqS3agCG4uWcrHH&#10;NshZsECPzGKoeV9f0oAigntreJmggmihTaI0kWREZ3PG3dkn34oAsxSXTGR50VVz+4jBO8HHO4nH&#10;f/ZoAi3IJI4XRnlkJdxJmQgd8YK49jQAoZtkgsi8Cn5mPll+nYb/AHoAUi5AijN0TKybnby13ckc&#10;nHAoAYvkbG+zOWndXbLM2M9Mt3HPpQAWNtZ2Ebi06sN7AStMWfGSSCSaACKO3LAW9o7DKszKzJg5&#10;zkbjk464oAsnMfmkyvMudyrmMqAfQgDtxyaAIUNnE+D5aSy4kYtJtlbAHZccAUAIkiSHy4mKpkli&#10;wYkL04dvXHrQA2W4sbRGSdWgBLZALMHXoD8ufUcUASwxxFRbQxyJaoNw4G0k/wCzjOD60AMme82r&#10;BabYZCAN0seQATn5cEDjHU0ASh1g/eLIwUtysY8ze3qT6cUAV7u5TCrFdFFJPHlF3O3ghe/6UAQx&#10;PZwxt9lSVfL2tHHMHQOz9ACec5PNAFy0a7czNPCgC/6tQSSMDJyT/hQAwBA8cMkbSSS5d1kBZsdD&#10;g8Y9qABSRujtVkSMk8+WXGB2y3f8aAHhbny41e6cEL+8YxgMWB68cD09KAI0MQV0tnLSOG2s7N/r&#10;DwS3dec9qACys7SyUiHcDgtJiR5ue5IJJ5oAdGsDgC1h/coVdiN0ffPQ8nBoAkYsjuxlabPzCMGM&#10;Abu3QfrQBEVtEkXO1ZrgCRvn2yEKBgkD2oAdBNFIWSCRsHJOQxbPoGPTpQBFJPaWQcXMT24fdlUL&#10;NuXpnIz+VAE8aIYltoYybYfOjHaQ3PYYzyDQAy5luFTyrVI4WGArSAsST2ABGMe9AChWiC/II4yx&#10;LbCZC3vuznmgBlxcq+2OGdoy2SxCmRsKcYC9f0oAjt5bK3SQW0VyiJt8tJRIsTPJ6bgT9aALFvLd&#10;tvaWONcD5FxyBgE88D9KAGGaJJI13s8kpMjAjeABxgHjH5UAMLRojLaSSpyTuMRYZxggFqAHGK48&#10;uJDffvVQM5aNRIfc7eB6UANthCUkjs8yTMrFpXLbd/qx6j2oAfZWNtYxkRhipG6UB2kLE8kncSc0&#10;AJFHAxVbW2324cEksUAGc855OD2oAsDcpeR3d4wfuDYoB7Y6Z/GgCILbRy7SVWSfD/NJsmZgB2Ha&#10;gAjkSU+WjyKoJ37gxI7YDenFADZrm2tY38/FtD8x2AE71HHGAaAHIiMqW8UeLfG9cBRuyeBtI96A&#10;G3ZuPLSO0AhcgbdyluD6c8Y96AHxbYgdgOGbopMrM+M5JHIFAEdxcHcFSR4/M+9sQyNhThgAST+l&#10;AEcE9rbQyfZIpQuVMKzBxGzOeqlhnvzQBYhmuP3r3MUQ2HMSKTuxjnPP9KAIWZVkihZQZJCZG35c&#10;qg4IBJGPagBVZCrx2fmoxyzPtZx6ADdQBIqThUha5lEgT528tTzxknAwOlAEcLRBHS0ctOyPueQn&#10;aDnqcdPrQA6zgs9PjLW8rAH5nCO0oZu5O7J5oAZGljhRaxs8aMGy25OSc55wTzzQBMyEFmMxl2fN&#10;5X7teD0GQFz+JoAbAtukmzCrLN87szhZGKgYwB2xQA6EiUlFaQoc7w6HPXHDngdKAIprqzswUuk8&#10;mAlgEwWDqOMkgHJ56ZzQBNFGrxJGkJjskGcgAbm6gBevegCO6NztEFqPJY4EbSAk7j1AGRj6mgCR&#10;FMWAVZU3HcozKWPckjoKAG3NyzgLFcCCI8kLHvcqhwVA69evFAFeGe1tkY2sUij5TEkgdFZpDxt3&#10;A/jQBYjkuWMktwiD+KGJCSQuOck9OfagCNZIVkSEDzJpSZGD5kYccgH5celAANqlxapOjNyWVGcD&#10;scb80AS7bhYlhN4zSFdxcopJ5HzccDjigCKNrZUkW1Iachjudm+/6t3FADba0trFNsQCA5eQrK02&#10;fUksWJzmgB8SWsm1LWEsisGdtzJ1OV4JycUAWFASSUmSZ1TOEGzaMjnoB+poAhiNvE6oDGs04DyM&#10;7BZDjGMBQAQAKAHx3COSYZ5NmTv+U9uMBmGMHFAFee50+yRhcFoEywC4J3jpkEA8n0oAkSGN44oI&#10;VxbRjeAQoLZ5Axj3oAJftTp5Fogiccb5FJGfQcjGPegCaOJ4gNyN5bNh1ALs5PUlu1AENxcuxRI5&#10;dkLtjhPMYqhwRjr+lAEUE9vBC728U0cS7QiyLIiM7HjbuyfrQBYhkuyZXuEQKP8AUIpIfOOc59/a&#10;gCrcPF5ZhKNJLIrySK4aRgMYIBBXHtQBPO3kgSThILwKdkzLvUKeoyMEUARQT/aJpI4r2OaSMZMU&#10;YG7d/tZY4oAmupIY/LjZV86QEsobD4GBx69aAFeeFVQS7zkF8shKgAc5POM0AVUmS4R5oJ5Iy+Ui&#10;ihxuC57hx+tAEl5KqRKJ1kjjYmMBAzsQRkElASBnrmgBzrJcwkWBjO3EZJJJB/i6DsD3oAnwkWAA&#10;TOwC7yODgdcDtQBVKSy3G2WaSYRqDJbxoEXnkFj1+nNAE0tzEpW1LEzOAywjDfKP73YD60APuZGQ&#10;MWlZAo3CNArOc9OCKAIXkeQRRiIzgt8/nZiUYGRlcc/QDFADoZYogywSiQRLjavzZK8HAycdqAJJ&#10;FuHhkJjSRXGGEZ2SHPQZJoArWsEVhFtjgaJFzuRy0khHs5ZqAHDb5bSm3aGSX5IzkB2zzuO316+1&#10;ACy3AjbfKFhmVMC4Yb1wwyQPun9aAGpdfaXYQ38czxD54Iwvy/U5JBoAkln2hYZQrySjdtB2sQeM&#10;jnnGaAHfaLWIIsysc/MWKMygAc5OOM0AVg/2mFpreaRZWDLDFGADszgZV+n1oAkm2iAR3UckZYlV&#10;eLdIxyMjJQEgUAPcySRkacY8qNrSsSSAMDjHfnoaAJdwHAJMzdHKnBwvU47UAVHUi6Mc91JKoUbr&#10;aJAFG7ux6/QZoAknvIVdLc/NI2P9GUBiABnLHsPrQA+4jXYSH2iNQTHEQZNx9iDxQAx2EiRIkDyg&#10;nczz5iA7jK45/AUAPgMahvsygtGuWVDuOV9B2B4oAdIk5jYY8xXHO07HYHjGcjp9aAIreJLNAixv&#10;Aik/LLunchugDbj/ADNACK/lx5MPlTTZiiQABiMZ3NtPU9fagB8115YD3MkcUyLtW4ddwweSOxHT&#10;pQA2K5a6kkFvfwTeWPmgiUbgScjcSxxQAtw6RLsnQSPIMmMMEk2jgnrzjNAD5JYI0DTJIysC5dgW&#10;AHfJx39KAKiXQvFeW3nlAIKRpGAp29vlcY6HrQBPdun2dTcLKgJKAR7pDjAwSUBI96AF867mjaOz&#10;aNxwvmMSevBPHcZ6HFAEyssbBeszEK7gEg4HXA7UAVJoHa42T3EkzIufsqIFQKehYjnP40ATSXEK&#10;lbSWPfcuNyxJhyMDPPGAPrQA+4KRqWRzEY03sseC/BAHUHigCNpDcLHGsTTjO9mmBiAIGeQRz+C0&#10;ALG1vCXWBgdqj93HlyCOD7DNACzmcIT5YdHG1kT5XIx65H86AIbe0ht4UWGIwomQyOXlkLHsrEng&#10;8d6AFBjSLKwm3mlHlxZADkYzk7c4oAkd8fvZVSC4Qf68jcMdcdiBxQAyK4+0TOltqEcpjXJhjVc9&#10;cfN8x5oAmuplQrHcDMkpJEeQHweOBnnAPrQAj3EUXliYFgwYgFCwCgdyM4PtQBXS6a7hM0V0+eUi&#10;RAFbaD3V84+tAE1wSbb/AEgNGjEoBEGd8EZGWUEgfWgBpaZopBZbJEACM7nnA+907j3oAmPlqzMd&#10;zTNgNJ1DHHXA7UAU5PMe5Mct1JOiIA8EcYVPm5yx6/8Aj1AFma5gBjgbLzkBvs6fMAB0zxx+NACz&#10;TSqGVpCiou4CIKWOTgHBB4FADN4lEUYhaf5syPLmJQeoJUgZz7CgBUEcKlbfDOikhFO4/KcHAycd&#10;qAHMk5jdXgEjODuKHY7ccckj+dAEVrBDZQqsMRg2Z3By8z44wA5J6/jQARlREWERhmlBSLoGbjOS&#10;VPf6UALNNFC++cJbTbdom2+YADyRn5T26UARreCadltr6OURgB7aNVLA+rHcec0ATXXklUR0VpZO&#10;sattfPGSPUYPrQA55oIljDq/zgtvdCQqgd+DigCvHMb2Jp7aSRX5VI4gFbAPGVcccd6AJLlgIAty&#10;0sSuSqGPdIxUjuUBIH1oAdJJPMrrayKRkKGcbjg9emOQOxoAkysT4Y75pPk5GQcDqQDQBWcyNP5c&#10;929wkagGBIwi4PdiDn6DNAFiS4TAt22vM+CIEwSo6jdxwPrQA2cvCjEuRGihjHHt3kd+CD0oAZI3&#10;nqgEEky7t0kkxMYB6jKlRn6AUAEckERdbd94jTlY8scjrgZ460ASz+aYSzIJAw+dUOxiOnXjkZ9a&#10;AILJfssSxxxmJFznzN8rnd0wxY0ALGUVCTF5U0n7tAMBjwfmO31oAdO3kKJJgkN2FOyZxvUKe2Rg&#10;g0ARwXP2mZ4oryOWSMfNEiqSG9zk/SgCa5eCMIhQGZwSyK218DA49etACvcRIiCVXbILgshICgc5&#10;OOM0AVVnFyjTW88kbPlIoosbgue6uMfjQA+9kQRItwJIomPlhYwzsQRkElASBnrQA+RXuICLHy2C&#10;4jJYksDxnGB2B70ATDy4yAA3nuAu9lODgeg7UAVikktxtlmecRrmS3jQIvPILEc/TmgCeW5iBS1L&#10;EzOAywqA2FH97sB9aAHXLum4ySNGijKxoFZzn2NAELyNIIo1iacFjvMuYlGBkZXAz9AKAHxzRRIy&#10;wyrJ5a4wo3HK8HjJAoAfJHcSQSEqkqyDDCM+XJz0GSf60AVrS3isIQsULRxrkMjlpZCvsxLUAOGz&#10;y2l8hoZZfkj5AZs87jt9evtQAs04jbdLsgkVNouCN4wwyQPun9aAES6FzK3k38c7RD5reMAkf73z&#10;Eg0ASTXDDEMwVpJRuCg7WIPGRzzjPNADvPgi2CYMxPzM5QsqgDnPHGaAKglFzE00E8izMGEMMYAO&#10;zOBlX6HHegCSb/UCO7SSIuSqtHukY5GRkqCQKAHvvkjxp5QsPleViTgDAPTvz0NAE28KdvJlbo+3&#10;g4XqcdqAKci5uik9zJMoADW0SAKAe7Hg/QZoAmnvIkdLbBaRwP8ARwAxAHOW7AfWgB9yuVJDeWsa&#10;gmOIgvu47EHigCNm8xIkSB5QTlnnzEB3GRjn8BQA638lAxtgHeMZdUO47l7AdAKAHSiby3BTeJF5&#10;KfI7A8YzkfzoAjtoo7OMIiPAgJ+SQNO5DDgBix/maAERxGmTCIp5sxRqAAxGM7m2ngmgCSW5MYDz&#10;tHHMi7UuHXcMHkjse3SgBsVwbl5Fgv4Z/KHzQRKN6nqNxLGgBZ5FhASdRI0gyYgwR9o6kcnOM0AL&#10;LNbqAZlcqyly5UsAMc5OO47UAVVuFu1aa3uJRkFIo4wAdvb5X9u9AFi6aP7Ov2gSIpJRRHukOMDB&#10;JUEj3zQAeddTxvHZtG4GFErk9+O3cZ6GgCZdqHBO6diFZwCVJA64HagCrNFJ5+yaeSZlXJtkQKgU&#10;9CxBzn8aAJWniBW0lXdcuNwiT5ugz83GAKAH3BESZVzD5a7mWLaz8HA6g8UARNKbhIo44mnG7ezz&#10;5iAwM8jAz+C0ALGYIi4gcEKvMceXII4OBnigBZzOEYiMSI42uina5GMdcj+dAENtawQQosMLQKmQ&#10;0bl5nJP91iT7d6AHL5aRZWAwTSjy484VzxnJ2k4oAkeUr+9ljSC4Qf64jeMHkjPBHSgCOO5NxK8d&#10;tqEcrRgEwoq7uv8AF8x5oAmu5VXbFc8vLz5eQHIPHAzzgH1oAHuIYAizKWDBjhkLKFA79cE+lAFZ&#10;Lv7ZCZoblwcFIURQjbQe6vkD60AT3BBtsXAZEYlB5QZ3weRllBIFACM0zROtlskUYQsx5AH3uncZ&#10;70ATEIrMzBi7YBk6hjjrgdqAKcm57oxSXUs6Ig3wRoFXDc5Y9c/8CoAsz3UAEcDEvORkQL8wUDu3&#10;HH40AEksoVg021UTcFiA3nJ4PIPAoAj3CVY41iachgZJJcxgHrkqQM/lQA9RFCjC3IMiKSEX5vun&#10;B4ycUADxzmJ0eEOZAdzIdjsccc8D9aAI7W3gsYlWCJoAgO4OXmfHYByT1/GgARx5ZIiMEsgKRDAD&#10;sMZySp4zQA6WVIX8ycpBPtwsxHmBQeSM/Ke3SgCIXomuGS3v45fLAD20aqWB/wBo7jg5+lAE115b&#10;Kkbopkk6xq22TPGSPXg+tACvLBCkYkVyXUtvZSQoA7kZxxQBXjnN5G09s8ityqRxYVtoPGVfpx3o&#10;AluWX7OFuTLGjHahQM7FT6lASB9aAHSPPKjLZspGdgeTnAPXpjkDsaAJd3lOFI3TP8m7GQcDqQKA&#10;KrtK9x5dxdvcJGoBgSMIuPViDn6DNAE7zxHED7XmfBFunzFQORuOOB9aAEuGMCuWJCIu4xxbfMIz&#10;yeQentQAxys6rtheVN26SSUmIZ6jKlRu+gFACxyQRl1t2DhE5EeWOR1wCeOtAEk4lMLOYxMCMMqH&#10;YxHTrxyM+tAENkgtIhEkZiVc5D75XO7phiSaACJkVN3leTNJ+7QDAYg/xHHc0AOuH8nbJNst7sKd&#10;kzrvXae2eCDQBFDN9omeKK9jmkjHzRRgE7u2fmOKALFy8EexGQebICzKGw+BgcevXmgBXuIlVBKG&#10;YMC4LISAAOQTg4zQBUWYXSvNBcSIz5SKGHAZVz3Dj9aAJLyVUhUTrJEjHywsYaRiCOCWTJAz1zQA&#10;51luYSLBo2xiMsSSQf4sY9Ae9AE+Ei4AImfCiRhwcDqQO1AFQrJLOVeeSfywPMt40CLzyCxHP05o&#10;AnluI8paly0rgMsCgNhR/e9B9aAH3DPGWLyvGqDKxoFZzn2NAEDzNIIoxC0wLHeZsxqMDIyuOfoB&#10;QBJFLFGrLDIsnlr0QZOV4OBk4oAkkS5eCRjGkquMMsZ2SHPQZJ/rQBVtYUsINscDRIuQySFpZCPZ&#10;iWoAdhPKaRoWgll+RCCA7A87jt9evtQAssyxNuk2QyKm0XDL5i4YZIH3Tn8aAGpdpcyMIb6OZoR8&#10;1vGo4PTJ5ODQBLNcEAQzbXklG7aDtYg8ZHPOM80ANubi1htn+0KWXYzOdhZQoU5zx3+tACyNDbBr&#10;hhsaU/vGyzktjoFGT+AoAjBYhow8saR7Wd41Xc+72YHPHHrQA2O4nRFnnjly+4R2axhnVeoJIJwc&#10;deaAJJp5GMczP5RZAEiuBkAt6gd8cdaAHfvSNv2iIsVyrBMJ9DyRQBDLcParNdXAQbtqBlO4Njpg&#10;YyMntQArrPdRoqlUQ4Z4sOjMw/2l7Z9qAFbzgMwgQy7SikDzGHPJJbAIoABFIpG6QzPLtMsw3Bmw&#10;AOVxgADpigCRABGBGC8ZBU+YPmLD3PXj2oAhW1hTdNLalpzz5cbkkcjG3GB9aAGJcbpGkNrc7kGD&#10;kKF9CApfBP0oAsq8W2OGGHa8iFvLACuoyBlgeP1oArbYJldJJ2EoYKPMUxPnOQFyF44xwKALDzoj&#10;C3hG+4bGEJJ29Tls5xmgBsqxxyNdtH5k5CiPygWfB4HIzwAaAHuy26iWUbWJy7fM5Y+w5JoASZzE&#10;JAshRBtZvKRPNdz7Mp649KAIBPOu27uA5dsiK0CKXUZwM4zgke9AFmSZpMXDuIQyKohcDh2PRlXH&#10;P40AO3SFcpIpBHLbCU5HfBP5UAVllkhjkubxdoBVA6H5GGeCOB64oAc8c88aJyinDTRDzELbf9sf&#10;yxQAkrXWQsIVJfLIRziRlHT+MjPHsaAFjhnjYCR45GkwXnPyncv+z0H4UAPLtgrGwljkyrGUYd8c&#10;8ZHPAx0oAijtUVXuHt1VuojjLM45GMAY9KAGJeJK7SpbXeVG3DD5TjggDdjNAE7TRFYkh8yKSVdx&#10;jAw+3gfMDxxn1oAgBtp1MRmcSAhcyq0bq+cjGQCc/SgC0biNZBaRgyXJ6qSSADzljzjpQAwhbaU3&#10;MiK1wQqr5a7nweOOpx70APKQwK0koQSSck8sSx9FH9KAIpNipJseRPK2lzGql5D6DcD2GKAIhPNs&#10;F3NHIXfPk2ewNInXGTzgkdeaAJ3Z3VbsqYdyBY0lwQC54LBT2HvQA/dMyqu9X2jJ2odrZ9fmPFAD&#10;JJ5LNJ7u88uIHai+Wc7mHTAxkZzQBHLHcXAQ+YMZDSRjfEWIIGNwxwfQigCWU3RyI9kUrR7RsCu6&#10;8987c/rQA1UlQ7inmrKR51wSd+QOu0ZA9gKAHQAsgQMZICSpMgKl8nOckDOBkdKAI47SOMNO9sVf&#10;JJSJmYgDBG3oM8UAMa+Mshdbe6YhOjjgY+XaAWwT+FAEyyLiKOMeU7puCkBWXnup4780AV5GgmLR&#10;G6zKzbcyK0Umc7htBC+mOBQBbFwqMtpCQJDj5DlsZywLdSM9s0AMaSG3c3TL5lwQEQRoWcjv0zx7&#10;0ALM0MKmZ3McsuC2AzFjjGMDP6UAMd1RGEXmx7ArM0aqzsx7YYE8/SgBqTzAefcRSvK4Pl2mxWdQ&#10;ehJBIBx15oAk3OCtzI3kHaEWKXaQGfHJAP4daAJApZdm+KQ7SRtQhST3OCR+VAFdn+yxzXt4gVht&#10;RCjZV8dAvAIz0oAbOlxdIm0bc4d4fnQkr1G/3+lAEksdwAWiiWGQoVjkUiR1ycA5JHABoAFjnQoJ&#10;F88EgyzjIdivGdvT8qAJ8tGuPMV4ZMqVI2ys457gZGPagCsLUJuupIFMgPCxsSw5AAUcDtQAv23z&#10;5HkFtcEhQGAUKMgkbdu7BP0oAkM6BYlgjePzF3OmMOo7kg579qAK8SxXQMEl2+7eFLSK0J5bIKhg&#10;ufTpQBa+0JE62cILSnhl5IAwTuY84zjigCOaWOGb7Q4D3LKPLCqWfHTA60AOJjt90k0kaSPgluWy&#10;390L/hQAyeQr5gikZQNrOUVWkkPX7rA9cYxigBkdxcBBczq/zZ8mzEatIO6k7c4P40ASmThLpnaA&#10;lQixTDK7m67gp7fWgBSTIAEn3MVz8iNsYEYweSKAI/PNrFJd3MQiICqpVt6kjpjuMk0AEqzXQSMo&#10;SxAeWP548kHs4PT2xQAGO7RvkVIZduxWG2R1yevzFcj8DQA+OCQNtdUnL8yTdGLDHzbRwOBxtoAX&#10;aFjOP3icqd42s5HYE4yMcdKAIPssaq101r+96rHG7F1xjgDgc4oAT7QJ2eaOyu8qvDHp128ZfGfp&#10;QBY88bIYoYHUldxTGJAM4JIbryeaAIj5Uu+KW8wxYKA6GGXzM5G0MF6+woAne4SOX7NFIHuAQCvU&#10;Lnpu+oHFABI8ccrXLhHnZVUCJP3nfjjtQAO8dsrXBG0yH9453PlsfwqMn8BQBFlyrJ5kkaxlWd4k&#10;XdJu9mBzxx0oASOedFE88cql92y0EYZ1XqCSM4OB60AOkmd2Sd5TEWQBI5xkAt6qO+OOtAEg8zGD&#10;cxMSuVOzCH2PJoAry3L2yzXVyiLnagZTuDY6bRjIye1ADnWa4jRVKxpw7xASIzMD/eHv7UAKfPH+&#10;pAhlKlFIAkYc9SWwCPzoAPKkBGZDI0u0yzDIdsDHI6AAdMUASJgRhY1LxkFSZM7iw9+/HqKAIRaQ&#10;JunltC0/3tkbsSvIxtAwO3NADI7ndI0gtLnKjB3BdvocAvyfoKALIeLZHFFDtd0LeWAFkXkcsp4/&#10;WgCqVt5kdJJ2EwO394phfOcgLkLxxjigCw9wkbLbwDfcNjCZJ2cE5bOcZoAHVInN40QkuCoEZjBa&#10;TB46jPAB60AOd0tx5sq4bOXb5nLH2XkmgBJn8oSDzjGo2swhRTLI/wBGU9aAIRPcDF5c72LZEVoI&#10;1LrzgZxnkj3oAsSSySEXLv8AZwyKohcDG5j0ZV7/AI0AKWcLuWRWUr8zbDt5HfBP5UAV0kkiSW5v&#10;RsA2qrofkYZ4I4BzzigBzpPMkcYyinDSxL5iFiv+2P5YoAJnvNwSILFKYyFdsSuvOP4sZ4+tABHD&#10;cRuBI8crSYLzn5TuX/Z6flQA92YLtRxLFJlWEgIkcjnjjpjjpQBFHaIiNcPAFbskbFnHIxgCgBq3&#10;scjNJHa3hZRtIZflOOCMbsZ/CgCVpoSkSQrJFJIu4xqMOF4HzA8cZ9aAIVNrOphMziUEDMoaN1bO&#10;RjIBOfpQBb+0RJILSMGS5PVCSQuecsecdKAIyFtpWuZVV7ghVQRrl8Hjjvj3oAeVhgVpZVRZJMkn&#10;liWOOijPp2oAhkEaK+0yIY9rsYlUvIewAYHqBigCMXE+wXc0cm98+RZ7FaRBzjccnBI680ATyMz7&#10;btlaLcoEayYYAueC2D2HvQA/dKwRdyyBRnIQ7Wz36mgCN55LRZrq82RKdqL5ZzvYdMDGRnNADZ0u&#10;LhU+cY4aSMb4yzAgY3DH6igCSQ3TZEYjhkaPaCgVnXnvu25/I0AIqTRkEfvhKR51wd27cB128j6A&#10;UALArsgTcZYiSrM4KFuc5yQAeOOnagCOKySNWmktyH5JjjYswAxjHQZ4oAjN+JZSUt7pnVM/Ovyg&#10;D5doUtgmgCdZFAiji/dSSJuCEBWUd9ynjqeaAIHeKffF9q3SMwU+YpifdncNoIHpjgUAWRcBGFtE&#10;yiU4+QgtjOSC3XGe1ADS0UD/AGorvuGwiBELMR36Z496ACUwxBp3lZJZCCxXexY4xgL/AIUANdkj&#10;RhGZYxGFZiiqzsx7YYMeaAGJcTcT3MEryOCY7QorOuehJBIBx15oAk3MpW4kb7OSoURS4KhnxyQD&#10;+HWgCVQXXbvikJUkbUIU57nBI/KgCu7m1imvLtAjLtRShyr44AXjIz0oASdJ7pIwq4LYd4v3kZJX&#10;qN4Pf6UAPliuCMxxLFIUIjkUiR1yQAxLEZAB5oAESdCu6Pz9xBln5DsV4zt9PTFAE+WRSPMV4Xyp&#10;Vl2ys4+oGRj2oArC1RA93JADID9yNjuHIACjgc4oAUXonZ5Ba3JIUBgAFGQSNu0tgmgCUTKEiEEb&#10;p5q7mU/fQd8qc96AK0Qhu/3Et0+8MBukVoW5bIKghc+nSgC2J44nW0iJ848MgywAwWBY84zjigCK&#10;WVYpvtDYknZQECoWkx0wOp6UAOYLb5llkSKR+S3LZb+6F/woAZPJs3hJWUDa8jIqmSQ9eAynrjGM&#10;UAMjuJyi3U6sA+fJs/KVpB1Kk4zg/jQBKZeEumdoMqEWKYZG5u7BT1H1oAczSOAEnBZlzlUO1gRj&#10;BwTQBF5xto5bq4hEZAVVKnepI6Y785oAJlmuVSMg5OHkiy8ZYj0cHp+FAB5V2n3FWGXaVVgVkZck&#10;DPzkZH4GgB6Quh2Oq3LScyTDhtwx820DA9ttAAFURH5d6HKnf8rOR2B4yMcdKAIBbRKrXTW2Zjys&#10;aOxdcdlHA5xQAouFmZpksrolV4Y9OuOMvjP0oAn87CwxxQupK7igADgZwSQevJ55oAiPlS74pbza&#10;zMFAdTFL5mcjaGC8H2FAEzzxxy/Z4nElwSAVySB6FvqOlACyOscr3LqrTsqqoiT959MDtQASPHbK&#10;bhhgyn94/wA0nzY7LyfwFAEWSQUEkiLGVZ3jVd0m72YHJxx0oAak86hZ545V37tloI1Z1XqCSCcH&#10;A9aAJZZ3YpM8hi3IAkc43AFv7wHfHHWgBV8wgD7RCSVyp2YQ+x5IoAhluXtlmurgIpbagKncGx02&#10;jGRk9qAFdLi5jRQVRThniAdGZgf7y9vqKAFK3A/1WIZSpRTgSMOepLYBH50AGx1YAyGV5sGSZQwZ&#10;sDHK4wBjpg0ASIFEYWMF0IKnzAdxYc9e/HqKAIltYl3zy2hef7xSNySvIxt6DtzQBGlyzyPIbS5D&#10;KMYIXaOxABfBP0oAsq0ZSOKKHa7oW2YCuvI5ZTx+tAFUrbTh0luX84MF+dWhbOcgLkL6Y4FAFh7i&#10;ONxbw/NcHHyEltvU/NnOM4oASQRxyG7MAkmKqI2QFnweByM8AHrQA52jtwJZV2uxy7As5Y+y8k/h&#10;QATSeX5mJjGg2swhRTNI/wBGU9aAIhPcgC7n3MzZEVr5al1GeM4zyR70AOvpXe2luHcQbodoilA2&#10;hm/vqv8AjQBFGLdLyRsPJIhDLI7NOqk54UD7vFAE8zyl5GRykpwse5CE4GfmI68HigBqOUEcTlpp&#10;G3MzBtuSPTpgelAEKPbhhcNbzvKmVjSZZH5J6jOQaAJIcNFIyZeVs/JH2P8AuvwPyoAnVMoC8KKg&#10;YeWFIJy3fAxjB5oAbJcTLJthVN2cO0r7duB2Ayc0ARiKKz3mPcVlzv2/NnOM8tkCgBFe4ukcXUEl&#10;tECUhVZEfzFxjd8hBHPbNACPOxYRQS75gArwnbsUD1zyCR0oAXbJ9oDOUFsiZR1c7hxg7hjHSgBB&#10;M4ZYoFeeEFS0pKKuCMjBBDH3oAVoAXWWWEM4yqkyEEknPAyaAC7M4SKMwROC67FkYlwQckjI6ge9&#10;ADYVcyskLTPChMnmTbW9RtU4HQ+tABDBaZiCiWKcZWNC5yQvoFJGKAGKtvHdyks8kikHdIzy+Xng&#10;7R/DjJoAsvLco7+XsUvhYvOQ7QRnBLDGaAGoJYnSK4UyOwaRmUgEsvp0AHpQBXj+zu3nmOZpIwQs&#10;UwdvmyckHlTQBOpRoiwZnlcnCxH5QBn+BiABQBLtiCjdEYhE2IxkbTnqcdsZoAZJcO21LNVZ2YLI&#10;0sm0Dg8KBnnigBiwQWOTHGy+a3zH/WZGccluKAEgkuLwTCezeCJCyRgSI+8Y+/8AKePTFAEj7mbZ&#10;GRJgAsmVYLkcZHBGaAEBuPPLTrElvEh8lxIQy8clhj0oARbiXcsVuslzAQN1wrRqoBx0Ocn34oAW&#10;a1jZxNOCWwUj3Ockk8ADjFAEdxcTBYtqxM5YKqyZ3ZUgkjI5IHPUUALED52IpZZrcEtI0oU89Aq8&#10;Z4PrQALDbq0buGjlBOxJGIcgHPAVulAEcaxR3TsMySIQ292eYKT1CjnbjNAFiUzt5mzavmYEYZDg&#10;Feck0AIPMhdYW3yNgyCQYyxHr0Ax2oArR/Z3xIqXTSwgrHDIHbn2zlTQBMDGIi6l3lfI8uM42r3+&#10;VsYFAE6ny9okgCBGAjEm0jJ/iHAxigCOaa68wJbxxgsw8x5XIAx1CgbvSgCNLe3tGO3IMp+cZ3g9&#10;iQTxzQA6OW4uvMF1ayQRqxSIRyI6ugH3iFIxnpjNAD5mjMnlo7tJGAGQlfLUY/iB5BIPFADQZHlB&#10;YIluq4iYSHI4OSeMYxQA1JW3olvFJcREri43IFCnvkEFvegBzW8ckpklhDsoKqWc53Mc8dqACc3G&#10;Iz5MEisymPed0gOckgY6gc0AJAZFlKmSSWIFmJlC5HHAU4zwf71ACxxwh0dkZHwwXLEPgEdlYigB&#10;gSCO5di7NKMFTIWnCk5GEA+7QA957nLtDIizSfu0R4yBle7HNACgGMxpI7zMQzuVO0lgfTj19aAI&#10;MwbvPdJ5HiB2QTrIxJJzxnINAEqHEO+Ml5nyTHESo+m1zgDsaAJ9v7tUeARqrDagIPJ5z7UARSy3&#10;AkKWaqCCCZZX47gjAzzxQBDFb2tnmOBpQ8hwyKd4bAweWBwKAHpJLcCRbm1kt4wxSNVlRt0eOXO0&#10;gjnPFAD3mZZPJX52UAFJNmxR0BPcEigBu25+0lp4oo7ZVJicSEMOzE5GMY6UANSV3dYIEkmiO3dP&#10;vjCYPcMCCT+FAD5IIjKJZ4i7LlUJkOMk5HFACXckuULJGdrLs8zORggsRkYJC8jmgBIDuISCSSWL&#10;cS7TYPY4CHAPB/vUAPihtkeORoXjmJKx73YvgN1wrYxQBFCluLucoDJKhyXkLTbGP90chcCgCd/t&#10;J8x42jzLhYtyE4I7kjHegBIt1uViuC0shDsWBAO4e3HTPHNAEIeIsbgxTytGrARSK5OWPbOVPSgC&#10;XG63LrIxlkziNOw5GApIxQAqyjYuEVGVtqxkDB5647EZoAJZZd6i12kkjzWkcqBjsFGTmgCMQwWR&#10;bYThzl0Pzbs+7dB60AEMt1cK4uLNoI1YqgjlRg64+98pyOeMUASSjLeRHl2ABeLcpVOO+eQSOlAD&#10;Qs5uGZkSK2hQNBNvJbkENu4x0oAjjmZjHbWgnnjG398HjCYx2bhj78UAPmt4jIJJULOMogeQgjce&#10;1ACXMtwhiWSGFxuXy/POWBByWHHJA96ACASGYqm+SAMzu0u09M8ISOx/vUAEcNtvjYo0cxyFDu24&#10;7TyRsbFADUFul5I3zySIwYSOzTqhOeFA+7xQBPNJKXkdDsk4WPchCAjklj34PFADEIURRuXmkfcz&#10;HIGSPTpx6c0ARK0IIuPIneVMiNZlkfBJ6jqDQBJFtaF2XLzNn5I+AOv8LHA/KgCdUJUFoUVAw8sL&#10;hjlu+BjGDQAySeZW2xKm7OHaV9oGB2UZOaAGCGGzLeWTtlz5m35s5xnlsgUANBnvFf7XBJbRKSkS&#10;rIj+YuMbvkII57ZoAV58sIoJd8wAV4W27FA4G7PIJHSgBdspuA7iNbWNP3bq5DDsdwx6UAN8+QMs&#10;UQkuIcqfMJRVwRkYYEMfegBXgHmLJJCrMMqpMhBJJzxn60ALdtOFjVoImBdSiyMWdSMEkZHUCgBs&#10;Ik85lgaR4UJk8yfa3YjapwOh9aAEhgtGMQAminGVjQudxC+m0kYoAaFtYrqQ5eSRSCDIzzeXng7R&#10;/D3oAsPNco7ldqs+Fi81DtBGcEsMZoAagmidIp1MjuGkZ1IBJU9ugA9KAKy+U7+e0czyRghYpg7f&#10;MSTkdQfagCdGj8sy7neZycJETtAGf4GxgUATnysAvEYvKbEY42nPU4xxjNAEb3MjkJaBSxYK7SuV&#10;A4PCgZ9KAGJBb2BZo42/fNyfvgjp1bigBsElxeeclxZPbxKWRNkiPvGPvkqePTFAErKS3lxMJTwW&#10;TKttBHGRwRntQAg+0/aS1ysUdtEh8lg5DLxgluMdKAEWeXcIrVZLmA4L3AZFUA4/izk9PSgBZrVW&#10;dZZxkgFI9z8kk8AYxigCO4nlAi2LC8hZQqS53DBBJGeCQORyKAFiU+b+6mkngBLSNLtOD0CrwDwf&#10;WgBI7e1R0dw8coJ2pIzByAc8BW6UANjWGK6dlBklQhtzs8wUnqFBzt6/rQBYlNyfMEYWNpMKgZCQ&#10;CozkkGgBiiSJliYvI4UyCUkfMwPOegGO1AFaPyJMSCO6eaIFUhkDsMn0yCDQBYBj8pmR3eZz/qkY&#10;javQ/K3QUATBzGFWW3VArARhtpGT/F26UAMkluPNC28aAs37x5JCAMdQoG70oAiSC3tXYR5HmkeZ&#10;zvz26t60AOjmnui4urSWCJWKR7JUdXQD7x2nIz0xmgB8zIZPLjdzJGAGjJTy1GP4s8gkHigBgMsk&#10;oLhFtlXEbCQggYIJPGOlABHOQyRW0MtxESv+kbk2BT33Agt78UADQI8hkkhDsoKIWc53Mc8dqAFu&#10;PtG2MmKCQMymPeS0gOckgY6gc9aAEhLrKV3PNEpZmMu3I44CcA8H1oAVIrcskjq6PhgoZiHwCM4C&#10;sRigBgjhS4kcOzyDBVpd04UnIwgH3aAHNPcYdopVWaT92ivGQvy92IPNADgDG0aSSNMSGd2XAJYH&#10;04x19aAIAYM/aJUnd4gdsM6SEknnjOQaAJYyBBviJaV8kpGSox6bXOAO1AEzRhkEckAjRWBVAQeT&#10;zuHpQAySScSbLNQCCCZZn47gjAzzxQBDHb21rmODzAXOGVSGDcerA8UAOWSa4EguraW3iVjHEiyo&#10;25McudpBHOeKAHySskghT94yhdySlCq8cEngjIoAQLdG53XEUMVqiZicSHcOMMTkYxjpQA1JpGdY&#10;bdWniJQtOXQJj1DAgsaAHSwxPMJLiIsy5WMmQ4yTkcUAF27jyyY0JVl2eYSSCDliMjBIXkcigBsD&#10;b2CwySyxbiXMu30OAhwDwf71ADoorZWjkaF45iSsW92L4B64VsUARRJCLuYpmWRCDvkLT7GPXaOQ&#10;uBQBO/2nMkqtGGkwItyE4I7krigBUZ4WSO5LSyEM27gHcPbjGM8c0AV1eNn+0NFPIYlYCORHPzMc&#10;8ZypoAmAUwmQSsZZAQIk6YGRgKxGKAFWUBFHliNg21UAGDz19iKACSRw4FoVJJHmvI+APYKMnNAE&#10;XkQ2THaxCucuhG7d+LdB60ALFLcXAkE1o0CKxVAkqNvUD7x2nj0xQA+XLEW6ZcjBkiypVeO+eQSO&#10;lACbJ/tLMyJFbxJut5d5LdCGLcY6UARxTFtlvaefOg2/vQ8Yjxj+9wx96AHS2sPm+bMhZ+UQNIQR&#10;uPYUAOuZp4vKVoIXwy+X55ywIOdw45IHvQA2ATedtUO8O5nZpdp6Z4Q47H+9QARQWxeNmDRz8hQ7&#10;ncdp5ICNigBqCBLyRsNLKhDK7s86ITnhRzt4oAnlklLSMj+XKcLHvQhMjklj368UANVygjjkLTSP&#10;uYkHBJHPtx6UARIbfcLk29w8qZWNJlkfBJ6jqpoAkiKtE7R5eZs5VOAP+AtwPyoAmCnYC0KKoYeW&#10;FIY/N3wMYxQA1551fbCE3Zw7SvtAwOgAyc0ARLDHZlvL3bJc+Zt+bIOM8tkCgAR57pXW5gktogSk&#10;SLIj70xjd8hBHPbNAA8/Iit5d8wAWSFguwAf3u4JHSgA2ytOHk8tbZEyjq5DA4wdwx6UAIJnBSGE&#10;SXMOVJlZkVdpGRg5DH3oAHt0Z1klhyy5VcyFSSTnjkigB12ZwsaeREwLLsWQlnUg5JGR1A96AGQL&#10;J5rLE8rwoTJ5swU54I2qcDofWgBIYLRjEFEsUwysaFzuIX02kjFACKltHdyEl5JAQQZGebyweDtH&#10;8NAFh5rhGfZsVnwsXnIdoIzglhjNADAssbJDODI7BpGcEBiVPboAPSgClN5Bt5ZzFNJJFG4WGdXf&#10;LEE8djQBcmjuSgW3njtVLAyEgsxTgHac8MfUigB0huVYpDchQCM8BnAPGcehPtQBDbiddifaFuWl&#10;dyWlZVbHdVC8cYoAfBDIimbyizM7L8z8qnQbR0oAlLyeXlbhl4IKyDbgN0xkc8570ARGOSMu84iE&#10;SFQNw7Y55BzuoAis/N8jfa2iQrMxJMzkF8dDyCTmgBZZiL2G3FyYpDGC1tEgYMe+GZTjH4UAWxvM&#10;bfOCEPz8bcuPUjI6UARRyZ3iNYGnfmYI2GLD7uSBnj1NADIopfKbdHHFcMP3pXD7VzjBb5Sc5oAm&#10;UP5RURoGcBN0b/Oo6Z5AwMe9AEUUVpbu8ph2BmBSSd97M7ccbiSOlAEiyQvGJHG1hIREVJYsR0xx&#10;QBX1DYFiNzcSoisP3EJKNK3GM7Rn8M49aAHRK0QVY2IZciUEmRxu5wxB6igAmF9NGFhnitkkbEsu&#10;Pn8vOCBg9T70ASyGRmEcdyuWw2NoZ1XoM49/UUAQwLNEseZ1uXkdvMmk2iTHTaqrxgEUASxwSBxI&#10;ULSFmDO7AlEPTaoyKAFVlYMyXLQ4GNrjHB44yM5z0NACMJolkaSVUgUqNzEkke5yDk0AQWcb+QGt&#10;LNVSbc2ZHK/QnIJOaABnJuII/PMDlSBawqp3bcg5ZlOMY9aALu6QRkh1k8v74Y4+YDjOMigCvENz&#10;s3kWxlHMiqcfN2DYGePU0ALh2jP7pI7iQ7WyRICoPIDcHBFAEhV1DKsWW2gERMCcdOCcdKAILeKK&#10;ASPsa3DuCXnbcWY9cZZscUAWI5oyFZXBO4iMISxY4IBOBQBWu4/lT7RcyRoMN5cJ2u8g9SvJ5684&#10;oAkgBwg3AScqxZmkZS3diOlABdx3hTZA0ESs3zyYJcg4ztPqfWgBZGfDJ5oSQEMMKGcYOAR07+oo&#10;AhgM0axhrrznZ3MpkOHIPZVUY4xQA6NJoMuqmRjIfMaRvmVG9BzQA9ZHmUv9paJSCu5gEwpOORjJ&#10;oAR1OH+0PGIflIZwSSoHQtnO40AQ2qusCy2tmiJJks7sRwPuk7gSc8UASSS5vbeBrr7PKU+aCNFY&#10;H6EqcY+tAFhdjKxVwRHgsCfvMOOSM46igCJNxLlRCHzmTY5B3Z+UNgZP1oAQQu0WfIRZ5eDyHAXP&#10;I3cHkUASRxuIiwgxxsVIGG7Ayv8AFtx9c0ARwIkGXEZhUsDm5k3ks3A25ZsfnQBKhR3R9qHDlYwv&#10;IPB64FAEF+MhWuJnhjLjZFG21p3GOMrzj8cetADkG10VcmRVJdNzSkFj3YcZ570AE8d95OyGaO1V&#10;m/ettO/b32nOMnpQBIZJBlILgeY2MggM/pnj39aAILRJ0VEN2Jmd3eZ5NokHYhQvHWgCSCOYfvNg&#10;eWRypklkO6NOzKAMAY9KAHttYMRKehAZ12nLfUAnpQBG6ssUrXW2ONWXaxyxO30OQc0AQWhZYFa1&#10;tVQOSXEjsuQfuswKkkmgAknkju4oPtQhbb88EaK2eMnLFWxg0AW0dpVLB1YD7z5xyOMNtzQBGoV8&#10;hvs5kb55FQkHI+6GIXNABsfyt/kIs7/LI3DhY89N3ynGKAJtrAY8vadoX90V3AdOM4xj60AQWqWl&#10;uZJFjNqrMpBuJPMLk8fKWZiDQBOsgYq4l+UOVQqxbPXrgUAVr+MMI2uJnWIsDHDE2xpHHYlRnH44&#10;9aAH28TYRgGDqGUpuaQj2Y5ABoAW5TUPKVLeaKAM374sCX2n+6c4yeaAFczCXZE8YcYyCqllHQnA&#10;9/WgCO2NwiqDcrK0sjF3mK72xwVRV4GMUAPjilRzJ5bSyMxLbnztUnjYBx/KgB3ztG5Nw0fUEOmz&#10;GfTI59uaADLxrIZJEEfyjLZywAx1zkNQBV09XMGbW1WNH3SO8jEHPQMcgliTigB73BN1b25ulhld&#10;cGKNQ2SBjO4ocAexoAtlUIYqEn8v+LoTJjoetAFdArJIZIoROW3P5TcllPyjgZ49aAECt5QzGsdw&#10;fllUEuNhPQtgHkUASASwxsEjHZW2Ebwp+uOlAENqsSb5Sht45GH764k3E54PVmI4oAsh0l2sGQqW&#10;PlbctkAHGTj60AV9QVQsTXUrJHkYSEhHdh0Bxg4z2zj1oAliQl4gGKOikPnMpXdzgkHANADZludm&#10;y3nS1BYGU4LMy8A7Tnhj64oAkka4DlIbkLyM8AuoPGcDHGfUUAQW6zKEUzrcmV3JeUgPjuFVeBjF&#10;AD4IZgPO8tmYsy8vyqdsAjA6UASs8pjyLhl4IKyALgNwMZHJ69DQBEySIZGmESwqVGW7jHPIOQaA&#10;IrMP9nDWtosSSsTmZyN+Oh5BJzQAss2L2GD7R5UpTc1tEoYMe+GKnGPqKALS72jYhlYIfm425cdc&#10;kZHSgBkbg71VYTO/MoRsMzD7uSBnj1NAEccMhiI2LHcMP3pGHCrnBBb5Sc5oAmVXEZAiQM4Ee+N/&#10;nA6Z5AwBQBFFHa25d/I8sOwKSTvvZ3b0LEkcCgCRXgdBJIoU+YfKKEvuIzjmgCtf+XiJrm4liVWB&#10;8iIlGlbjGdo/rj1oAfErxbQjEMuRKDmRhv5IZgetACTLfSxhYJorVHbEkpBLbM84wep96AJpDKWE&#10;SXKlnwx+UMyr0H60ARQCeJI8zrcM7t5ksm0OF6bVVeOMUASRxShw+0tKWYM8jDKIem1RwKAHK+dz&#10;faGhAH3XGODxxkZznpQAxvNjEjySokClRuYkkj3Oc5NAEFnHJ5Ae2tFWOYsw8xyufQnIJOaAFMpa&#10;5gjM5gcoQLWJFIO3IPzMpAxj1oAu75PLyGWXZ99WODuxxnGRQBXiGXY+Rbed1kVTj5uwOB29aAFC&#10;ymI/u0juJTtbcRICoPIDcHBFAEhDKrKIcnaoKwsC2OnBOOlAENtFHDvkKNbhnBDTtuJY8Hblmwcc&#10;daAJ0liYKyMCxYhNpLbiAQD/ADoAq3ka7UFxcPEoIby4TtZ5B6leTz15xQBLbq3yAMFk5VyWaRlJ&#10;7sR0oAW6iuiu2B4YQzfPJtJcg4ztOepx1NABIXKsvmBZMgjgM4wcAjkdx3oAhtzLGsQa685y7mXz&#10;Dhyp7KqjHGKAHRpNEWcIZWMh8x5GwyIeeAOKAHeaZkLG5aNWBXcwCEKTjkYyelACshCv50sYhO0g&#10;sGJ2gYwW67jQBBao6wLLbWSBZMlndipx/CTkEnPFAD5JCb23tzd/ZnKfNBFGrZ+hKkDH1oAtIUIZ&#10;kYER4JU5+ZgMckZx1oAiXeWcjyQ3WTY5B3Z4DYGSPegBoimaLKwRiaXg/MGAXPILcdRQBJGjiEkw&#10;bSRsCQsN2BkdW24+tAEcCLbguqGFS4O65k3klhxt3M2PzoAkR4y6vhCQ5WML8wPB9B2oAhv8EIbi&#10;eSGNmGyNG2vM644+XnH449aAHxrhkVQS6qd65aUgse7A4z9aAEnjvzCI4J47RWb9620htp67TnGT&#10;QBK0sozHDcKZGxkEBn9M8e/qKAK1os6KqfaxNI7O80j7Q46ghVXjrQBLBFKBv2B3kkZWkkkO5FPR&#10;lGMAY9KAJH2nc/mdiFZ12tlvqM9qAIWBEUr3ISOJWXaxyS233yDmgCG03Lbq1taiMOSz+Y7LkHox&#10;ypLE0AEkzxXUNuLrynK5kgjRTngk5YqcYNAFpSZVLBlYLw0mcHI4IbGaAGLtcMD9nMj/ADSBCc5H&#10;3VYhc0AHlt5Qf7PGlw42SMMOFjB4Bb5eMUAS7c5Aj2NtC5iILBenGcYx65oAitUtoC8iobVSykG4&#10;k8wuTx8pZmINAEqspKur4RXIjKsWBPI54oAr38YIja4mcRswMcMTbDI47EgZx+OPWgB9vG21CoKu&#10;oZdgLSMD6M2QM0AOuV1AQrHBPFBub96WBL7T/dOcZPPNACubkS7I2iBGMqVUso6ZwPf1oAit2nUK&#10;DcrM8kjbnmK72xwVRV4AGKAHpFKjtJ5bSuzEvuf7qHptA4/DigB253jY/aHjGCMOmwDP4cn05oAT&#10;c0aSNJIgjyoyxJLYGOuc7qAK+no4g3WtqsQfc7tIxBz0DHIJYk4oAc07G6ggN2sEki4MKAHJx97c&#10;UbAHsaALhEZDMAk2zq3RjJ7kZoArIFkVzLFEs27cyxscllPyg4GTj1NABtbygTGsdy3yyqCXAjJ6&#10;FsDqKAHHfBGyrEM8K3lkbgpz646UARWqRIWl2G3SRh++nk3ls8EDLMRxQBZVopdrGRSCx8vblsgA&#10;4ycfWgCDUUXET3MrrHkYSI7Gdh0Bxg4z2zj1oAfDH88SgmN0UhhzKVLc4JBxn8aAEnW5K+Xbzx2q&#10;kjzSQWYocZ2nPDe+KAHyvOrFIrkLyuehdQeM4BGRn1oAhtlnUIBcLcmV3JaUhXx3CqoxxigB8EEw&#10;HnmJpGLMBufBVBwNo4A6UASFpvLyLhl4IZZRtIDdMZHJzmgBhWSMu0qxLEhUDeDyMc85zmgCK083&#10;yA9raLEkrEkzORvx0PIJOaACWdhewwLceXIUy1tEoYMe+GKtjH1FAFpS5jclgSh+bjblx6kZHSgC&#10;OJsh1RYDO/MoRiCWH3ckDPHqaAGRxP5ZBRI7pxiUjDhVzyC3yk5zQBMm8RECJQzgR70f5wOmeQMD&#10;8aAIoorWBnkFvsVmBWWd/MZnb03FiOlAEivA8YdxsIkPk+WS24rnHb2oAr3+zbEbq5ljRWH7iIlG&#10;lbjAbaM/hnHrQA6IPFsEbfOuRKCTIy7+cMQeooASZL6WMLDPHbJI2JpuS+zPOMHqaAJpfMZvLS4Q&#10;lgGIKhnVeg/X2oAggE0ax/vkuGd28yWTaJNvI2qq8YBFACzQzCCZwjNKRIC7NyikcbFHA/CgAjtY&#10;oVeSSCLywMCVgSw9mz1oAspNB5K3JaNFxy/QHHPzZPA570AV0vLG3kVIiuZsiKONdwcpyxDjjv60&#10;APi3pbK3zwrMWKF28yQ5ycYbOKAI7gwPIIrwghSpi3HduZedxUdMUASMFJVwF8gjcHkdsmRgD0Pb&#10;GetACSA3CNHGyTRFNiJtLIrg9dwJFADY7TyYR5EzokfBQMPLDn8AT+dAEck9qqOHZpWAy8kJbYGB&#10;4ztJxn3oAlWO7AUrcCCVmDtuVSpDcbM8dfXNAAGWJFWZQrByQduI2b1yN3/j1AA8ImTyDFHIkikF&#10;FdgyD06jrQBAZraJEdFYmNsLBGDKMjoB1wfxoAnLXMzJC6SorMSjR5TYuM4fJJJzxxQAyNXtiUaS&#10;aViNyR3Djdu6Y3H/ABoAWJZpUxKvkSn5isTKcEZ6sBg5oAalrbIzzfZoVOMNJgvz6kdDQBZga2ED&#10;3KyrtPzSXGNowPXP3RQBWN1aQuI0O5ZSQohTcrMvOd2MZ5HegBLa5kZPIjhkiK9JHJkbOT13ZAzQ&#10;BJN5eVju4R5KkNGzksxK89B0we9AE7Sxv5UkiJ9nGdpLnJYjKkg9vrQBF8zq6o8bRlNkcLBmTKnO&#10;d2SKACKJIIkkW52Q4I8tWUx7n+oz1oAga7tVWTzJhMyjEjRZ8vcOm7bkjr3oAmeO5VEdbj7PvKuy&#10;squmSRlMnHB9c0AOUhkMc0QOGJO1fk3eo2k4oAY9ozxC3df3DLhwjEbcHgZyCcigBLh7WG3T5maG&#10;MhYUj/efMD8uBg80AOC3TyopB3NkrJH+6KqVzhwWOTkYoAiSP7Iu7zZJTjMcc7qSzHPGf8TQBJEk&#10;s0OTbrBK4yIUfLKR1yVwDn6UAQx20SyGUwp5vfALYHfcKALUUiNE7Z8kHJ8xgcbRyeT0HpzQBC95&#10;ZQTJAWJ81j5SxqcFlGT84GD17mgBYmPl7I2aN2LMskh3uSMk7t2etABKIWlHnwbSGUqWJkUsvO/a&#10;vAxQBMpjZQ7FXtyS5mZipJIGOCMfhQBE4MgkjjdWhI2BSrNEGHKknkfpQBHbOqERxvhYeGCEGIO3&#10;qcetADhcwxRMzgSKAfNeIMFB7KxXOPxoAnczLHFK0ywEsGKBVdD6ITx1z1zQAkTiOMrPGEIJYR7f&#10;kYjuMbsdupoAaYiYljuAv2eZSGWNiSqk8DJOef6UARTT2sMSsW3RRkJHGgEm5x0wOSD+VAEjrOWi&#10;JV9j8ho8x7DjdhwWJPTFAEcUZjRjulmyu5YpnVmByRhT/Dn60APht7mS3y0bWhbBMcb8qR/tKOc0&#10;ANezt0VmlRCMfu5MFiD6kHrzQBPAVVHmRow+3LTuNoIPXqRjoaAIDd6fbyRpFIpaQlYhEm5ZGUZb&#10;5xwcD1NAEkeWg2wR7JH3FBKxaXI6ggnjNAED+U8yJPG3nKQyKSWB285Kjpg0ATD98wR4ykOSUeR2&#10;5JGeMjHtQAOS5NusgeMjbGrKwRWXkZfkGgBsUccJCw3OTHnIDJ5W8jnJK5Iz70AMNxbIryBN8mP9&#10;IeHcYdw6Z2EgZ96AJlEixBxdeWzuHkO0MmM/cyQMZz60AINyoyTJj5yXwhEZP8J43e3WgCNC0zCy&#10;kh3RBdshjydvPAJPUEfyoAfJJBbWyyNGGto22xxoN7bgflA96AJXkkcwGVCEbJXyT5ZUYyPMBYk8&#10;8UARW6G1VjveRiu5ILh1Zj7Ke3bvQA6FLh7cS3CfZVl58qJwzDPPUDHNAEIt7ZGd5VhIAwr43fNz&#10;ywPNAFkGNIzcRlVVly8z5A3dTnPIHXrQBAbyxDpFF84kyI0hTcCy8sQw47+tADoo5vswWJZYFJJV&#10;nYtJkZ65z1oALsW7FLe534BVoGYlvmXkNtHTBoAegLP/AAMnLCWRiCS4GMAgDjFADHwylIZo3Tb5&#10;cQKlo9455bkHFACxxRIubaRCyAjyd42BiOQehxnpQBXF1bgliTJcAEzeRu8oezbCcde9AFjF0UVR&#10;O1qzPu2FRIm3+4Gx3+tAC7ihEN2pU7y2dhRdw6HIz+tADGh3kWkmJI3VhJsPTHQEnqCKAGyPaQQr&#10;OsGERtvlx/vgXHQqBnmgCXMjhGfzGRzu8yH9zsXGQHDE9+OKAIoo5LdZDulkBGfLncMcnO0d8dqA&#10;G20k9wvlzW7WpGCVhfOGGerLwc0ASR2sUStI0EIiA4kZSWHs2cZoAsrNCIRckxqmOZOxxzzk8D60&#10;AQLd2cDqkRXMuRFFGm5XKcsQ447+tADoiy24b54EmyVZ28xznJwQ2cUARTtbvIIrsqQjKYdx3bmX&#10;ncVHTFAErjOx9q/Zz8wd3bJkYA9COmM9aAEf/SFZI2SWMpsRNrMisD/eGRQA2K28qIGCZkjj4aMM&#10;PLDnOe2Tz70ARy3NqsZDu0jgZd4d3lhh03bc4J96AJVS8UKUuFimZg7FlVkKtgbMnHX1zQAgKRIo&#10;uMK4ckEIRGzeuRkf99UAK8QmTyPLjdJFIMYYhlAxx1H3qAIXmtolSQKS0bYWCIeZyOgGM4NAExM8&#10;xSOVJY0ZiYzHlNi4z8+4kk5GBigBkSvbZR3mlJG5I7hxuz0A3H/GgBYVklXEg+zyt8xSN14IyeWA&#10;wc+1ADUtIUZ5zbRDIw0mC4yO5HQ9qALMDWwge5WVdp+aS4xsGB67vuigCqbm0ikWNBuEpIUQruVi&#10;vOdw4zyO9ABbXDsv2eOGWIrnEjZkfOSed2QM0ASS7AVjuYQYwwaJpCWYkc5wOmD3oAneRWEbypH9&#10;nGSp3nLMRkEg9vrQBECpDpFJGylNkcThnjypzndkigAijEESSrcBY+R5Sspj3P8AhnrQBC13bKJD&#10;JKJXUfvGhB8vcOm7bnH40ASyR3KIknn+TvKuylRIuSRlM8cH1zQAoZWTZPGM7i2AvybvUFd2PxNA&#10;DWtHeIW7JmBhhwhIK88DOQTkUAJcvaw265LtChAhSP8AefMD8u0YPNADgLlpEXaSWyyyJ+62qV/j&#10;BY5ORigCONfsihhK8rYykc7qxYnPGef1oAfEslxDnyFt5X5ECP8AMpHXlcA5+lAEEdvH5jSGCMSD&#10;uAWwB13UAW45ImhdlJizn964OMDk8t0HpzQBE17ZwzJbiQt5pIjEadWQZb58YPX1oAIWxGIomaN2&#10;LMJHO9yRknduyOaACUQNKqzQYYFWDMd6ll537V4FAEwMTqHfDW+d5mLFSSQMcEYxz0oAiZWkWRIZ&#10;FeEjYFKs0YYcqSckfpQBHbsEIjjchYOGCEGIO3qcdM0AO+0RRRMzDzVAJleMMFB7KxUnH40ATP56&#10;xRSvKsBLAmMBZVI/uk++euaAEjYJGRPGEIJYIVxGxHcY3Y7dTQAGJ2iWOdV+yzKQyoxJAPQDJzyK&#10;AIZ5rSKMO75hiISOOP59zr0wOoNAEjCdjFhXEb8hkyhQkbsOGYk9MUAMijaNWOZJxsysczhm3EkY&#10;U/w/nQA6G3upbb5o2tM4JijflSM/xKOc0ANeztkVvMRMbfklALEEc5YHrzQBNAUCPNG8Qbblp3G0&#10;Ed+pGOhoAha8sbd40ikU+YSIhCm4SMoy3zgYOB6mgB8Z3QYgj2SPuaMSsXlyOoIJ4zQBDI0Uk6Rz&#10;xkTKwdFJLA7eckDpg0AT7/NwkkZjg3Exs7NkkjORkfgKAEkZmLQrIJUYbI1ZW2K69MvyDQAyKKOI&#10;gR3XKZ3KpTyt565JXkZ96AG/abZPMlC7nx/pEkO4xbh0zsJAyPWgCYLIsKyG78ss4kc7VZMZA2Zw&#10;MZz60AIMhGW4Tau8s2EIiJ/hPG72oAjRmmIsng3QbdshjJO3njJPUEfyoAfJJb29ushTNujbY41G&#10;9sg4AHvQBK7zP5DSofLYnZ5P7sqNuR5gLEnnigCK2jNqrtukdiu5ILh1Yn2Unp270ALFHcyW4kuI&#10;/syy8iKKQEjPuOOaAIhb2yPI0iQ8DCvjcc88sDzQBYUxRxG4jYKGXLTPkDcME53Hgde9AERu7NXS&#10;JAHEuRGkCbgWXliHUY7+tABFG4tgsQmgySVMjM75Geu7NAC3QhcpBc7iAVaAsS3zLyG2j0NAD1Ds&#10;4yIyvLCWRiCS4GMAjHGO9ADZMEFY5o3j2+XEpUshcc8typxQAkccKIGt5EygIWEuNgYjkdjjPSgC&#10;AXduCWz5lyATP5G7yhjsxXOOvegCwRdFVUzvbMzhghUSR7c8oGx36daAFDhAIbpCDvLZ2FU3Docj&#10;P60AMaPfi1fbKjgh9h6Y7EnqDQA2SS0hjEyxYRGC7Ix5oLjptAzzQBLmWQJv3mNzuMsP7ooMZAcM&#10;T344oAiije3SQ75pcjPlzsGOTnaBnOM8UAJay3E6+VLAbZhjcsLZww9WAwc0APjtYoVaR4IfLxxI&#10;QWcezZ60AWVlgWEXJMajBzJ0Bxzzk8D60AQLeWUDrGhX97kRRRruD7OWIccd/WgB0W5bYMpeFZSx&#10;QuxkkOeeQxOPpQBFcGB5BFeEEIymIsd25153bR93FAErr91wo8g/MHkc5Ltg9D2xnrQA11M6ukey&#10;WIpsjTDOiuD13AkCgBsVqI4l8iZ444+GjVgIg5/AE/nQA2W5t1jZS7SsBl5It3lhgeM7c8n3oAk8&#10;u8AUi4WGViHYlVKYbA2Z46465oARWjjQLLhSHJB2Hy3b1yN36mgBzQ+cvkeVFIkisCgY7kHHHUfe&#10;oAgaW3jVJFVt0bYWCMeYMjoB1waAJWa4lMcUiTIGY+W0WU2LjPz7mJJzxxQA2IG1JRpJZSRuVLhx&#10;v3dMbj/jQAsKzSrhwLeRvmKxMvDDPVgMHPtQAxLS3QvObWJeMNJguMjuR0NAFmB7YQPcLIu08yXB&#10;G0YHbn7ooAga7tIn8tOUlJCiFNysy853AYzyO9AFdruQWU8cUUsbIjlZGJkfcASM7sgZoAn2PHKY&#10;XePylUKsaghgqjuMmgAuWR4WKjyLcx/M7FQnIweCOOKAFjn82K2MbCYSkYlQAgrgknH1FADh5Mty&#10;3lQlkj/1hfhQxPRR9KAHQxxRCSVYVEZXK4YHr9R+lADpHiO2MRmd1GUjQqoyOp69ADnpQAxpCph8&#10;i282QEhgsmFXPGcEAH6GgCL7OQQt3Kbp5H3xRsFjCFB/CB97HvQBIwYIWmURuSGmK4xhem6gCu7W&#10;z3DiLzpJwMP5RKxYHPO4gE80ASlWId5IWEEwDeUSCvAGcktgDIzQBFbLcsz3BtYNzjagilb7o7Hj&#10;H4igBZ5rK3aO0iIgnTLrtjaUA/xAlSNuc0AM+zG5+Z5jCwJCNbSkHJGQGGKALyyyLbShS14xAwp2&#10;A59d3TFAA0sjFbZvKDshEg5OB0J7ZoArSPJHKbMGF7XgHZlSI1HTHPP9KALEzefFvEotrZoyd+1V&#10;Ubh0KnPOKAI1mRobXynWeOU/NMgDFhgnOOMdKAJIWLu0O0tGgPzsMZYnkFT7UANigjRyyopAThVI&#10;JOemc4xwDQAyd0DKsMUczr92MOAoIwCfyIoAc7zZi2wCWRQfuPtVQeuARgn60ARCDa5kuC11IXDx&#10;wyBEVSv9wDqR15oAnEexZJbmFYo2IcyAgA4554oAicWs1y6xpcyyBMyiJtsbN+JAPWgCQiHynaSB&#10;yjHJhZxgAYBzyFx360AVYI3mbz3t0CyDaqxysAF7DGMGgB0txbW2y3gkEcy5LxGNpQAPUqRigAdB&#10;cJuluAlwDtRraRlGAMjIPpnpzQBIvmqC0S/aBIqkBduGbjJJ4A9aAHs8/mGEKhd0JOCTt7c9M5oA&#10;ikIUi3k2oi42eUCCFUcgjJ60ALIPMiLPvt7Pbwx2gKGHQqeaAJY7wPbxGF2njmI/eBVY4APPXpkU&#10;APEqSSfZzsKoMTM2fvZzjB68UARYVZDHDFG8JAYlD2PQHNAEssnmPH5LROwGY0X5QDx1BPoaAGSC&#10;RRAFhSV/mD+W+3GeOAeCfrQAyK3ljQreS/anZt1sjqiH5eowDzjrmgB/2cqzNcosY4YuhGDjn5vw&#10;oAqzfZnunW1jkaULmbY5WJj+OBnFAFplDxu1zGzKRuETEY2jGR1xjjPWgCrBG00jXgs0GcKqLKdu&#10;3pwNuM0ASmW0tG8mIrERllQq0i8ctyvQ0AOaMXY/eyMsw6NayldzYJGQew/GgCQSbYv3UZu34+QM&#10;vX1JwAKAGOWkkWFhhpVJcchYx06fxdfagCNmKfumkjCqApjVSGVEGORk9eB9KAHzPE1uWeRooymA&#10;2FCKpHcHnvQBHHOWFs1viSG42kTRqGVgFJJ9uRQBOjH7Q8SKrhR+8cZ4brtweox3oATy7cDAh2kL&#10;uVosZ57HOMCgBj7SyBU8zaf3UQYAJ65GfegCZ5pVRRHEZm5zhtuztx2P40ARrHJGuy7lW5lZgURw&#10;qEFOu0DGcepoAR96s0U0KCNmDySo21So6bqAEkaG4uz9mMgfZmQxZWIk9jlgC1AEjxR+SzTIWWTl&#10;o2IJ+n3tuB160AQWkdw6tNJbx/Mu2HZIRlRnIYY20AD/AGe2mS2gkSOVQSI9jSj1OSpAHFADZojc&#10;/NvSKYcb7eZlDHHGRj07c0AWVMnlHgXcgUbACq59eeBQA12Ek2xYvnZcujHKIOhI9aAEXMRdZDGt&#10;twI1GQQqjnjmgCWUxSwt5hkjgMe4t8oXkYPB6ACgCKO6jeK1NuPOWVhl0IbIweegxnFADw6Sz+SF&#10;LRDPmscgKx6AKc5oAFKKu6NADty6DB45Azz046UAMlljwqjbPMDiONcBVC45OT6NQAjmdZYTDbhg&#10;4P3GxGD3PPFACLbywFhcSLdSu2+JMKhBQZwBxn1zQA+SJAuLmEQnIkM0RGCV7N0/rQBWaOCW6byk&#10;uPlHziNsR887SCQCTmgC6WX7PO0yytG/Pky4O0AAYzuxjjNAEFussgM0kECs48v5JWOUH4AUAMmn&#10;gtplsLVo+CWYBGdQOpGV6GgCSRJL3Dm5SCTkK9q5XJPIDD1oAlPmJBhQLwkDgFQxJ9+BQABpT/o7&#10;LlmQnnjAzg7h3oAhMZWUwyyRrCFCrGoIYIo5yOaAFuSjwkr+4tjH8zMVCcjB4IyOKAFjuPOjtijL&#10;MshBEq4YFcEk4+ooAcrRyXLCOItGn+s352hieij6c0AOhjijEkogVYiuVAIPX8P0oAdI8R2oI/Pd&#10;RuWNCFGR1PXpg5oAjeYr5Pk2vmvkgqsm1VzxnkYP40AR+QwwLuY3LSPvjjYLGEKjooH3se9AEjbl&#10;QtMgjckNKy4AwvTdQBA7Wr3DCPzpJwMP5RKw4HPO4gE80ASMD87vC/kzAN5RwV4AzklsAd6AIrdL&#10;gs9wbaHc42p5UrH5R2Ixt/EUALNJZwNHaxEQzrl12xtIARyQSpGM5oAa1qbv5ppPKZSQjW8pByQS&#10;AwxQBcWRlt5djNeMQNqNtBz67umKABpHYrbOI/MdCJOpAHQntmgCtIzxymzLRNbcDCZUrGo6Y560&#10;AWZ3+0RbhMLa1aMnftVQNwxgqe+KAI1lRoLTyXWaOU8yoAxYYJzjjHSgCSJmLtBgvGgOXbg7ieQV&#10;Pt70ANjhRXZkjHCfKqkEnPTOcY6GgBk8iB1WKKOV1+7GGwuRwT+RFADnebMWLcSyDIyj7UUHrgEY&#10;P40ARCBVkMkztdSs4aKGTYiqV/uAdSOvNAE6xmNZJbqJY42IfzAwCnbzzxQBE4tprl1iS4klC7pR&#10;E22Nm/4EQD1oAkby/LdpIHYMcmFmBAHGcnO3HfrQBWgikmbz3t41Eo2qI5WACjoMYwaAHS3NvbFL&#10;aCVY7gZLReW0oAHXJUjFACOouVzLcBLgErG9rIVHAyMg+menNAEimZQTEPtIkVSqrtCseCSTwB60&#10;APZ5/MMASMu6EttJO36jjINAEUm1CLeQoiKBs8oEMFUcqRk9aAFkAliLP5ltZ7OGbaAoYdCp5oAk&#10;S8ElvF5MhnSZh+82hvlAPPX1FAEqyB3+z/IUQbZmOfvZ5AB9qAIAqJI0cMKNEQGYo2OD25+lAEss&#10;gkaMQmOQ9URcLg8dQW9DQA2UOogEcCyN8wco+3GeOAeCfrQAyKCSJCt1Mbt2bdbo6pHynUYHXHXN&#10;AD/sxDl7lFQ8Euh4OOfm/CgCrMLeS6cWqSNIFzNscrEx/HAzigCy3zRyNcxMykZETEY2jGR1xjjP&#10;WgCtAjyu14LJORtVFlO3b04GMUASmW1tG8mErGwywQq0ijHLcr0NADnjW8H76Vo5h0a1lKlmxkZH&#10;oBQA9X2w4gU3TcfJuTr6k4A96AEdmkkWBgAZVJcZO2MdOmPm/SgCMySR5iaWMRqApiVSCsaDHIye&#10;vA+lADpnje3JdzFEU4bChApHcHnvQBHHOzC2a3xJDc4ImjAKsApJPtyKAJ1kYzPEiI6KCHcZyH67&#10;cHqMd6AECQADbDsYLuVo8E59DnGBQAxtu5AsfmbT+6jDAbD3yPxoAnaaVVAjiMr85w20J247H8aA&#10;I1R41CXcy3UzNlI2Cryn93pnHqaAGyB0Zo5oUEbMHklRsKQPWgBJPKubwm2aTfs/eGLKxknoDuYA&#10;tQBJJCnksbiIuj8tGxGfcfe2479aAILSGZ1aaS3TDLtiCSEZUZyGGMUADm2tZltopESVQSI9jSgY&#10;5OSpAXigBs0IufnMiwyjjdbzMoZscZGPTtzQBZVpPKOMXkgUbFBUZ9eeBQA1yHl2JF8zLl0Ykooz&#10;gkDvQAi5gLrIYxbcBEGVIRRzxzQBLK8csJ3+ZFb+XuLfIqkkYPB7CgCKO7jeO1MA85JWGZFIbIwe&#10;egx0oAeHWScwhC0Qz5jZICsecBT1oARfKUb41AYL8yDB46DOcccUAJLLGAqjbcTg4iiUhVUDGSef&#10;RqAGubhZIjBbq28HmNsIOOTzxQAiwzwki5kS7mdt8SYVCCgzgDjPrmgB7xLt/wBJhELZEhmiwAdv&#10;Zvr+NAFZkglu28pLgkD5xGxEeT2O4gEnNAF1nXyJzMkro/Jik2naAAMZ3Yx3oAgt1lcebJDAGYeW&#10;BHIxBUfgBQBHNcQWsq2Fs0fUuwCvIoHU8r0NAE0iPe4c3SQSchXtnKkk8gMO5oAk+ZYMKBdnAzgq&#10;CSffgUAAeU/6OwyzISMjoM4O4d6AIvKaOUxPJGIlUKsaAhgqjuuTQAXHlvEzAfZ7cx5Z2KqnIweC&#10;M9KACOcSxWxjYTrKRiZcMGTBJOPqKAHhopbhhDCzRp/rN/ChieijntzQA6COGLzJViAj25UBvX8P&#10;0oAdI8TFE8s3EijckaEKNw4J69ADnpQAx5GUw+RbeY4JDBZMKueCeQAfxoAi8llOLuU3TSPvijYJ&#10;GEKjooH3se9AEjb1jLzII2JDzFcAYXpuoAru1tJOwj86S5Aw4iJWHA553EAnmgCVgcO8kLrDMAwj&#10;OCvAGcndgDvQBFbx3BLzi3gy42p5UrHgdjwB+NACzSWdu0dpEVhnTLrtRpACOWBKkbc5oAabd7o7&#10;5ZfIKkhGtpSOSMgMMUAXRK628oQtdsQMKwQHPruyBQANK522zCLzHQiQckAZwT70AVZJHjlNmWha&#10;0GAdmVIRR0xzzQBZmf7RFvEv2W1aM/OVVQNwxgqe9AEayo0Np5TrPHMfmmQAlhgnOOMUADnfFPbk&#10;F4ljcF2Hc5yCv09DQBWEkMK3BDR20gYDdCwkkMZ7sGHU9utAEq+Y0iz8GEEhRLzIADzgrwOlACSX&#10;sJV3Zd+zjeiExqQfXsaAJFkk8hZGLHqXkj4wPbJJ4HWgCKO4spZMQOzwn95IzA4TB+9kigCyoMkq&#10;NA48sFizZAYgDAAFAEcxupN0NrIQTxIHXGSOQQcHjtQBB+6hmZbwSPJt3tOyg7SR0Ruo/CgB4cRg&#10;CLy2tWUvP5nDYH3QTyKAJTJIA8MbpI8wBWN87UGOhZQSoNAFZQLmOKa7R4EOQtusvmQ5I/ujGeaA&#10;HuryyB1lX7PCrCVEXEgYcYyG7jtigADJawROjG2giB3I2STjI3EsaAGRtp7m3kVHe4lBdHGSu09S&#10;dpoAZeuJbea2N5NCkhwjojx7VwMjcoU9u9AFpEigt0McolCoArOSWIHAySOpBoAg+1QIkoVYraXI&#10;VWgPmNye42gZ+uaAJ2+2O6zBI2VN3EvLIoI7rwM+mKAI1vbNo3dl3SKTvlRGMauD60ATAyyIpcjy&#10;3DbpY/lbn0DEnAAoAgiks3dhbASsDuZi2cIpwSzNzkdhQBP+6MsW3PkZLK3BY4GMAY45oAZdG6JP&#10;2aXMY+XbtGQevXFAEWxIH3ypcPPGDK07BWChgAQrdRx2FAD3lAdBjbpmzzLhn+UqMfKc8g5xQBKp&#10;kZ5DHJ5nm8hGJVVXGOSoJGaAISFnUm9SW3LYQwF98TZ6HAADc+tAD5JJjdBTMrWqDDqE+cSAeu7g&#10;4PTFADbcJbQjybhYoUViyTD5mAJ5JPSgAQ2REIi8t5HUvHNt3DnqTt9aAI7kw3dobZLiaBJc/MgZ&#10;dny5IU/KRQBIotYrSORZWZEj2gu5Dnb09OtADXuoraOWQhLaXIy1ufNkP4Fep980ALHJcyMtxHkS&#10;OSCk5+ZUzzyuQOOelADftwAcyMJPLYkTRo/lKQcEFgM8UAToGkjLkxSMQ3mSRZUgA4GM+3WgCGG4&#10;srhtlpCrv1DZO1drc5Pt15oAsSCRpIwiLsUs+4YYgAYxjHHWgCF/OkBNtNkch/kx8459MYz1oATZ&#10;Gs2JkmLKhdrlwrfeABCk8gcdhQANhWXbFGLTGZndgGEYHy5JJoAeXTe43tIkuDHG27AGMfeUHaOK&#10;AIZQsg+0X6SQxjEaW6vvi56HAAzQBM7XImR4pWMEP+sVVUsp6EZ3Zzg9NtADYykSptuGtbCJSzLK&#10;vPPG/JxxQAQrYyPFNCQ5ILJMoIyPXj17UANvDBcWs1j9ouLfz/lZghQhQM5UgL1+tAEgkht4UUys&#10;8exVQysdxIHBz64oAjjmgtorjbLFDKTljF+9kYZ7gr1oAmU3bYeMw45GJx86jOSMqOMigBkd5FNE&#10;pVQwUsTJGC0SsOwPUYz2oAF2yW4kcr91/NkiJjcYJxgZz9aAGrc2uQ8K+Y33nYZONp6knJ4oAkEu&#10;54TGWV3Ys2SCcY6YGaAIpX1AFlt7kMikn7u0Z9CQOcUAHkwpIxmjMtyil3nK7tucAqpxx+FACtJ5&#10;mwR28S2m352Y4CgdMnJFAEkvmDeuPNaT51iydiLjHJUEqDQBXCwTx/aL5ZIR9zyQ++IsenAAB59a&#10;ALL/AGiS5Xy5B9jjBDqqgvuxj+9kcdttAEUUa28Y8uUW0MWQVlxuKcjcxYjFADU/sovBLhpFYFoZ&#10;VBOf9oY6ZoATUDBPbywG4nijlwgKKUZFAydpAUigCZXjtLWJ0klZUVdm9skgD17nFAEf2mCPzt0q&#10;2ycM7Qje43HrgrjJ/GgCaNbuWT7TC6bVLK3m/LIEz0BXpx7UAJ9theOSMoxkBIeQITGCp7N+NAB5&#10;rFcTMrBwQ0kYKENnIxnJ6e9AEdvNaHK2rrcMcyOX5+63ckHp6UAWNzZjihMeCS287SRx93pxmgCI&#10;/bJxGLOUeUNxZf8AaI6D2Ge1AEHlWqlnnjladEaSS4YDK9iqt1GfagCWaTyhFJ5KC027p2JOQAPl&#10;7nNACiVvmIaSS4uCGELsdioR3K5xQBXYyuplvmeFAdscIYtCc4ABCgbuR3oAslZnn3JLDJFCCJFR&#10;MsGHGCc8HB6YoAjidFiQQlbaCIFQr8d/vMSRj15oAP8AQnaGQRLK+GkjlQblx/eIXpmgCO6Nlc2s&#10;0H2ieDzvlLqjIVwMnBwuM+9AFrbHDDFtkdoBGqozt87cdeee1AEAkggFwQ0dvKGA3RMJJDGe7Ar1&#10;9OtAEi+Y0ouOPKBKqJv9YBnnBXgdKACS8gKu7rvCHG+NCY1IP97saAHCSXyVkLE9S7xfLge2SScD&#10;rQBFHc2UkuyB2eH/AFsjMDhcH724j1oAtKGeVGgZdgJLPkBiMYAAxQBFM9zJugtZSO0gdMZI5BB5&#10;HfFAEREMUzLdLI8uze1w6g7SRyEbqPwoAcD5YHl+W1oyF5zIcHaPujPIoAlLyAPEjrI8wDLHJnag&#10;x0LKCVBoArIpuo45rlXt4xkC3WTzISWGPujGeaAHsrSSCRZV+zwqwmVBiQOOMZDenbFABvW1hjeN&#10;vs0MQO5WyScZ+YkkUAMhfT28iUK73MoLq65KlTySdpoAZeOstvNbG8mhjkOFdEePaoHI3KqntQBa&#10;RYYbdGjlWUIgVSzEsQOBkkdSDQBD9pgVJQqRWsoIVWgPmNyecgrjP1oAlYXzuJ9sRVN3yyDLooI7&#10;rwM/SgBiXtm0buw3SKSGmRGMYdT644oAm3SyIpYjy3DbpY/lbnpgMc4wKAIIpLJmItwJGB3MxbOE&#10;BwSxPOR2FAE48oyxbCfs4JYNwWOBjAGOOaAI7j7Rlvs8pMY4K7QCD14PNADNqQHdJHcPMgMrzuFY&#10;KGABCt1HHYUAOd13IAAmmbPMuGfjaMfKc8jnFAEw8wtI0cnmNJyEYlVC4wBlQSOKAK5xOhN8s1vn&#10;EZgL74m9DgABs+9AEjyTNcgGZWtkGHUJ84cD1DZBwfSgBsBS1hHk3CwQIrFklGWYAnkk9KACM2Le&#10;T5flySOpeOULleeSTj1oAZc+VeWhto7ia3jmzygK7PlyQpwpFADlW1itI3EjsiR7cs5Eh29OeOtA&#10;CSXMNrFLIQltKCNzW582Q/gV6n3zQAsb3cjJcA/OxIZJz8ypnJGUJA456UAJ9vCrIXbzNjEiWNG8&#10;pSDjaWAzkUASrvlj3kwyHDeZJEGVgM4HXPbrzQBFFc2U7BLSFXfqG5KqVbnLe3XmgCzKHMkexU2q&#10;WfcMMQAMYwBx1oAgfzZATbTZAyH+XHz9fTGM8GgBDGqSnzY5SwUyNcOFbG4AEKTyBx2FAAQEK4jj&#10;FrjMzO2CIwOMkk0ASF497jc0qy4McbFgAMY+8AdooAgl2yj7RfpJDGMRpArh4uenAAz+NAEzvP56&#10;PFIxhh5kRUBZT0I3buuD0xQAxSkSIBcNbWESlnWRcHnjfk4AFACwrp7vFNCfMbBZJVyAQe/Hr2oA&#10;bfGC6t57Lz7i3M/ys2woQoGcqQF60ASh4beFFMzPFsVUaRjuJA459cUARJNFbR3GyaKGQ8t5WJJW&#10;Ge+VxmgCVWuzhkaHuMTj50GeRlRxkUANjvI5YQVQPtLEvGGaJWHUZ6jGe1ACBklgDuy/dfzpIsow&#10;weMDPoKAEW5tPla3TzX+87gk42nqSecg9jQBIHLNC0ZYO7FmywPHpgUARytf7mW3ud0aknlCoz6E&#10;gc4oAQQxpK/mIZLhFaSS4K7toOAVVscfhQAFw5QJbxLa7f3jk42gdMnJFAE0zSZdQPNaT51jOdiL&#10;gDkqCVBoAqqsU8f2nUFkhz8nlK++Ik9OAADz60AWnFxJcr5cgFnGCHVUBfdjB/iyOO22gCKJEgQe&#10;XKLaGHIKyEbinI3MWPFACRjSS8MgUyKwLwyqCc/7Qx09qAGaiYZ4JYDcTQxS/ICiFGRQMnaQFIzQ&#10;BOrxWlrE8csrKiqEMjZJGPXucUARG6gi87Mq20fDM0PzyYbvgqBz+NAE8QupH+1RsmxSysJjiQJn&#10;oCvt7UAIL2CSOSPaS4OJJAhMYKnjDfjQACQkYnZSHBDSx5QgjptySelAEdtNZ4ZbNhcO2ZHL8n5W&#10;7kg9PSgCwNwMcUJjAJLbm2senTGDjNAEZ+2TKgs5R5Y3My443Y6DrwM9qAK3lW6lmuFlM0aNJLOQ&#10;Mrngqp6jPtQBNLL5YjkECi127p2JOQAPl7nNAC+c3zEGR57ghhC7HYqkdym7AoAr7pJAZr93hQHE&#10;cKsWhIOBhtoG7kd6ALTLPJcbopYXhhBEiomXDDjBOeDg9MUARRMiRIsRFrDCCoV/qfmYkjHXPNAC&#10;kWLGGQRLK+1pI5UUsMf3jt6ZoAiuvst1aSwm5ngEx2lkRkK4GTg4XGfegC0ojggiKSObfywsZdsu&#10;wx1557UAV/MhhWfa0VtKGALRMJJCh7sGHX060ATLvaRbjgwgkKJgfMAB5wV4HSgBJLyDa8jr5gT5&#10;d6KTGpB9eoNADxJJ5KyFmPUvJF8u0Z7ZJJwOvNAEUdzZySbbdmeE/vJGYHC4PLZIoAsIGaVHhkXY&#10;CSz5AYjGAAKAGSvcyboLWUjtIrJjJHIIOCMc4NAEB8mKZkulkkk272uHAO0kchG6j8KAHhhGF8sR&#10;tashknMnB2r90E8igCVmkCyQq6yPP8yxyZ2oMdCyglc0AVkUXMUUt0kkEfIW3WXzIcn2GM80APdW&#10;mlDiRfs8CsJlQYkDLxjIb9MUALuW1hjdH+zQxA7lbJJxn5iSaAI43sGMEqB3uJQXRxkgqepO04oA&#10;jvZBJbzWrXs0KSnCuiNHsXAyNyhT+dAFtFhgt1aORZgiBVLMSxAwBkkdSDQBD9qgVZVRYbWYEKrQ&#10;HzG5PORtAz9aAJWF47LPsjYIW4lGWRQR3Xpn0xQAxLu0eJ5HG91J3yohMYcH1xxQAtyZJbSQucRP&#10;HJvmi+VsEdgxJ4AoATzxLAPPV0PyqMYD/NjsOKAEmW4lhjjtD5K7i0ssoAKKhycAE9aAHy3EsuUg&#10;4SMjM7c57nHABFADrjLbD5Hnp94HhVyepOc0ARzmO4jdwrOUIJVgUX5f4QQMEUABuRCryykGZi32&#10;dpmSNRtGdpYcfjQBHulnhVVaNYiu9/s8h8z5mz8rrsA9aAG2/kwNlrsedcElo7hzLINuAQPmPSgC&#10;aWaQ3IWCBJdq487coSMAZHyg5NACIJAw+0ToZZdgRSnlh8E5UdzmgCbDwzsY1aOMsFijHzRn8QMj&#10;igCOHzGkw0UccvzAv1JJPHzYGeOuRQAs2wg+eNyIf9UhDghiOSWXjFAE4YnciAIgAKKTy2eMhscU&#10;AQyN5ksa/akdU+ZLV/lds9+DyBj0oAc1zDbqLkhEKZSGLOS7EYPygnk0ARrNdLCn7plkk/gTAb5/&#10;Tk+tADZoLpkjS1V7fLFpJpMZCDqOO5oAnImKqI2MUYOGkddxIXkgdjuoAWdGcxsLfzlUZBBA2gk9&#10;Qc5NAFSR4LiJxIHeRMDbzGOP4cgcigCSW8NvFvlZSzFmjWUpEFCDIG7J4oAaGaaHakK+Uw3k20x3&#10;fNzlWUIMfjQA2Nre2yBcP5srbmW4cyvwPmUc9BQBLNKZZlW3hzGuA9wWUomOQNucnr6UAELJuInu&#10;Q8kjKkTunlglT0xxuyOKACSeUy5M7R7PlCFQYyMk43AZBoAIw5mE0ggVnDB2Xk7s8dufxoAS4lJb&#10;98I5FQbhCMEEHHJyO3XrQBOVnbB2RBsKU+fCkZPHTigCIxIszRo6zAjdDblyrcck5HUAe1AA88UI&#10;BuEMbKSkCuAd5I7YoAdvJh3MrrkqNoZScP6YHWgCOQTsgitAbVC2+RpVBYoOpBBzk0ASvNcvt+zT&#10;rFBEwDPKu4uTjOOgI4xmgBTuYLKkEM55IUHYATwSQScmgCCQuUcrGXmJOIVDRg47Bucj86ACSaS1&#10;HmzbzM+8xLKyRKqgA7GYZFADooy0CbovLgkXe620h8zB5G1hsHJ96AGw+TD9yVxLIc7LmTzpAo4K&#10;gZPSgBjyCWZYlgyUwjXIZdqdwCucnrQBKshACzXSv5hUKHj8rlTnAHU5FACvMwl+bzFCsFRV2tER&#10;9QuQfxoAVd7P5hRFPJeVTn5j74H45oAbcOJRiQgohBaMfMDkjruHQUATqu8N93C4EMu7jIPsBzQB&#10;VlbzZFjN2kzxqXWF/kYDOc5B5x7igB81zBC6z3LqgGUij4JY4HIAoAU3UjRh2TJKjauQpAIx2+tA&#10;Ec0F5KkaW6rA7NvkkkxjYCSQACeT60ATMJgzpYgJACAJHyckcnHQEY70ANIkbbHJbiViSRuAUc98&#10;k4NADZfLkSV9jMyN/q8lRgdtwHPNACtei2DtJw77miim8tMgDj588UACs80SbBHFakb2S3cmRjJz&#10;lWXZxx1zQAy1aG3UtBMn2iZsmK5kMkg2/KwxuzQAO1wJ1jt7cO/KtIpXavcfKWJ7+lADlDxMBNOx&#10;eXCrvj8vOD908fNmgCcDy3VpTJCCdojADRlR6nHBOKAE2yvIJBGkbAENKh3MMk4H3eT65oAqzPFI&#10;uy65EePkXndkj724dBQBbZ5CgChSgxtIO3bg8dqAIJCJJBE7LcMo3xxb9rY/vcdfxFAElxcQwBZZ&#10;tyKhxCuQd7EZOMfiKABppJoA+GjU7c/d3fN6Y479KAInhmmjCWxMJ35NxLt4VTk4C9S3rQAs093I&#10;NlvcIiRYDzSqSxwckA8CgB0qs7pJIkdwrAkDhQDx8xBJoAZPKknmPsEsiAMIzmNQAMY3AfMKACS4&#10;e3HmzhBPJloklZI12qM7d2Tj60AEaZjZbeFVtpQHC20zFyW5+VlCce+aAIrUxQZh810uZ3yUu2Mr&#10;4HBUHPagCaQjzwIbcsFOxpw6MijGR8vXNACxSlSUluMeYV2xvFsMmOOD1ORQBK07iZH80xRowVYi&#10;oaNw30GR0oASBpGbz0jt1lIIZlJzuzjnuT65oAhlMigLKiyE5P2eMZ3biOSXzgCgCwY5BjahGF+Q&#10;lsAdsE460AM8pN6LPKHJBdLfO1sL3OOufpQA+eWGHbNIrIsfywKCCTnPAA79aAIBP50AFwrIflHB&#10;Af5scccUAEyXEkMcdo3kpvLSyyhQUVDnjBPWgBZZrmXKwH93GVBmbv644AIoAfOCShaEXCg7wRhV&#10;BPU85zQBHPILmN2RGIQglXBRTj+EEdRQAG4WBWlnOZmLfZ2lZI1AQZ2lgcdutAEe+aeEKjRrEV3v&#10;5DnzPmOflddoHrQA2HyoGy15+9uCS0dw3muNuAQMk9KAJZZ3a6UQQJLtXHnbkEcYAyPlByTzQAq+&#10;aH23Fwhmm2BEKeWHwTlfU5FAEvMM7+WGSMttjjHzRt36gZHGaAI4TI0mHhjjlbIZ8Zyc8fNgZ98i&#10;gAmaLkT/ADKh/wBUh3ggnqdy9jQBOrk7lRQsYAKrnls8Z3Y4oAhdlkljVrhJFT5o7V/lds9+DyBj&#10;uKAHtdQQKs+1EKZSGPPLMRz8oPU0ARrLdLCpKEPJ0jTAb5/TkjvQA2aC6ZY0tFe3yS0k0uCQg6jj&#10;u1AE5ExUBGMUYI3SOuSQvJA7HdQA6eMu0bC2EyqMgggYBJ6g5yaAKcrw3ET70ZnTA2nMecfw5A5F&#10;AEk135EW6ZwZHLNGspSIKEGQu7J4oAaGeaHakK+Sw3k20p3/ADHOVZQox+NADYjb2wIFw/nTNuZb&#10;iQytkD5lHPQUASzySSzKttFlVwr3JKFExyBtzz+VACQ8Ei4ut0khVIpHTZkqemOA2RxQAslxKJc+&#10;ayFDtCbQYyMk43Y4NAAnnPMJpvIVmDB3Xruzx2549aAEnlBb96ElCDcsI5Ug4GTuHbr1oAnKztzt&#10;jB2gph8AjnjpxQBC0SLM0SSLOCN0NsX2t6k5HJGPagBWuI4FHnoYmUlIFcA7yfTFAC+YWh8yRXUZ&#10;UBVZScN6YGM0AMkEzosNoDbKW3ytKoJKDqVIPU0ASyXFxJtNvMsNvEyhnlXJkJxnA4BHGM0ABbcF&#10;ljghnPUAHbgngkgk5NAEEpco2yIvNk/uVDRg47Bucj86AFkm+yfvplbzn3mISlIwAAMKzcigB0cT&#10;SW65iEUEq+Yy20hL46jDAKOTQA2EQQfcmfzpDkpcSebIFHBQDJ6UAMeQSzLEsG7YAjXIZdqY5AK5&#10;yaAJVkIASa6WTzCoUPF5X3T0A6kEUAOaYiTlXG1gqKuDCR9QuQfxoAB5pfzHSNDgl5UOfmPvgZ98&#10;0ANncS5LkNGmCYx8wOSOu4dBQBOqGQHO3C4EUpbAyD7Ac0AVZWMkixm7SVo1LrA52OBnOdwPb3FA&#10;D5p44nWe5cIg3JDHxlmwOQBQApuZSgd1ySq7EyFIDcZ469aAI5or2VY47WMW7M2+SWXbjYCcgAEn&#10;J9aAJnE4LpZ4SEMAJGySSOTjoMY70AIQ7bUa3EpJyu4BRz3yTg0AMm8uRJH2uzIf9WCQuB23Ac80&#10;AK14LYM0hIdtzRRTeXHkAcfODQACR5ok2eXFakBykEhMjmTurLs4465oAZaNBbKTDOv2mdstHcSG&#10;WQbRtZcbiaAB3nE6x21sHdsqZEK7V7j5SxPf0oAcpMTqJ7hjJJhVDx+Xnn7p/vZFAE4/dyK0pliB&#10;OBGqhoyo7E44JxQAgSSSQSGJFIB3OhywyTgfd5PrmgCrK8Lr5VyM7MfIvOckfe3DoKALbGRlwGQx&#10;gAoc7duOnOKAIJGWSQRM4uGUb44i204/vcfe/EUASXFxDbgSzZRUOIRkHexGTgD8RQAGZ5oVchkX&#10;5cn5d3zemOO/SgCN4Z5o1S1HkHflrmbGQqnJwF4Jb1oAJprqQbILlY1iwHmkXJPOSFPAoAdIru8b&#10;yJHOpBOMBQDx82CTmgBk0qyb5NglkQZWM5iUKvGNwHzCgAkuJbcGWYJ9oky0KSNHGu1edu7Jx9aA&#10;BInMTLBEq28o3AW0zb8tz8rLsGPegCK0aG2BiMj/AGmds7LpjK5A4Kg57UATSMzTARW+Qp2tMHRl&#10;QYyPl65oAWKUIzRy3B/ebdsbxbDJg9j1ORQBM1xIJkfzTDGjBViKhkcN9BkdKAGQtIW89Ft1lIIY&#10;qed2cc9yfXNAEUhlQbXVXY5PkIM7txHJLZwBQBYKSEjCkKB8rbsD0wTigBnlRl0WeTzGYF0tidrB&#10;V7nHXPuKAHzzQQ7J5EaNYhshXIJbOeAAOvWgCuLlZYAJ1dD8oBGA/wA2OOKACdbiWCOKzPkqX3yT&#10;SgAoqnJwAT196AHSyzSZWEfJGRm4fnOOuOACKAHzhm2nyRMg+YHhVyep5zQAyZ1uI3dQzFCCytlF&#10;4/hBAwRQAhuBArSzkGZmb7OZWSNRtGdpYHHbrQBHulmhCo0axFd7iBz5nzHPyuu0D1oAbb+Rbtlr&#10;r99cElorhzK424BA5PSgCWaaU3KiG3STauPO3KEjUDI+XOTQAJ5nmDz7hGll2hEZPLD4JyuOpyKA&#10;JiGhnbywyRlgscY+aM9+oGRxQAyHzWchoo45TuDP1yc8YbAz75FACT7TnziWjQ8woQ4YEjkll4wa&#10;AJwzHcqgLGFBRCeWzxndjIoAieTfLGnnpIqfMlu+FZs9+DkgY9KAHNcwwKLkiNCmUhjB+ZmIwTtB&#10;6mgBiy3KwqfLKvJx5aYDZb05I70AMngumSJLQPb5ZmlmlCnag6jju1AE2JmVQjmONSN8jLkkLzgc&#10;AHdQA3UELwFvswuEWNiACBw2exzk0ANWSJQVdWjwxJlI2jcc5wAc5/CgCCESXDgwbo4snLylyzHO&#10;DlW6Dj1oAdJBJJLBPJct51vny4gR5eSMZAI5IzQAoRp0VGkmCp/qwrbSzE8kgYAA96AJA0rYR7jY&#10;DlvszR8Y4HzEZHb1oASUMzF1lxCi/cKKUZievTdQAS4VkuXt45pQoG9AodUXJ6scng0ANefyw0os&#10;X5LFVyFY5HXB9aAEaG1l8qRrCSVsgqyttC84BK7gePYGgBM/PNKrphhiGKddiq0ZIJGeeT3oAlRJ&#10;vmj+zgSDJf5vkDenIz1oAY8P7pZpUcy5ANtDI8YJbgnIKjvQBLHG0YIeQws5/jbegUj39aAGFo2d&#10;P3O6NxwQpCjaMAnPFADp4ZJVkiMqSRSKI2G0p+7BzgNznk0ALFBbQmOQW4klTP2eXqzDBGBkk9PW&#10;gA83J8uS3kjgyHLMduSfTBznNAFdUilwIxNGiEkhmclic5BBI/nQBKYSJUka5kjeM7lU4MTMOnyn&#10;v6UAOlilZRN9omyP9Zs+RnLewwMcd6AESQpIYmuSshLYjMecL3yw7/jQAyPfPKGDKsYyMOgZS3TP&#10;Iz29aAFaP96lz5CXFzCNq7QAyp3wWoAYlw0kbsto6LltkbbRIT64z0oAJY7eaOOR4mZQ29kUbdrd&#10;Msu4E4x6GgBrXG1p54L1RGwAihdTHgoSDwTnkmgCyHmVUJRQ+Mthht9euM9D6UAQyW4jAZ4CsxYs&#10;EglkCEvxuONo6UATQxGIEvCWkc4UvJvRV+rdvagCJ7e1eRQlgZDICwkZT5YPZuePpQAkkPmedbXE&#10;QkDgLIACoUDJxuJ559KAJBHbRbZvLfMYCJEfvHPHynJ9aAF/dtjzFa3BIIkI8tckegOSaAGJ57sP&#10;LDpbR5AV2fLnoflJ6cUALPbSPJHIL3YwDBUGBEe3CkdRmgBxWaQQs7SXDAfupUIRn+oGAAPegAEl&#10;wZ/JdnCn5hAy5+Xv8wyAc980ANKo7LvZ4xH1i2q0e48AjjORQBJhYZDOIBJIMYk2gNtXnjJoAja4&#10;YRveRW7guSHjICuxI4wM98UAROtodmYJXYMTlARtOTnK7lJx9KAGw3Ds8s0V1EqyELHHMpTaYyQc&#10;g880AWYhPgPtBmiyQm/K89dvFAECW6SRDfGYZdxaOKKV1BduCxxtoAniRkhbzXxGzEuruWUZGO/0&#10;oAhlFsXDQI7rIN5dVIHXgnJHf0oAfMDIhS4Kyo6qsmBtIQEnlycng0AL5NpaMHFvgpkxHluvHGfU&#10;UAPQRtgyWjLyNrkhUyenQ56+1AEP2UyP+6tpNi7iDMWIZieTtY9PxoAbLaySTIJpCsiZOxdvkhsY&#10;Aww5IzxQBNMZXVGeWeRECoY4z5bOT7AgACgBRuaRUe48iR+VjKYGz/aK5GT65oAcXmZ1LEC3jG1Y&#10;yqlCw43DjdxQAk0TBvOjSOaQrsDqoVxGOcDd9aAGrPIVE4smmc58tiFWRgBjkE5x9aAI5VilKeZZ&#10;zSRAh8A4IOcfd3A9fQGgBgniBeRLzy84Eds42hNmQepzyT1oAuQvLEH2DYwO45OUYj04J5+lAEDW&#10;uIzcgGO4Zi0kUEkiKzPxnjaOlAD4QbZXRnbczEFnYuFGDnBbBoAroYJpU8qEHzjkyFWwMd2zgCgB&#10;7x+duWYifaAhXBGE5zhj1oAIILQDKwmLys+Ru+YljkHHJPSgCUkSRfvB5UIbe5ICAsQAOhz1FAEL&#10;IXYtbNKsCgk7i+ZCTzlSeB+NACzRM8lvNLckOgJ2qVMeeeSDyTg0AOnRgyK5lbbypjbG7d328AD6&#10;0ASIGMqo+fNf/VwlcqE6ckZH60AJJAzy5aHhVIVZEVojIcDcMjPFADJIgJCz2KTTjrIiqpQLk4+Y&#10;jOD6UAK91J5ZuPs0rqfkMBCpI3GPX1oAZLFbSiJ3hdWyGDKNgXt8ybgT+RoAVLuVWln+1RCHAjgt&#10;5R5YUxZB4680AWQLnbiMoCQcjdhGHoOCRyfSgCBbcbI5ZIA9yzFo/IldA2eMnG3oPWgB8Rnj3xyR&#10;yeSxyRJKZAPXBb1oArsthI8YWKXc/wAx2Kdq+hOSBQBOVwJopGLxvtDbkIBVTn72TnNAAttawZuo&#10;l8qRM9ckksMcdeooAarooKtuVdxPmldoyfTBzn8KAIIVe4ceSCkWTlpWfcxzg5Vug49aAHyW0kk0&#10;M73LCa3yUiBBjyRjIBHJGaAF2vOio7zBE+5htpZieSQMAAe9AEm53+V7kICSxtmTjHA5IyO3XNAC&#10;TbmbckhESr9zYpRmJxnkbqAFmXYY7h7eOWYKAXRVDqgyerHJ4NADHnaPdKLJzuLFU+UEjHUD3oAR&#10;4bOTypJLF5GJGzadoXBwCV3A8fQ0AAOHmmV0YMMQxTrsVGjJBPPPXvQBKizYaM2yiTlmw37sH05G&#10;aAGPF+6WWRX80sAbaCWSMEtwSSCo70ASRI0akSMYy5xl2LKBj1PXNADC8TyIRCTG4+X5SFG0YDHO&#10;BQA+eJ5RJE0qyxSqEYbSn7sHONxz3NABFBbxGOUQK8iA+RJ1YjBGASSenrQAeaS3lvbyJbghmcnb&#10;lj6YOc5oArrHFLtEazRKpJYMz5YnqCCf60AStHtlSQ3UivGSVU4aJmHT5T39KAHSxyMom8+YMB8+&#10;w7Wct3wMDHFADUZlfyWumEhJxG0ZPy98kd/xoAanmTyg5VYxkYkRWTd0zyM9vWgAeLDpc+Us1zEN&#10;qbQoZU7430ANjuHkidxauq5by0YKrs3rjPTtQAkkdtNHHI0LMgbeyp8u1vugsu5SenoaAA3BRpri&#10;C9Xy2AEUEimPBQkHPOeSaALAkmVELIqvjLAOCO564z09qAIZLdI8M8GJyxYRwTSBMvxuONo5oAng&#10;iKAl4CWc4UvIXRVx6t29qAIZLe3eVfLsjIZAWDsh8sHs3PH0oAJIfMEttcRCVW2rJgFQoGeCxPPP&#10;pQA/y7WICVVbMYCLH/Ec8YBJNADiY2CiRDbZIIkI2Kcj0ByTQAxfOdgUDpbJwquz5c9D8pPTj1oA&#10;W4t5ZJYpPt20qGCpwIz2GFI6jNADmWWTyTJ5k7gfu5UOxnA9RwAAPWgBBJOZvId5AjfN5LDOV7/M&#10;Ccc+9ACMEkK7i8YTrHtVo9x4yO+RQA7CQubjyhLKuMPsAbavPG40ANM8nlveR27hnJ8yMgK7ZHHf&#10;vigCF0s/kLRSMwYnKZUqcnOV3KTj6UANguneSWaK5jCOQkUc6lNhjJByDzzQBYjE52sBiWHJ8vfl&#10;Tng4OM0AQJbK8RLRmKXcSkUUrqC7cFjjb2PegCxEjJExlbajNl1dyyg4x1PbigCCUW7SBrYO6SDc&#10;WCEDrwTnH6UASTqXUx3O2VHVVkwNpCgk8uSSeDQAv2e0tXDrb7SmTEQSw544z6igB6+W2DJaMORt&#10;kJCJz06HPX2oAh+zeY58q3fYoY5mZsMxPPyselADZbZpJU81mWVM/KpHkhsYHysOSM0ATTCV0R3l&#10;uHChUMaHYzE+wIAAoAVQ5kVJLkwyMPkiMeBtx/EVyMn60APZ5S4aVlS3jGxY2VShbpuHG7igBJYi&#10;H89EjnkK7FZVCsIxzgFueM0ANW5kZfPWxMzNu8okKsjADHTOcfWgCKQRSMm60mkjBDEK2CDnH3dw&#10;PX0BoAak8YMki3QXJCpbyKUCFMg9wSST1oAuQvJEG2AxEHcdzZRiPTg9aAIGtcRm5wY7hmJeKCSR&#10;VLPxk42jpQA6ENbh0Z2BZiCXYuFGDnBbmgCuhgmlQQQg+cctKVOBju2cCgCR4jLuWbE20BCpBXCc&#10;5wx60AJBBZoMpEYzFnyATuJY5Bxkk9KAJdyPFmVPJiDb2JGwFmAA4Bz2oArtGzkm2eUQgFjvZ8yF&#10;jzlSeB+NAD54XaSCWa4IdFPyKV8vPPJB5JwaAHToy7Axm4+6Y2wGJ77eBj60APjWQyqshzK3+riK&#10;DaE6csuQPzoAHty8uWgBCKQBIqtFvOBuXIzxQAx4cSF3skmnHBdFVSgGTj5iM4oAV7yXy2uPs0rK&#10;fkMB2pI3GOOfWgCOWO0k8p3hcNkMCvy7eoyybgT+RoAel3KHlnFzGIMCOC3lBjCmLKk468mgCfF1&#10;tIhZFJU/Ln5GHtwSOvpQBCtv8iSSQCS5JLRmCV0DZGMtjb0HrQA+MzRl43WTy2OWEkpkA9cFqAIG&#10;Fg5iVYZN7ncSqnaPQnJAoAnZQBNHKxeN9qsWUgFVOcbsnOaAAW9rB/pMQMciZ6gsSWH8PJ6igBok&#10;jUFXRk+Y/vcbBlsnpnOfwoAghV7h8wbkiyctKzlmOcHKt0HHrQA6S3kkmgme5bzrfOyPIMeTxkBh&#10;yRnigBQjzoqySTBE/wBXghSzE8kgYAA96AJFaWT5JLgICS32Zk4xwOWGR29aAEmBZy6ybYUX7u0F&#10;GYkDI43UAE2FaO4e3SeUKAZECq6oMnqxyeDQA2S4ZA0i2T4JYhBtDNxwcH1oAR4LWXy5WsZJXyCh&#10;U4C4OASu4Hj2BoAQH95LMCjbl2wxXC7FVoyQSM88mgCVVn+aIQqsgyXUMDGG9ORnrQAySE+Ussqs&#10;ZdwDW0ErxgluCSQVHegCWKNo1w7GEueruWUDHv1zQAwvG0ibYC0bfdIUhRtGAxzgUAPnjaVZInlS&#10;WORQjDBT92DnG457mgAihtYikq2yySoD9nl6swwRgZyenrQAeYWOyS3kjgBDF2IGWb0wc5zQBXWJ&#10;JNoTzo0QksrM2WJPIIJ6fjQBM0e2VJGupI2j5UHBiZhwPlPegCO9ieS2kl8+Y/uyHEZ2u5YdQBgY&#10;470ARpFamRWuC0kwO9g7FwrN2GTjj2oAlna4mUxRxLDC+NxBIk68EnPegCNFNrCn71TtH+sYc4yB&#10;k4BOTnrQA5Lh7h2iMTiEA7pWKohzzkENn+VADxc2zsYLWSMnIRmTDBWYZw2cjNAEFtvsh5Dt5k6E&#10;rJJPLz7dAcD8KAJpZbzKmGOMAtucIVkQDpyThvegB0xdZIklKF8NuBYeaduMbQuT0JNAFcGzlnZ2&#10;fc8A8pfOUgp0b5ScHngZoAnEkZj8t5CbYDLgr8hJ/uk+9AEbX1qJfss1wXuY13+XESW2+rben40A&#10;LEJShubWZmDDcHnbKqxyOmOMD2oAlWbKqEdZGUZVVAkUAkbjgYNACFrwyGW6MK2xyV2tkgL6rtH4&#10;0ARLdWN0W8l1mkUgDaJNin6Zx+NAEpkNuHEQX7RwFSLJ3McDByT1zQBCsK7g05kublDueMFnSNm7&#10;LzjI9BQA6Yyzr5ELeXG7YBUbJRj3OMZoAeUWxtl893BiKhmkAJGeMnAOTQA2G7EjMYopjHsI3S4V&#10;WGeSMNn6dKAFW6s3dra3mVHGA+35mViMnJOeaAIg626m3gjE0jZ8xp5jk5PGSM4H0AoAY8t00iJE&#10;6oW+ZzERIgAIB64buMUATSTlJo4f3Tl1ZZnbAdTwRgjPagBhe0luVKCORov9HDzDdyeT8zfzzQBJ&#10;bjyoxHcqiRwHDu4Gxj225J4z60ALPeWiz+UZIvNQebJCpOQp4BbHIGaABYGli85J9wxvj3SEgkcZ&#10;45wAfSgBq3EYBTzSNu0/IpdACc8YweaAHCWdmZ7ifEXJCI7bdoB7bRQBDFeWtxkLI00iY2ldxH4r&#10;0/OgC15hgV5FcbmwGGASGPAGD3NAEaWwkKz3BN1OpZ0RmDJGWxkBTxxjtQA+6F/ICAY47WUcuBiV&#10;cfyzj0oASJBaWyq/lyMnyiZg2cH6ZyeaAI1unkZooLWaJtp2SZwj84yMMSP0oAeLiBi1taylp0ws&#10;ohG7y2b355oAgDRQKbeCRriZmIZpZNrZHqQDjr2xQA+aW5G0fPEwKllXbMgPQnkBj60AOa7Ec0Xl&#10;lJGZGVzIMyfLjkBQT0NAEfmWE1yCrpvh/dBpwWbdwTh2559c0ATExmPyjFELdSM7hlHJPBBJ6ZoA&#10;glvLQ3IthdKsyKZGiizkKMDJ284oAfEGeNpIpROrDId2IUMQSck8jH0oActwi+XHHs2jaDtAmjOT&#10;zkigAtluUfdf7IhExAKyZUhQf4SozQAhu7S4ZpLbZJsIJXDbRngEjjvQBYcGNG86RSw6RR43MeMD&#10;HXnNAFRYI2YvdvLJIDvKliVjJ5AVeOntQBLNJcygxrOywuOQMq6ge/vQA2ENZ2yLO5lZMKsxxvK+&#10;rYB5oAWK5eRm8uKeJCPmlm2BeT/CASe3pQBKssU2+OCVZZEyFVApMZOCSQeM0AQM0lqvlhlmMmdz&#10;Ty/vBg99oIUfgKAFaW5LKiIgdjy0R8xAO+M4PcUALJM8c8UUKoJyCCxyXJGBxjPUEmgCNvIluBsY&#10;SzWw8kiRWYqTgnax5z+NAEmYGi8rKmFWwSUADN7E8jmgBLi+sBP5E07pNCod7dckrkgZbA6DrQAQ&#10;sGjNzaTGcFcoJmbaeuT0yMZx0oAVbu3UrDHIEI2kgAygk9ec5oAXfOWJmSJIgSVVZGORyOcgA+9A&#10;FYXdndSE21wGdecAOUBBAHA9c9aALhkaFZFMkUjHCsqAKQzDIBJoAgSCLzEknBnk3ZO5t8YZv4cE&#10;44x2oAeFvSqxOBAinaz52uMd+fXGKAJNn2O3U+XHIqHmSQAHB4BYjnNACBzPlJI5o0AJBLKocA/w&#10;7WLfyoAYlxbN50UUxDKQD5Y5jJGRxjrQBGs4tlMCXElxIwO/zpCMfiAQBz2oABNffKjbmkOMNEVk&#10;GB1zkA579KAJHneOaIo6q8ikTPNtaRSMABVUHtzQAmILiZZVaOeS33Qx+eASvQkjcMntzQBI/wDq&#10;/wB8IfsfBZmUEE57c8c+ooAbJe2JnNsZo2uEG4xxl+F9TtPSgBkYdk32WWkK7o5GdzGT0P0wPagB&#10;/nqAsMDl3j2+YsSmVASecEcg5oARWd2PmuqoHOxUYjIXPBBVeaAGtdWM250lkMkRX92QzIrdMkAc&#10;+tAEyzfZ1d1kWZioXygOSfx+tAFdEtRIrXBZ5Qd5DMXCsewycce1AE07XUqeVHGkUUnUgkSdeCST&#10;3oAiRBaxIDKrFRzMeuOBnIzk89aAHpcvOzRLG/l7TulcqiHPPBDZoAUXNszG3t2QtkIzRgMFZhnn&#10;ORmgCG23Wa+Qzb7hCVkknl59ugOPyoAmmkvSymOOMITuYIVkQDpyTtb3oAdMSkkMcjJuIbcCwMp2&#10;kY2hMnoSaAK4NpLO0jvvMH7pTMpynRvlyAeeOaAJg8Ri8uSQ/Zh94MvyEn0JPHNAEbX1p5v2Wa4L&#10;3CLu8uIndt9WC9PxoAWLcyG4tZWIZd3mztlVY5BwMdh7UASrOXVFikWQoMqAokUAkbjgc0ADm8Lm&#10;S6MKWzZK7HycL6rtHXvQBEl1Y3BbyJElkQgLjzCgP0zigCUu8AcR7fP4CpCD8zHAxyT1zQBCIIw4&#10;aUyz3SndJHuLojN2XnGR6CgB85mnHkxNtic4yo2SjHuemaAHBUsbVTcl1MRAzIASM8ZJAOTQA2K8&#10;8xmMcUxj2EBpcKrDOSRg5/lQA5bqxd3treZUcYDlPmZWIzyTmgCLebdTbwBZpDneZ5iWOTxkjIA+&#10;gFADGlvGkQRsqFvmYxESoAMA4yA3cYoAmkuGE8cAaFyysJnbAkUjBABGfWgBm60luVZRHIYf9HDT&#10;DdyeThm6/XNAD7dUijWO5VI4oDtZnA2MT025J70AOuL22E/k74i8Y8ySFM5CngFtpyAPegBFh8yI&#10;zLKW43x75DtJHBPHOBn0oAatwApRZiNoBARS6AE54xzQA5XmLs93OfL5IRHbbgA9toFAEMd5bXG7&#10;ZM00qYCbdxH4rjH50AWfMaAO4I8w4DjAJDHgDB7mgCNLZXKzzk3M6ksqMwZYy2MgKeOMdqAH3QvX&#10;B4jjtZRy4GJlwf0zj0oASIJaWyh9jsnyiVg2cHvxnnnmgBiXEsrmOC2mjbadrk7Y35xkYYn+VADv&#10;Pgdnt7aYmePCSLCNwjZvfnmgCAPHCptreVriUsQzTSYfj1IBx17YoAkmkuRjzN8TKVLIu2VAeh6g&#10;MfWgB7XXlyxeS6SMyMriTmT5TnICg9iaAIRJYSXI2lDJD+53zgswbAJwzc/iDQBOWiMXkiKLyFI3&#10;7hlXJPBBLHjNAEEt5Zm6+zfakEyKZHiiJyFBAydvOKAJIw0iNJBMsysuQ7sQgYgk5PXigBVuApji&#10;jKMPlBKDzYzk8gkUAFsLmF91+EhETEArJkEAHsVGaAA3drcFpbfZLtbO0htozwCRx39aAJ3URIxn&#10;kUuOkUZG5jxgdc85oAqJDES0lzJLLKp37WYlIyeQFX29qAJZ5LqVTGZWWGQchQVZR9T0zQAkObS2&#10;RZnMrphVmbG8j1bAPNABHcSysfLjniiI+eabYF5OBtAJPagCVJYZQ8dtKskq5ACBT5ZbBJIPGaAI&#10;C0tsDGGWcPne80nzjB4ztB2/kKAFMlyxCpGgZjgtGfMQDvjOD3oAJZnjniigRBOVKk87iRgcbc9i&#10;TQAxjayXCiP97NbfuT5is2xjgnax5z+NAEm63eLyVYGFWwSUwGb2J5HNACXN7ZJN9nnnZJ4QHe3X&#10;JK5wNx2jp3oASBh5ZuLOczgplPOZipPOSeMjGcdKAFW7hBWGOVUI2khQZgcnnnqM+tAD98u4+ckU&#10;aZJCiQkFeQM8AfWgCsLq0upCbe4DsvOFDlAQQBx+PWgC35nlCQO8TdFZUABDEZAJJoAgWGLzElnX&#10;z33ZO5t8YZv4cE44x2oAkC3mBFIBbqvys4O1x7jPrigCTY1nbKwWJ0Q8ySD5tp4BYjnNADVd58pL&#10;FKiAEgllAcA9VCsWoAYt1bSGaCGcq6kBvLH+rzgjjHXFADFm+zq0C3Elw7A+Z50pBH4gEDr2oATz&#10;bz5VO7ecfNEyyKR3zkA56HpQBI9xLHNEI2QM4ImeYBpFIxgKFB5I5oAQfZriYSgpPJb7oYzOMlTw&#10;SRu5PbmgCV93l/vPJ+xcFiyAgn25OBn1FAEb3dl55tpJY2uUG4xxF8hfU7T0oAagdkMliSZCu6Jm&#10;ZzGSeCeegA9qAHeeFCwxMXlQL5ixKZYxk4OCOQc0AALMxMrqqhzsVGI4XPByo5oAY1zYTFnEkheE&#10;r+7O5kVzxkjGD60ATrcJbq8quJGI2+SFO4n6fjQBXSO3MgadmebdvKuxcKzdhk449qAJbg3My+Uk&#10;aQwt1IJD8ngkk96AI0X7LCgEyMVBzM3JxkDJwDk89aAHx3Dzu8XlP5O07pXKovPOQQ2aAHLc2rsb&#10;e1kjJyEZowGCswzhs5GaAILYvYr5D/vblGKySTyjPt0BwPwoAmmlvMr5MUYy26TYRIgB45Jw3vQA&#10;6YlZYo5GjD4bcCw807cY2hMnoSaAIAbSWZnL7mg/cqZlOU6N8pIB545oAl8xTGUkl3WwxuUr8hP+&#10;yT05oAja+tVl+zTzl7hF37IiS231bb/WgBYvMdGubWZirDcJJ2yqscg8YyMD2oAmWXcqBHWVlGUV&#10;QJEAJG44HNACMbsOZbpoUt2JZdr5IC+q4HXvQBEl3ZXJby2SaRSAoUSFB+GcUASmQwB1iCi4wAqR&#10;A/MxwMck9c0AQ/ZwXUytLcXKHdIm4ukbN/CvOMj0FAD5/NmXyYWKRu2MqNkox7npmgB2xbG3U3DP&#10;+62gmQAkZ4ycA5NAFeS8EtvcNHDMYvJcbpcKrKM5Iwcj26UAWTG8KCNpPKLKVjJO3rycYHPAoArM&#10;0ssqrLM6LByWiZWBXrlw3zHPtmgCRYJZFSRGyBysrhu/PI4xj6UANlie6ZESHz4+r/MUjB9ST1+l&#10;AEo+WfYbdQFTe/UIR0zkA5NABtl2+awidEf5sAggkHOAPrQAz7TFIv2q0CzI/wAsZcNEDjjDMw4G&#10;fagCGJLlFaR7WEykbWeJiXWU98lckYz2oAkea7ghfa3nSAkRfaMQ8dFG5VOfrtFACx3j/ZsXELQM&#10;BjGVkXr6ggkc0AIFeRARapNasimW4J2fP7KVOfzoAimt7eVDFOHLluS5aNGJ+5jBG4D0oAnEyQo6&#10;5iABAwq4+bpj5c85oAmkF2ELQW8U28Es5bawTGQoB65P0oAbArRxZlm8mRRvWNiu1SeMbsA4/GgB&#10;kYnaVsoYtnMKqy+W2edzEjIPtQA6RfJjR/OC+YCBGpwwY8nJoAjmjMskZkuXjRFJVoWVz8vJ3hvm&#10;+mM0AIkLGMSpMXiY70aQMQSx9DjGM0AOnllmKQwsTFu+d87U9RuPcc0ATBTbzfZy+JFTeJMfJycd&#10;uvSgCOF7hc+ZLGUjJBOzGc89iBQA0XLGP7TbAO21lTerRqzdsuRnH/AaAIVi1Bzva3tx8mHeIkkS&#10;nqclcnH0oAlK3SQyOkEV0BkKt03kblH+0qMOv+zQANNNJCJZrbyZEcDy1ZZEBOVOMYJABz2oAVjm&#10;RcW63EJ2752Gwk5xjaQemM0AMezsrnctzCz5YBi7PHluqgYI3DrxQA83sMAeNZDAV/dgonfoMAZz&#10;QA6W5nWPAh88AHLkiM7ffOc5NADY4n8kTysEtmXMg3jy0Yj1KgnFADT58anzTh1OEAIETZ+62Dzn&#10;PvQBKRNsUSbEUjOzdtIzy3I6mgBskLyNhSYokXzC8ciuQg5G5W5OaAEgt2mgDRyfMMSW7SFg2Sc8&#10;rxgUAMbdNKsMFvI4yWRBJtjx1JZiOf8AdoAnbbBKp3AsV3lUU8M2VAY/WgASOQBZJLiPyvmAITBD&#10;cE4GQO9AES3YWFrq2fzA4OxZFMasxOMbiMjH0oAYk2oDPEELcK00XJ8w+pIyQPpQBKyXNpBIodLq&#10;QZEBucQ56cZVT6YHy0ANgurlow1yggkTA2/LIhye2CCR+VADsXO4BoldVUeZMy7QzZxgDB6YzQBH&#10;NYQX52XC5i43Fy8als8YwVyB6UAP8yCPzBHHGsY+R8cBvptBJOaAHXD3BHnR2q3RRucNswMYwARQ&#10;AJlNs08gCMfnU4EaDAG0sRnigBY43GXnQHHyjaQBvPQ8gmgAeRxtRpXt8gqB0IHXj+9QBDNIH/du&#10;8yRQjdvjZT8o7uGBY/hmgBIrZrmBbiMB7VwGWV2ZdpPOSpHbpQAk7PtSFInndmJI3bYf9knPX6UA&#10;WA8olETImQvnEBSBz8uCwJyaAHxxTorFTD5ZBZ2ZDvAxkADIBzQBFBcI1u09rhpQpNuJd0ZLZPUs&#10;OBx6UAV4je72ZbSKObGYzC2SGP3izlcnjtigCWRbi1tmmjeO7dmPlxzEQtuPZmCnv/s0ASRvO8Uc&#10;tzi3kwVRV2yLuBGcYK8UAN3Sp1QSxsA0kjjCs5bGFU+nWgBJoYbsNDPIY496hpG3xhj1VeCuQPSg&#10;B++3s1khSVUI/do4UYLH0xyfSgBGuLwfMEScocFvucdR19aAHotxEFlnlEW0HerBfKUkcDdweKAG&#10;+RPM2ZNgiVcfLgIXP8XIz1oAVo5CFARIo2UhlLlflHJIIU5NAENzH5rhmaTEDbj5MitgDIyysN3Q&#10;8daAHCATbJY286J2BjlfcCAezKfSgBHRW2gWz3GWO4b9qqeo553A0AStcOk62/zwuqlywT5RklVG&#10;f4jQALK6RlHZTCudzlNp55PQ880ARJMs1sby0RZIHXarOWiG/wByVzjPHSgCuGvYIstbwm5YY3RH&#10;I3HAByVyaALBa+it3bZFdNu3RpcYgPuCyqw/8doAmie5aDL26WzsASMrKAOwGCM/pQA2MuV8vyVY&#10;qFcSP8rF844XB44oAhe2t72Ro5YpFG7KBnaNWzzyRtyB/doAe0lraxs0cyAH5NsSkHzDkYO3qM0A&#10;SytcYSRVSbIYKwOwjGOOfWgBke+3XzZ7gpGQWeNtphBPGA3B4oAkD3bFg06wxqQA6gbWJHGc8jmg&#10;BTC8CiJpfK3KVQlsdeTj14FAFV98soWSZ0S353RMrAr1y4b5ufbNAD1tpZFWRHLAfMkjhsc88jj+&#10;VACTQvcsiJD50XVvm2Rg+pPfntQBMMi48sQKAqb5OoQjpnIByaAEZHC+bIInRH+YBSCCQc4APvQA&#10;wXMUi/arXE6v8sZdWhHHGGLDgZ9qAIYo7pAZZbeHzD8paE/Osh75K5IxntQBI813DAwVjNICRF9o&#10;xD7KMqpB+u0UAKl5K1vtngaBgMdUdevPIIJFACKGkQEWqy2hVTLcElPn9lKnOMUARTQQTRsl0js5&#10;YffZo0b+5jBG4D0oAsC4jiRx+6UAgYRcHPTHy5yc0ASyfawC0FvFMGG5mJ2uExkLg9SfwoAbAGjj&#10;3SyCKRRvWNiuxWPvtBx+NADIzcSSsSnlBOYFVl2HIzuYkZz7UAPdDCiOZlUSAjy1JDBjzycUARTJ&#10;5siF7l41RSVaFlf7vPzhvm57YzQA1YH8sTCYvG3zo0m4glj/AHSRjGaAHyySSlIo2LIW+ZySsfqN&#10;x7jnoKAJsfZ5vs5bEgTcsm35eTjr36cUARQtOv8ArJYgqE7iUx157EA0AAndo/tVsVcgMqGRTEpb&#10;tljzj8KAIFhv3+d7e3DbcM8JJIkPU5IycfSgCUpdRwSMkMV11Crct5G4D/aVG78fdoAPMmeETTWv&#10;lSo4HlqyyoCcqcYwSADQArHLqBAs8J275mGwk5xjaQemM0ANazs7oMLuJnBYKxdmj+bqoGCNwoAc&#10;15bwh40lNuw/d7o4x16ADGc0AOlubhYsJD54AIMjERnb75z3oAbDEyxCeaQLbsuZBvURxtjpkqCc&#10;fWgBM3EanzPvjhAMeUxP3WwRnP40ASYn2L5u2NWGRHuKsM8nkd6AGyxySHbGTEgHmM6OHIjHI3Kw&#10;yc9sUAEMBlhBjb51xJbvIWDZJ7rxgelAEblppBFBbyNyWRBJtix1JZiOf92gCZtsEi/MrMV3kIvG&#10;9iVAY/WgBVV1VZHmjEfzAER4O7g9ARQBEt1iFrq2cSK4OxZVZFZicY3HkYPtQA1ZdQAJIt4WOFaa&#10;Hlt59SVyRz6UASMl3awSKrpcuMiFrkiHPTjKqc9MD5aAGQ3Fy8Y+0ILeRDjaNsiHJ7FSCRz7UASf&#10;vwVXyFkVVHmTMu0M3sDn0oAimsIL8lLmPdFxvZi8Sl88YwV3AelADxJBH5giWJIwBGQBgHHcbQcn&#10;JoAdcG5wJktkumR/mw+wgYxwCDQAKoRllllAQn51OBGgwBtLEZ4oAEifJeZAQPlAUgLvPQ8gmgBX&#10;d1CI8j22QVA4BHfj+8aAIZpQ/wC6aSZIohnfG6N8o7yBssc+2aABLQ3ECzqA9qwDLKzMNpPOSpA+&#10;lADJmO1Io43ndmzgtshx/CTnr9KALIacSiOQIAoEpCrgc5XBYE80ASRxzIjbTCImyzuyncBjIAAI&#10;BzQBDFcrJbtNZgNKFJtxJmIls9yw4HHpQBWiN6JDi1jjmxlDC27DH7xZiuTx2xQBM/2m2t3mRo7w&#10;kkRRzHyW3HszBSOv+zQBJHLNJEktwotmwVRU2yruyM4wV4oAYXlTgoJYiA0juuAzlsYVTnp1oAJo&#10;oLvdDO5SPeoaRt0YY9VBwVyBQA/zYLUSwxyqm3EaOEGCx9AvJ9KAEM96MMI0nKcFs7Djr39aAHoJ&#10;ocSzSiMqDvU7TEpIGBuwDxQA37PczNumCCJV4xjZuP8AFzznNAC+U/ylkWONlKlDIU4HJIwDk/hQ&#10;BDdJ5zhzv2wNuPkyK+AMjLKw3dOnWgBRbrNsmRvMR2BjlcsCAezKcDigAeMPtUQNcKW+Yb9ihuxz&#10;zuB9KAJWnZJhAxeJ1UvuVflGcqoz3NAAsjRxFXdfJXO5ym0889jzzQBDHIs1sby1RZYHTCs5aIbx&#10;6llzjPHSgCANe28RLwRfam/iiORvPAOSuTQBZ3X8ds7bYbsg7o0uSID7gsqsP/HaAJY3naHLQJbS&#10;MMkZWUAdgMEZ/SgBsZcp5awq7KqussnysXJxwpB44oAga1t7yR450kHzZQM7Rq3fkjbkD+7QBM0t&#10;rao7xzJyfL2RLz5h4AOO2aAHym5wkwVJhhgrAhDkY4wfWgBiNLbRmaa4KBss8T7TCC3GNxAPHWgC&#10;QSXRJDzLEikKHAGwkjgnPPBoAUxPAoiaXyiykIS2OvJxjk8CgCoxklkAkndFg53RsrAqOcuG+bn2&#10;zQBKsMjqsqHIHKSuG788jj+VADZopblo0SHzour/ADFIwfUnvz2oAmAIn8vyEAVN79QhXpnIByaA&#10;EKybfMIjdI3+bAIIJB6AdetAEX2iKRftNptmWT5UZw0OccYZiMgA+1AEcKXESmSS1hMrDazxMS6y&#10;nvkrkjGe1AEkk11DCwU+dICRH9oxBx0UblUg/XaKAHJeStb7Zomtyoxj5JF6+oIJFADQkjoGFsk1&#10;qVUyzklPn9lKnOCKAIp7e2mRorlXaRmGd5aONv7mMFdwHpQBP50cSOoMaqCBtRcfMeMfLnJBoAmk&#10;F2q7oLeKUMNzOTtcIBkLg9SfwoAbb7o490koikUb0jYrsUnjrgHH40ANQTvK25fKC5MKqy+Wc87m&#10;JGQfagBXj8pEk84KsgIESnawY8nJxQBHPG00iFrp4oo1JVoGV+n98N83PbGaAESJvKEqTNJG3zo8&#10;m4glj/dyMYzQA3UJJZrZ7eEGRCGDHOxDkZG4ntzQAxoCP9JNv9pvowQglkKlWY5Iy3GPYUASMbyQ&#10;iKVfssY/i+VixHRc/j1oAZJ5yyiO4kkZLYCSIWoYFnbIJcA4bigCd/tMzJJBNJGvTDRrktjP8f8A&#10;SgBdphZ0SJkBXcbhSChf0IJzn8KAK8spgRJWeJUlJkubmQbJQMEgIuOv40AO86I+UMF5JlDi3chZ&#10;VQjnIz7UATO6Rwyn99bOeWfYzIGzhen40AQLhbcJf3q3ABynmLj5xnjBPrQAxLy7w3mxMsEIYJkB&#10;wT2IGCccnrQBO09mVSKaXbKyh0CFtwDdSEXn9KAIz51y6lMSRx5/cXEePM9GDnkc+1ADIVSKPyha&#10;/Zi5yFgbeD1yRge/pQBItutw0sk1xJNGCFijVwgQpg4O0jdkjmgBGDXEq4khkibIeJirsVXnBPJP&#10;XpQA1oIwnmtbLE7MJAkLEg7V4HIXnHOBQA+eA4e4gtBJchcIXkYNhsZ+9wD6UALukJS3RGhQD/WE&#10;hmZzjgZJOPegBk/mySeRcy+ZHbgSKLYMpLEEEOVyOlAEqR3FyS0NyEUDy2QqoYsfun5hz+FADbeO&#10;OKTD27+eBmSXKhd592IP5CgBHaWMI98LcQ/M0kzZR8YJCgAYJ980AOjuU3QxEAttEiRk/vVRh1Zc&#10;89KAJpplX5onePofMKFhub0B/KgCvIsiRFby5jljX5hI6g/PngFc8Y7UANN5OJMBDBGwLTSEZ3nI&#10;4UY44z1oAfJLapt8yRzJINwiWQq5Hf5VIJoAAbq43yRpIkHIaGRDhmH3Pmzx37UAJFKsVssEoe2c&#10;7mTycuoJJyF+Xuf9mgCOCOWcSzSztcJGQkKfdEeOeduM5PrQA8sl5+6W4ilgxlowBIvPUkYJHWgB&#10;Vt4I4czQR787kT7+/aMqV3Ac8dBQA1rZxm5isxPORiJXlYNnkscHIHXtQA9hJMvljzLeNQPmJVyW&#10;XooyTkepoAhmjk+0Ibok+WFdBBuD85BDcncPQUASyQ3lyVkglkgwclAgUEAc7s+3NAEiQojSLFbN&#10;G7gb5lON2B7nqfpQBF5i2yRG48p7c7meZiRLkjI2qAenrmgB4u4pmigdYi5USCFwBKqEZO4D6UAS&#10;mVNsjCRYzja7YJ5c/Ljjn8KAKaRIEUahOlxJEScyhVO8nIByw49KAJDcXLTlbyAQwKrY4yHPboPx&#10;oAe09tGUimdzIBvjSN23nPcqpGaABpbm5lWS3ybYHmGRAC7YzwzHIx9KAEZ3ihMLxmyUZZTARIuW&#10;PTAHXP8As0ANEZd5JRcs/mMCc/u9mMZHGOT70AJIn2k/JcCe1bPmW4ZSrY6gnr0oAckUEMEsk1qb&#10;cudwCEuC6jKYyBzjOMUAIylYBOqG5utp8lZXcYJ6gBsjk/pQAK948OxN8KxDCuwV+fQZycHPU+lA&#10;CSK7uEuZWKwqskZtUYfM+QSwGaAJWS4nVfLmdSmQI5Yx82OjZYdPpQAkECQMQloytLjc6twWAOTj&#10;P9KAGMQsaSXDI0ABLzMcSArkqFXv0GeaAHLOpkt90SCeVQwikx9oSIjuMknmgB9wTt3qXgcEOxVW&#10;KAHjn14NAETQr5bLdSRSbWHzuNrHHTjIAPpQAiXRWURvBiAK+GzvaRjjBGMnAGaAJZbi1Yrb3Ei+&#10;ZjcI0Yq3TnhKAGo11dymSF43twPLeGRQrMx+7hicjH0oAhhZI0WKeBoJ4yT+62soLHoGIB/SgCVY&#10;ZJpZGu5BJHnEcakIExzhimMknnNACM32hxCJkntoySYVIdWP+1jrQA8Rwxp5phWNXIZRGQ5ZgNwC&#10;hgOeOgoAbcwyKrXEUPmyKp8ovIxIZuSCDkZoAGknICW++z34ee4cKWJH8Khun1NADJopPM3TSzSI&#10;gEirb7k3E5DBsHngUATiO4lV3jknt+CCCnG5funJ7Yz0oAITHCmzEnmSDPm8hS4GCMHnk+2KAKyy&#10;TQ26zXLRyRJu3TSAh1GCRsXBz+dAE8dzbyiGE7PMdBIqFcyRo4+8U5IoAkkZFQruYOhzukRmU54D&#10;DI/lQBAsBVMXbRzoWGA/BLDPJG7AxkYoADcuzkSxPHAitjkNuZSNuMc4oAV5YBLF54AuHAIG8+cE&#10;7jAOSKAGSfa7yVZYAViQ5NsybQ2Bjls5Hr0oAePkiaH7MbNs5zb/ADZB9DjqfcUALDFvlcySNcRZ&#10;xEobaVbjrtxmgBJX+2P9n8+3ntlJMkHysrYGSCQDQARw2yRySSx26B+NsbgsWxlMZC5PHAFAEZt+&#10;Bcrbi5vY1ITzXwVZuSMtxj2FAEzfa5CIZI/siDq52ksey5/XNAEcnnJKEuZZGjtgJIxaBgWdsg7w&#10;CQ3FAE5+03DJLBNJFH0w0a7mbr/GP5UAGDCzqsTRAruNwpBUv7jOc/hQBWeUQIkpkjVZiZLm6kyk&#10;vQ/Ki46/jQBIZIGMPJd5VEggc7ZFQjkkZ68UATMyRRTNieBjy0mx2QNn5cfmaAIRtW2WO/u1n5JT&#10;zFx8wzxtJ9aAI0u7rDebGyQRKypkbwx7EDBOOe9AE5nsyEimk2ysoZFjZtwDdTsXn9KAGH7Tdspi&#10;+eGMn/R54/8AWejB25HPtQA2MCGIRtaG13HIEJ3g9ckYHv6UAOSBLgyyyzvPGCFijVwgQpjg7SN2&#10;T1oARt9xKvzwyRNkPCxVyVXnBOCT1oAR7ZFQTSWywszCRY4WJB2rkDkLzjnAoAdNC217i3tVkuAM&#10;JvkYPhuv3uAaAFVpcJAsTW8X/PQkO7PxgDJJx70AMm815fJuZfMS3AkVbdWUs5ByH28dKAJ1W6uS&#10;XiuAg2+Wysqhix+7y3UfSgCOCJI5MPbv9oAzJLlQu/3LEH8hQA12kQI1+LfyTuZ5m+R+hIUADBPv&#10;mgB0dzBvgi4aQASRxZzKqsOrLnnpQBPNMFG9HeMZB37Cw3N6bvyoAglWRYyt5cxyRJysjgffzwGX&#10;PUdqAI2vpll2hWhVwWlkYA7zx90Y44J60ASSyWiBfMkdpZQGEKSFGI7/ACqQTQAm6e43uiyJBzug&#10;dDhmH3PnzwOvagBIpUitRBLvtmJZkEOXUE5BC/L3P+zQAyCGSVZppbhrhYzshjztEeME524zk+tA&#10;Em5Lz90s0UtvjLIAJF574wSOtAAsFukWZbeMNndGn39+0fKV3KOeOgoAa1qy5uYbQXE5GIleVgcn&#10;JY4JIHXtQBIxklURqJLdFx85ZWJZeijJOR6mgCGWO5FwrXbMxjAZBACJOcghjk7h6CgCSWK7uWWS&#10;CWSAg5MYTb0H8RPtQBKkSxu6Q2rRuwBknU43YHuc5P0oAiD+QsRnWJ7c7medyVlJxxtUA9PXNADz&#10;dwymK3YRM5AcQuAJVUjJyB9KAHtIDv2yIGxtd8E4Zz8uMjn8KAKqxLtVdRnjuJYmyTIqrhyeAcsM&#10;D0oAkNzdtMY7uBYrdVboAQ54xyPrmgB7XECMkMztvA3xpG7B+e5VSM0AI0l1cypLAT9mB5hkjGXb&#10;GeGY5GPpQA1n8mExSRmxQZYNARIu5j0wB1/4DQA1Iw7ySx3JcSMCf+WezGMjjHJ96ACRBOcJOLi3&#10;bPmQblKtjqDjnpQA5IbeC3lkmtjbF/mAjJfLIMpjIHOM4xQAhH7n7Qqm5uNpEIldxgnqAGGOT+lA&#10;Ar3jxbFDwJFhVkYK/PoM5OOep9KAGON77bmViIlWRDbKw+d8glgMigCZoZ7hVCTuNmcJNGPmx0bL&#10;Dp9KACC3SByEtHzKBudW+VmUHJxn+lADGZEiSS4KGHkvKzbZAVyVVV79s80AOWZDJb7kQTyqGEcp&#10;H2hI8Z5GSTQA+46b1LwuCHJVWKAHjn86AIniJjZLiWJgrDLsMMcdMgkAH0oAFu5EkEUsBS2VWwx+&#10;YyNxgjHOAM0ASS3VqxWCeRC+NwjRirHjJ4SgBqPd3chkiaN7cDy2gdQGdj93Dk5AH0oAji2xxrHc&#10;QNbToSf3W1wGY9AxGefpQA9YpJpZWupVkiBxHGDsC45wxTGSTzmgBNxnbyxLHLaxkkxKQ6sf9rA5&#10;oAeI4Y185oVjV2DKI8OWYDcAocDnjoKAEuY51VrmOESyqh8pnkOQzckEHIFAA8lwQI7ffZmTDzTu&#10;FLEj+FQc4+poAinik35uJZpUQB1S3zHuZshg2DzwOKAJvLklV2SWa3OCCpT+JfunJz2J6UAOgCQp&#10;sIk3uN3mjhS4GMYJB5+mKAK4kmjt1muDG8Sbi00mQ68EjauDn86AJVu7ZxDCxXzZEEiRlcyRo/8A&#10;EV5IoAllZFjIywkQ5zIjMpzwGGRz9BQBW8lUj23rxzIWGAwwSwzyRuwMZFADvtDPIVljeK3RW6EM&#10;HZSNvvj1oAV3t1ljNwdt1IAQokPnBPTAOSKAGSC7vJUkgRhEpy1uybQwwerZyPXpQA8YWJoRbGyb&#10;PWA78g+nHU+4oAIoQ8jGSVriLO2JA20q3HXbjJ4oAWWT7W3kedbz2yE+ZD8rKxAzglQaAEihiVZJ&#10;Zo4AH4CRsGYtjKbchcnjtQBG0PS5+z/ab+NSEErkMrNyRluMfSgCZmvJCIHjFqg6udpJPZe/50AM&#10;cTiUR3DyvHbASRfZAylnbIJfBw3FAE7/AGmZlkgnkiQcbWjXcWxn+P8ALigBCGhZ1WFlDLuM6kFS&#10;/oQTnP4UAV5JTBHG7PGizEyXNzICkoGCdqLjGfxoAf5sR8oAl3mUOIHIWVYz1yM+1AE7uscUpxNA&#10;x+9JtZkDZwp4+poArjC2wS/vFnAJKGRcfOM8bSfWgCNLu4wxmjKQQqwUkbgx7EDrjnvQBN59gQkT&#10;yASsodRGWLAN1Oxef0oAQ/abpl8seZEhP+jzx4EmPusGPI59qAGxKIY/La1NpvOQsDbweuSOPf0o&#10;AckUd00sklw88YIWOMPsCFMcHaRuyRzQAj7riZRuhlhOQ8bFXJVecE8k9aAGNbwhfOkt1hcsHEcL&#10;EghRkDkLzgZwKAHz27FHuILYS3AGE3yMGwev3uAaAHDzcJAkbwRD/loSHdn4wACScD1oAZMZHl8q&#10;6feluA6rbqyFnIIO/bkHigAuFup7a4khuhEBE6MCqhyxB2nLcnHtQA2SGJIlfUZZZhG/mRqp+YyD&#10;kDCAZA7UASRTPPbLcTrLE7ks0cvzMF7DapI6UAFvLAxLNIES4fK+X8jsQuMY5z0zQA25iXcrXEjy&#10;QRtuSNtp+ZuhyMHocUAJdtBbxmYsYnThJHY+UpABG7IxnmgB8at5aPJZ/bBIu6Vx91MjO7kjPPSg&#10;BYfKEjyb1iDkfO4w4Ho2SBj8KAFeZFCXIkmk3n5Ej+VM+rjuKAKn2eTzPMFpbtMzMvnuSrBSOoyp&#10;OfxoAtJKsaHygQGfaI2+UZ9iQP5UAEbfvmmeN45+VMgCMMZwQfunvQA57oS20YtL1VTcERiAhznk&#10;AnrkdKAB/OEgjhtVACcSZxJuz04wORzQBTmjupGe2FiWjQDeHYKGJAIAHT680ATWoCO0O2NERFKx&#10;RYGwtnIb24oART5ipP5XlgANCI5MqqNwG29NwzQAs0EUMKtevPPFbMZlJ+8ZASyjCBfwzQBLauHj&#10;E7RtCZOUWVsyICe4BI79KAE326sd8yZuHBj2jYxIABBAPqOpoAc9iTJE0gE8CAnypMD5zn+IY5AP&#10;FADJZ4o0f7QVjZQVjLsdqv1XccYOKAInbzIYpruM3Jcs7tGvyhQPlAXcM57GgCa3lglV7kf6Oj4L&#10;yYKvkdMhu1ADZ50URt88uGDIyHaMnoWAx64oAqy2tzv+1tYQ+eXJN2H5CkDsUJJ/GgDRikVIzHbW&#10;wlVuJBKSgDHqcmgBqKftH7+IEk+WsiFSVQepJHBz6UAQzXNs0XmQ3hghdhGuOBk9Rk8HjpigAeJo&#10;ZdlpGrIqbVlkwH3DjgcdRzQBHcG7kZoGtg1n/GjMqlm4IAAGOvJzQBPalYmMabbfYuTFHGvBc4II&#10;GB60ADkyRwvDvd48C3VSERTnGcHjjtQA2WKBo0+2vNK0b+aiBtrF+oHygZGegoALVJDCZZIJYLkk&#10;bUlO8qpAxlVJHegCKJ4BMwlm+eZt0QA2EkjBB78YzQBIIGmdXmlZoOWESkFgGyMnvnDYoAfNNBbR&#10;OrgqlupCvOW2K2dybmGOTxQBGpCiKR7ZbjzMsJIv4BjOcM3OaAJfNhIkkWRYXkwWd0wwxjhgcY6U&#10;AOZGXynjjFwMcFSUUt6sQccUAVBb3Rk866sbZpmY/wCkb8OM/wDACTgDHWgCc3EQhURIWyxMisCg&#10;OOMLnGenagCSCRZmM0lsQG+QzRFeAucZzzg+goArXN1E0IEVwkMAdVSTO372DweByDQAXEM0D+bb&#10;242qMi5yCxYEcbcDOQfWgB0huJd9qunLPZbAbjzW2FnPOR2xnrk0ATWqCFvICwrCAAkUWAU3dmxx&#10;g/SgCGTy8LdDzUC4EMSsPKUnuQRg4oAbLb2saI09zLN5TFo1YbSWAyANuM88qKAJrdpWi+1XBlgM&#10;p+WKRg7qOMZC5H4dqAIoHgSVmNw0UkzkquzaXYgKVxxnHWgCy1u8phP2h7hIyfLhdVBD5I6/Q8UA&#10;EtxbqjJIPLlRSF8xiqKcZXc/T+tAFUIVRZJ7Vprhud8QyiqVBHBPOc8UAJBLBI8suWgcgHfINpH+&#10;8G6AYoAmSUsI5Vy+/wCZTCx+6eNzLn3oAgMFwh3zadC7ISWumY7hk8ZwmckY70AWkmgjAW0jUhm+&#10;XO5CD3ILHkfQUAOY5kLyx5lbCiVdhAVf73QjP40ARvtMa/ZngEHCeaWKZY8kBs4zg8YoAaRcxSH/&#10;AEZPLC4WbIaTeCOMADPy559aAILmS5ugYXthLZAFpw+ELkHhVUcY4yTmgC5ZMmwoqRxQKqkxwAKV&#10;J6AjkY60AVrkRbVkaIhYSrQBXxGpY8NjgZAOKAGXVrDHDHdXks7+VL5sZUjlhyBtUDOD92gC7aNJ&#10;JAZWtpEMgy63DbnQH+IhSQPp2oAhiWGOXbNMu24k/chfkc8AEHnkfhQAssCNIk81xM9uCStuQuN5&#10;BHJxzwaAEmls4QUSUI8YMaGfckanGRljxk9aAG/vFCTXMZnEpJzFtIUAAj0zntQAsMse6SdJWtZT&#10;y7SR8knAIIOMYoAsmZ2jg+zyvcSZ/dhRs5Bxk+ooApmGaSTMunwG5Y5M28qwU/7WwnOB0oAljCRR&#10;lLeBjcAhQGyq8jsW/pQA2P5py88DeZgIsilSFXn7xODigAF0ksIMM8cEEhCh0b5trcd/4sGgB0pk&#10;tTsitN8EMf8Ar35k37uAQu3qOck0AQzNJKxtkskeyAy29tjs2c8DJGPWgC3FtjBgUQRoFU+XEoG0&#10;nswHAzg0ARPb8pLHbo4iQeUN5WNST14OMqOlAEckCiNZNSmllWN/MjVDhjIOQMKBkL2oAfBJJPbi&#10;4n82MuSxjm+ZwueBtUntQAtvLAcszBUuHBQx/u3ZgMYxk56UANuYQXU3ErvDG25Im2nDN0ORjscU&#10;ANu2igjMrOYnjyElZj5QIAI3ZGCeaAJUDeWjy2Yu/MXfJIOiZGd3JGeaAEi8pXaTcsXmEfO42uo/&#10;2txAx+FADpJ412XCyTSFz8qx8Jn1cdxQBTNtKZQ62lu87My+e5KkKRjIJUnPHrQBcV1hU+Vk7mwE&#10;PyjPsSBQAkb4maaRHjuOVLhUYYzgg9D3oAc10JbVBZ3irGGEcbEBGznkAnjkdKAB/OEnlxWijCDE&#10;hYCTdnpwB1HNAFWZLmQvbGwDxIBv3HYGY4IAHTH40ASWnlhmiwkaIgKxRADYWzkN7cUAIoEoWcR7&#10;AAGhWKT5VRuAxU8bhmgBZoIIYUa9aeaK1YzLu6mQEsowgX8M0ATWrbkExjaEycokjbpEHqQCw79K&#10;AE8y3Vj5kyA3Dgx7RsYkAAggH270ADWJaaMsPtFvGCfLk+Ubzn+IY5APFADZZoo1f7QwjZBhGdzs&#10;V+q7jjBwPxoAiZy8Mc11H9oL7ndo14CgcAAkZz2NAE1vNDKklwmIFfBeUqVfI6bgx6UANuJQqxuW&#10;eUhw0ZQ7VyejMBjigCpLZ3W4Xb2MLTlyTdh+QpA7FCc/jQBpRShIzHa2nmKceZ5pKAMerZPv2oAb&#10;GrfaN80QbcfLSRSp2oPUnHBz6UARSXMDReZDeNDC7CMY+VcnqMng8dMUAI8Zhl2WkSMiptWWQAPu&#10;6cDjqOetAEc7XUjPA9sDY/xozKpduCAABjGeTmgCa1YRM0cZW32KCYUQcFzgggYHrQApVpYonh3M&#10;YsfZ1BCKpyecdOO1ADZYYDGn2x5pDG3mogO1iwGQPlAyM9BQAWwcw+bJDNBdEjYkh3FVYDGQpI70&#10;ARRPAJmEkh3TtmLHyEkjBB78YoAlWFpZEeaQvBy4hyGYBgRk984bFADp57a1iZJAUECna8xbYr53&#10;IGYY5PHWgBgMarHJJAtx5uWEkX8AxnPLc5oAkDwkPKHWJn2s0jrhhjHDA4x070APaMr5TxRrcADI&#10;KkoC3q2CBxQBTEF3vM1zYWzzMx/0gPhxn/gGTgDHWgCc3MIgARS3zEujAoDjjC5x2HagCSB1mPnS&#10;2xAf5TLGV4Vc4znnHsKAK9zcwmACO4SGAOoSTOPveh4HIOKAC4ingcSQQDaq/LcZBbcCONuOcg5z&#10;mgB0n2uffappyzWIQG480+WWc85HbGetAElpF5T/AGceSsCgYjiwGTdzhscY/CgCKXywBdBZQFwI&#10;I0cCJSe5BGDigBk1vbIkZnuZpfLYvGrDaS4GRgL155ANAE9uZzEbi4MsBkPyxOVdwOMZC5H4dqAI&#10;4ZIUkJa4MUk7llBQKzsQFIxxnHWgCw0DyeSRO9yqE+XC6qDvyR1+h4oASa5tlVo5P3cyLhRIxVFO&#10;MrufpQBW8tgiPName5bnfEMoqlQRwTznPFACQtA8kkxJhkYA75Bgr7MG6AYoAnSXcElBL+Z8y+Sx&#10;ztPG5lz15oAr+TMpMkunQuUJLXTMQwyeM4TOSMd6ALUc0EagWkS4Y/KGJTB74LdR9KAHs25980QM&#10;jYUSrsICr/e6EZ/GgCJzG8Y+yyQLbghPNLFPmPUBs4zg8YoAay3EcuFt08tUwsuQZPMBHGABn5c8&#10;+tAENzJcXS+Q9qJLNctOHwhcg8KqjjHGSc0AW7IoVKJHFFbhVJjgAUqT0BHIx1oArXJj2rK0TKIS&#10;rW+18RruPDY4GQDigBl3bQpHHcXUtxIYpPNRlPBYDIG1QM4PSgC7aeZJD5rW0iGQZdZ23OgPO4hS&#10;QPp2oAih8qOYiWdNtxJ+52/JISQAQeefyoAJIUaRZ5biaSAE4t2CkbzkcnGTwaAGzvawqyifY6Ax&#10;p52UjU4yMse/egBMSqiTXS+f5pJ/dYIUAAj0ByelACwyx75J0drSU8u0sfJJwCCDjGKALBmkeOBr&#10;eZ7lw37sKAnOcZPqKAKvk3Esm6XT4GuXJJm3lGVSP72wnOB0oAlTy4kKQQE3AYLtOVXkdt39KAGR&#10;kNOzTwMHwFWRSpCqM/eJwcUAILuOWHMFxHBBIQA6t821uOM8bsHigB7rLbsUitA1vDHn7Q/Mm8Nw&#10;MLt6jnJNAEMpklY20dlG9kBltzeWzN14GSMetAFqNo4lMC+SiBVIjiUDafRgOBnB5oAje35jkitV&#10;cRIPL/ebI1J79cZHagCOSFVjWTUZZJVjfzI1UjcZByBhQMgdqAJIpmmthcXAkidyWZJfmcLnAG1S&#10;e1ABby2xy7vtS5fKGP5HLBcYxznpQAyeAFka4keW3jbekTY4ZuhyMHoccmgAu2ggjaUsYpEzskZj&#10;5QIAI3ZGCeaAJEDiNXkshd+Yu6V16ICM7uSM80AJCYVd5SyxBz99xiQDj72TgCgBWmjAS5Ek8m9v&#10;kRPlTPq47igCp9ll8zetpbtOzMvnuSpCkYyMqTn8aALiyrCn7vozY8s/KM+xIH8qAEjZjMZXR4p+&#10;VMgVGGM4IycHuaAFa4823RbK+UJvEaOwCNnPIUnjkdKAFfzll2Q2inEfEhYCTdnpwB1HNAFSZbqT&#10;dbGwzEgG8MQoZiAQAOmPxoAltAFdocIiIilYogBsLZyGxxjigBFAlVZvL2KADCEk+VUbjcVPG4Zo&#10;AWeCCGFXvWnnitmMq56mQEsq4QL/AMBzQBLauGjWZ42haTlEkbdIg9wCw79KAEMkCkh5k3XLho9o&#10;2MSABggeuOtADLzT9yFph9pto43JibA+cg/xAjkA8UAVf7RsPOtoJpi1yxOWAI5xgsSRgZ9jQBPM&#10;0TrLJLbxq4wiTO252x93hen50AO/tG1jSLE33nEUfljhccDpkjOetADJr0pCiW92VQEqCIwyk87g&#10;SRigCbyQFVpLovGxPBw2Xbv79KAIZIvLdZ1tXm3qCbiNgHUcHGM+vWgBsl3NPKbKQ3EdooLNMYz5&#10;Jz0GSNxx6AUAPNw8kzFLlpIxgDzAFGcDkY5oAddKszo8xMrwco05kVcDgEjJDHI6UAReXceaCl/H&#10;I46wiLaiFuuT1+nzUALcoZSsckIkiRlZ2V8qB3YLxzyaAJXWe8j8u1MDIvRJYmU7B6Z4NADILa0t&#10;5Ha7Kxs7KhMeYifL5H8XA4oAsO+8hAsskCF5JJeH2nptUZ3E45oApTMHtzb2iGPd82MbNxQg5bjF&#10;AE6RTu5u148xBiMEbEz1PGMn60AQjUrOC5iia8ke5GWZ9hRGwNuGzwT+NAE08kUyma6t0jOALd5d&#10;pyAcc7c4/OgBDe2KIhCBWZvKRYyNm7kAnbkgUARySq8UUKyGAu2JJUUSK2PTjA5oAlWOB/LM0m8P&#10;kqjneS553AkcHt14oAfLHDExdoXMxUKDbt+9x1AIJAoAhk1BJJo7ZEnSBAWeQxYi46Ak85PtQA5r&#10;phunFwZIs4ihYCMZGNxzgHpmgBtxbJIySSEyMjblO6UKpbHJUHD4xQBC39p+ejJOtwu0O2Y8JHnr&#10;luW/WgBLiGe6jaC8txNaNIrCVZDsC55IHB49KALBlnmbyIWRrZQFZZ4mU47FcnBxQANFBGWluJVi&#10;dtoMrAxM/l8LnDH06UASKlsrABvPVdzvIMMUbj5QvXmgCOWaJYfKtS1vkhyVTaSwwQ2Bx+tAEphl&#10;umkm+0CSbYDCjDaqqeG4A5J7ZoAgi1O0imitLid5pFbyzsXagxxk7sDH0NAEtwxuUaU24iRWws8+&#10;3L84yNpzx9aAEa9RVVPPU5IjCJyM++B70ARu++KP7A4gjkOJJI1Ein15I2g5oAsJDHFJua6aTALY&#10;lwQ7ehHduOO1ACypCjLJNFIJXUCJYSAwX3+YDigCvJewSzC1is50RFcyOYwIWI6BicsenYUAJ5iy&#10;ndIzZkbHl5AHAHI4Bxg96AGTQWk8sTSx+ZOpLpvaXC5Gd3oee1AD3N8spU3iyShRmFIztGemW65/&#10;4FQBHcAzJGktqJ4i4IdX4UL3xwcnJoAna4udgEbI1uoK/Z5omTAHXBJwcdaAGC1t4gZ55lhaZ13S&#10;x7omLL06NyOKAHbysgAhe8gCmWS7LBzGePkA5Y5oAhlYyWslsitBDKwZHUFMkEEHgZwMYoAsD7Q9&#10;wzvcPJ8gVRIuEUnOSAOp+tAEb6tbq8ME128syfKZHTaDt+XLZ4/CgAdLWRGnMUKMDsSWYqDn6DoP&#10;xoAsnUbaHYRd7MEJiIbgC3GQBnHXHWgCGZvtMKxWd0EbPyzCMMrDnI5G0HPvQBNDEsZ8u4maaIEo&#10;IjhgW6556Y7c0ALcRqcSLDMpJ+9EQHx6gbscUAVpb0y3As0EwijRmlZ4/wB0xH8JLDJP0oAUN5ub&#10;m2+WKUjEYIAHQ5BGDQATW8IuRIMyzQjzFaQyKnToVBIc5FACu18Zl868BfaCluIcRqD1y4JII+tA&#10;EFzDHOgSTTFlQv8AeWQbPl/iI4P6UASkSyqkXloiMcSxOjZwOFK5ODigCNbewVxLc7IJpyDvUskh&#10;KdCCDx+dAFppokd0lDzBVLNIjeYykfdQDGcmgCtLPAbVYrWNoVdgyMqbDlMEE49aAJi9wrG5luGk&#10;ATEVuw2Ip5Dk4xk9TzQBCdRt1aCKS9d5Nx3SRqVXJGMtnAIoAbK7S5nNkjx8YvJ2UtwemBk4oAm+&#10;2r5XlzXO2KSRY4zHkqNxwPugkDsaAGy3JfbBbXRRMhWuPLDqx56ZGM5oAskfKpmuTLGowvngHcw7&#10;n39BQAx7SzjImRCZm4BhIV16HlSQMUAJLfq10trG1xFFCpeeQxfuiT255J+lAAxF2HkhnEhz+5Ug&#10;ICMDPYHnnvQAwwQGULPGZzAcIu6RUXvnGdpwRQAso1OSVQl2SF+ZovJxGM8EhslsjtzQBBcwTXAE&#10;MtstxHuDMfM+XCnnIOOeaAJlE0yhrSKJLZ+HhZCMKDwVJIBxQAi21nbTvPJMIpnwzSgGEv5fAXhj&#10;npQBYaeAOFnDyoFMilcPs6fLxz0oAqTPaG2MVpZGEucjA2BmQ5DNjtxQBKIpnk8y6LCWRR+6/gXt&#10;kAYyfrQBX/tGwMttbyzl7lickAjBxgsSRgZ+tAE07RSJLJPbxq4wiSyMGdsfd4Xp+dAD/wC0raNI&#10;ts2AziKPyxwuOB0yRnNADZr1khRbe7KpkqCIwVPXdkkYoAkES7VaS7Z4yx4OD+8bBzg4z0oAikj8&#10;uRZktZJy6gm4jYB1HBxjPTPWgBsl5JNK1lIbiO1GWaYxnyTnoMkbuPQCgB5uXklcrcNJHkKvmKFG&#10;eORgZPegBblVldHmzM8HKNMZFXA6EgEhjkdKAGeVdeaDHfRyOP8Alj5WxELdcnr9OaAC5RpSscsI&#10;kiVlZ2V8qB3IXjnk0ASskt5GY7Uwsi9EliZW2D0zwaAGQ21pbu5u8IXZUJjzEx8vp/FwOKAJ5HVm&#10;ChZZIELSPLw5U9NqgHJPegCpO6tAbe2j8rd82CuzcUIOW4AoAmSGaSQ3aHHmIP3YI2JnqeMZP1oA&#10;iGoWsNxFF9skkuASzPs2o2Btw2eDQBJO8UytLdQpExwsDy7TkA4/hJIH40AKb6xjjXagDM3koIz8&#10;pbnBO3JAoAilkRoooBIYGkOJJUUSI304wOaAJFjt38vzZd2/JCOd5LnksCRwe3XigCSWOKFi7QsZ&#10;yoXNu58zHVQQSBQBC+oJJNHbIs6QoCzymLEXHRSTzn6UAOa7kG6cXJliziKFgIxxjcc4B6ZoAZcW&#10;0cjJK7GRkbcrbpAilsclQcN0oAjb+1fPQpOLldodyY8JHnrluW/M0ANuY57pGhvbcS2jSKyyrISg&#10;XPJA4PHpigCx5s8zeTA6tbKArieJgcdiuTg4oAGit03TXMiws20GZgYXfyuBnDH06UASAWobajee&#10;i7neQYYxtx8oXrzQBHNPEIfJtN1vkh2KptJYYIbA49utAEphmumeUT+ZNsHkow2qAeG4A5J7ZoAh&#10;j1K1imitLid5nVvLOxdqccZO7AA+hoAfcEXUbStbCJFbCzzbctg4yNpJ4+tAA17EiqgnBJIjCLyu&#10;ffGfWgCN2DxR/YG+zpIfnliVZEPryRgc0AWI4YoZN32lpcAtiUAh29CO7ccdqACVbeNhJLE4ldR5&#10;awkBgvv8wHFAFeW7t5ZVtY7SdEVXLuUAhYjOAxOW7dhQApbzCWlZgZW+5kAcAcrgBsc96AI54bWe&#10;aJ5U8yZctGHaXCkjO7j5Sc0ASOb8TENeK8gUZgSMhRnpluuf+BUARXGJ1jSS1E0O8EOr8KE744OT&#10;k0AWGuLgoPKeN7Zcr9nmiZCAOuCTg460AR/ZYIszzyrAZnG6WLdExZenRuRxQA4yESALE95AFMsl&#10;0WDmM8fIAMsc0AQzOZLWS2UNBDKwaN1BTJBBB4GcDGKALA+0Pcs7XDyfIoUSLhFJyCQB1P1oAY+r&#10;wq8MM128syfLvZNoIX5ctnj8KAEdbSVGlMUSODtSWUqDn6DoPxoAsNqNtDsxdbSGVAsY3AFu4Azj&#10;rjOaAIpnW5hEdndBJM/LMsYZWHOV5G0HPvQBNAiRnZcytNCCUWI4ILdc89PpQATxglZVgmBJ+9EQ&#10;Hx6gbgOKAK8t401wLONZvKjRmlZ48RMR/CxYZJ+lAChjLm5g4ilIAjBUAdOQeDQAS21uLkSfNLNC&#10;DIrSGRUxjoVBIc5FACub4zL5t4GbYClsIcRqD1y4JII+tAFe5hinQJJpayoX6iQbPl7kdfwxQBMR&#10;JKiRNEiRt/rIpEYcDgFc4zigCNbfTw4luDHBNOQd6lo5CU5yDnj060AWWeNWkjYPOqqWaRD5jKR9&#10;1AMZyaAK8s8H2YRWqNAHIKMq7CCmCCcetAE/mXCM1xJctLhMRQMNqKTw5PqevWgCA6jbRtBFLeu8&#10;hc7pI1KrkjGWzgEfSgBsrmXM5s0dOMXk7KW4PT5cnFAE320CLy5rnETyLHGY8lRuOB90EgdjQA2S&#10;5Z9sFvdsiZCtc+WHRuvTIxnNAFkg7Q01yZUUYXzwDubpk5754AoAje1s4yJkQmZhgGEhXXoeVJAo&#10;AWS/BuVtY3uIooVLzyGL90Se3POfpQAjt9rDyRTh+f3IICAjAz0APPNADTDC02JkacwnCLukVF75&#10;xnacEdKACUanLIAl2dq8tH5O2MZ4JDZLZHUc0AQXUMtwBA9slxGGDN+8+UBTzkHHPNAEw86ZVNnD&#10;Elu2BJCyEELnggkgHFACJa2drM87yiGZ8M0uDEX2cBeGOelAFlpYg4SYPKmwyKww+zoNvHNAFKZ7&#10;NrUxWtkYS5+XA2BmQ5DNjtxQBMIZGk8y6LebIoxHn5F7ZAGMn60AV/7RsDNbQTTl7licsFI5xgsS&#10;RgZ9jQBNM0LrLJNbxq4wiTSHc7YPy9On50AP/tO0iSPbMBucRp5Y4XHA6ZIzmgBk94UgRbe7Kpkq&#10;GWMFWPO4EkYoAlEBCK0t2XiJPBw3zt396AIpI/LkSZbaSfcoJnjYB1HBwRn160AJLeSXEpspDcR2&#10;i5ZpjGRCc9BkjccegFADjcmWVyty0keQqmQBRnjkcZoAW5RZnSSYmZ4PuNOZFXA4BKgkMcjpQAwx&#10;Xfmgx30TsOsIi2ohbqSev05oAW6RpSscsQkjVlZ2V8qB3IXjnk0ASMst5H5ds0JRRwksTKSg9M8G&#10;gBkFtaQO5uiI97KhMeYi3l9P4uBx+NAFiSTc20LLJAhaR5eHIPTaozknHNAFKeRGtzbWyGIv82Mb&#10;NxQggtxigCZIpnk+1rkeYgxECNiZ6txjJ+tAEY1Czt7qKM3kj3K5Zn2bUOBtw2eCaAJJpYplaa6g&#10;SLOFgeXacgHHO3JH50ABvrFI1IjwWbykWMgqW5wTtyQKAK186vZGBZDbtIrCSZFEing9OMCgC1A0&#10;NxErLEPlPLHBOT057UAE2GMimPyWUgAr0ZsA8FTk0AIt0DLJGjpDEwBkYr+g49aAJD56EJdxq8cm&#10;SFiKsSAeOGA649aAK5tLVpI2lQmdyzBYmCkA8AMucZwaAAShJPNgtjC7bYkbdnaoPAK9OtABHPcO&#10;/kQwjBZg8zy5CtnJG0AkevSgC2shG6OZkDxcI8eGYluf4s9MUAQyiN2Jlf7ZK+AI5ACCc4yAuAB7&#10;0ARpc7ZGt1tkNyQXlVgeAOPvY4xQAQ7YNoLLJeP/AAxbd2CMnOMD9KAJZ5bl2AsRGpjODDKMKR1P&#10;zAMec+lACKCrBSkYmRVWWSP5yODgbSe30oAjDCVY44pkhtAy7pVJBZyR8vyAYz9aAH5mDFBMgdm2&#10;hceaoAxyeh5zQBJIILcZ3FUJXLx7vLbPGB1wetADVlIUIkZyAT5coXftAJBBIB6UAPjaOIXDzDZG&#10;SAq8E4xnjHXtQBAZzDIHtpYhaSIAZMEue2Av144oAkhEgYmSHMu87BE5ZiOpyHwM/jQBUijs7opI&#10;1u63GWlIQ7MZO3nBx0oAspC5kZhD9nYgRR4YncByMHOec4oAjS7u5bmS3ghVVJLTTSMAqnPIHBIJ&#10;JoAtl3UhL/aXkGFMYVuB0HI9qAI2tFTdNJvuDJhFXcuMjkDaOB164oAhlvW3EWyEXEuC6k4CYwCG&#10;OAD+VAD4hBH1O24b5X8s5Knv8ueB36UAOklu23RxmIpF8iJJ1bdzncNx/SgBAFlZU3QfaNoRjt3/&#10;ADE4wuMcfWgCJXBf7NHFbpGWzNIjFZCQe+3GPzoAeks0apF9pSWR2wiKqyAKe7kbTQBPPJb4UxuI&#10;mjYBiB154A4J5ORQAwyhfLj8pXYFSxHzNtw2Nw655oAb50bDG54Vi2gSsuVZ25IG360AIZFjdh5k&#10;SKx4blmJGOw45zQA5Y2gI2QgxZ3nyWJR888B8DP40AVf3LSKDbyLdfPL5DYQhORk9Ox/woAtWkYh&#10;Ek0sflxOFjiTdvIjXPTv1xQBX868FxtsY0aF1Ied37nqoXBIOfagC1Ecs3mr/pm7ahjJbjGSCWzy&#10;KAIEWKSN5jHJO56gsoXdngDGABQA+RpXLIEC3DjJh3YUkKMjzKAEiZPNkAAjuHA8/YANvsAeOaAH&#10;zvebtkvlusoKrDKBtKr7qGIyPagBy2pwr5iV9oiaSIhsHqFCnp+VAFeW43HFmIooZHHmSRybHBBH&#10;DBQASe9AEiSkoIhJy7bMD96E56sOCKAJ5JY0QpLMqrEQqyJ8zMW6epHQ0AN8xJ/LQtFI+QAsi7ic&#10;nGRjHb1oAiFxGkssBtkWVOWkKcnPfAPagBBP5OyMywyKxypUAsQecHYMUATEuSvkxqojcsyRkEnn&#10;d0YDqfegCoUtzPH5sObnJlZI2IIXDKPMUHng9qAJYNvyEb4FQJFG75cHPYdMDJoAYJLkTtDDFGCW&#10;bdLJJld3BIwASM59KAJ0Ijb7m08YeIHy2yOg3ZGR70ARtui8z93NNIVJ8qbYOByCOBjjvQA+Jwgl&#10;3/M0o3GBjwqgcjfigCFUS3k86B1Z5ECyGP72D2Cnv26UAP3XTufLVfPzsSGQnBXGSS3zYP4UAJAs&#10;U6b1jVJUXbJMmGAY4+Vc4wKACSN5Pkj8mCBmAYwybHZhg4yuOT060AKlxLI8kSyCLdgMpXeqD152&#10;nP40ATzyImFvZBslwoZQDwOFHAJGaAFES7I2wjISEDAgt6gY7UAQTXaBpDDGYnyF3jgAnnlV4P5U&#10;AKlxCuI1dEjY4L8swI/2R0FAD1aZQY5FRo4iSvlMGdixzkhwPSgCsy2lzPEJQrXTEyCHBHBOzJ2k&#10;DpQA62YJcMn2NIpABGGbcx2DocduaAGpcXyyJbxJFMxLN5rOp5bkg7Rn9KALjSZKiMiOaNhkoAff&#10;HzD1oAgdfKLF0e6kO0su4HoGxuUccZ7CgBBPuCxo7pJgFvMGU3EAFQ4HTmgAWGOF2JKC7c7W2HPT&#10;H8JOOfpQAsguEf8A0YRmPp5b5ELgjnDfNg4PTFACIW5VIws6RkPuCkgDnC5AOKAFTakbndEtnKwy&#10;Inw/HOMrj+dADN8ykNbzq0cihMbTJhTxyDg57UAT5hUFpyyT7gilSxJHpznFAEcDQXEKOsWCDksc&#10;E89ADQA6UBmlBj8llIAK/wATEZ4K9fSgBq3amSSNWSGJsGRivPsFGMcmgCT96pCXcSvHJkhYypJA&#10;PHDAdcetAEBtLZpI3kjzOxJCxNtwDwNy5x0NACLMEfzIIDCzhYkO7O1QehXp1oAIrm4d/IhhUAsw&#10;aV5dwVs8jaASPXpQBbWVxujmZA8XCSR4ZiX5/iz0xQBFIsbMWlf7VK+AscnILZxwFwAPegCJLlvM&#10;a2W3Q3TAtKrg8ADGS2OMUALEFtygLpNeP1EW3dg8nOMD9KAJLiW4dgLLywyNtMEowpHUnIyec+lA&#10;DVBQqgWMTqqiZ4/nI4OF2k9B9KAGhvMWNIpkgtQy7plYgs5Iyo2AY/OgBxMqsymdBI7bVTHmqAMc&#10;noec0ASSrBAASSqHHzx58t88YHXB5NADElYqqJEQVBPlzBd+wZIIOAelAEiGKIXDSjbHkBV4PGM8&#10;beT2oAgacQPvt5ovssiAF8Euc9gvrnjigB9urAkvBmXcdqxOSxGcnIfAz+NAFSL7FdssjW0i3GWl&#10;IU7AMnbzzjpQBZWBw5YQeQxAhj2sTuA5HPUZzigBi3d3LcyW8ECoGyZppHGxT3A4yCT7UAWi7A+X&#10;fFS0nC+WFbgdByPagBr2gjBmbdc78IoDrjI6DaOB164oAgmvfnIt4yLiXG9CcKmMAhjgA/lQA6EW&#10;8fT5bh/lkMbZKnv8vYd+lAD5Jrti0aNDsi+VEk6tu5zkbj+lAACszKm+A3G0Izbd/wAxOMJjHH1o&#10;AhWTL/ZoordYy2ZpIyVkJB4ztxg/jQA9JJ0VIjcpLI7AJGoWQBT3crg0AWJ5IAF8uTymjYBioz34&#10;HQnk5FAEe/HloUViCpb+J9u1sbhnNACebGwxveBIdoErLlWduoG2gBpkVJSPMijUnhz8xOAOw45z&#10;QA5Y5ISCsIaHO4+SxKPnngOAM/jQBV/dtIqmCRbn55fIYBCE5GT0/hP+FAFq0jWHzZXTZG4EcS7t&#10;xEa+nfrQBW8+8S4xYxI0TqQ9w79yeVC4JBz7UAW4eSxnGL3dtjMZJ4IyQS2RkUAQpHC8bTFJJnP9&#10;5l27s8AYwAKAFlLyM0YQCd+WizhSQo/5aUAJG8SSSAL5dw4HneWB8vsAcDmgB80l4zeXL5TLICqw&#10;ygbSq/7ShiMj2oAetrwH/dhwoiaWIhsHqFCnp+VAFaW4DcWgjhhkcB5I32OCCDhguASaAJY5CUEY&#10;l5dtgXHmhOerDgigCeSWNFZJpVRYiFWRfmdi3T1I6GgBnmRT+UhaKRyQFWRck5OMjGO3rQBGLhEl&#10;ltzbIsqcs+0knPfA9KAES48jy4/OhcMdylQCzZ5wdoAoAl3SfL5MSqI3LMsZBJ53dHA6n3oAqEQG&#10;eMSwZuSTKyRMQQuGUeYobnr2oAmtwMowL26IEijkfLg57DjgZNADPNuzO0MEUYJZszSSZXdwTwAS&#10;M59KALKjym+6N3GHiz5bZHQbsjI560AQtui8wmOaeQqT5E2wcDkEcDH1oAfE+xZd3zNN8xtyeFUD&#10;BG/H0oAiVBbyedAyl5ECyNH97B7BTxnPtQA7ddO7FQpmz5ccMucFcZJLfMc/hQAkCx3Ee9YlWVV2&#10;ySpg4Y4+Vc4wKAEkikl/dxCK3gZgG8qTY7MMHGVxyfrQA9ZpJHeJZBGWwHXaHVB684OfxoAmneOM&#10;bb6UbZQACoB4Bwo4BIzigAWFCkb7UZSQgYEbsYyBjsaAIJ76MPJ5ETRNkL5gAABPOCF4b8qAFS4h&#10;UBFdFjc438swOf7o6CgCQPKoMcqIY4iSvlMGdixzkhwPSgCqy2lzPGsu03TEuIcEdTsydpA6UAPt&#10;mEczILNI5MBAxyx2DocdsGgBqXF6siW8aRTMST5hdSMtyQdoz+lAFwyBioixHNG3JQA++OR60AQS&#10;DymJkRrlztLLuz0BxuUccZ6gUAILguEjjdhJgFhJkpuIAKhwOnNAAsaQuxJQXbHDbDnGAO2cc/Sg&#10;BX+0q/8Aoyp5fTy3ysTgjnDfNg4PTFAAhdcoiBJ0Qq4IUkAc/LkA46daAFjXajnfEllKwJEb4fjn&#10;GVxz+NADN0yHdbzqY5FCcKZMKeOQcHPagCUmAZaZmSfcEV1LEkenOcc0AMgeK5iV0i+6fvHHf0NA&#10;DpQWaUeX5LAgKV/iYjPVTzQA1btTK8SPHFGwBkYryCOgAxjk0APPmoQt5CrxyZIERVjgHjhgOuPW&#10;gCD7HbPJHJKh85yzKsTbMDoNy5x0NACrKEcyQQGFn2xI27O1QehXgdaAES5ndxbQwqQWYPM8m4K2&#10;eflAJHr0oAtrNsDRzFA8Pyo8WHYluf4s9Md6AIXEcjEyv9qmfAEUoyCc44C4AHvQBGt0wla1W2Q3&#10;J+aVWBAAAxndjjFABEEt9oLJJdv18rbuweucYH6UASzyXEjAWRiBjbaYJRhSOpO4BjyT6UAINysq&#10;bIhMiqJpIzvI4OBt9B9KAIwyyrHHFMsFoGXdMpILOSMqCgHX60APzKrFPOQSO21Ux5qgDHJzg85o&#10;Akk8i3AYtsQlcvHu8ts8YGc4PWgBqzMQESIgrk7Jgu8qASCCQD0oAejRxC4aUbYiQFAwe2eMcntQ&#10;BAZvJcSW80X2WRRmTB3n2C/XjigBCreTM0kG6QbtqxMWZhjcciTAz+NABPcxgRiCd4kbdlo0Dk7e&#10;q7eo4z2NAFNLuzhgP2CKVdrgW8VwrxxsZOm0nJJ3deKALcM9788l0sO0cxxrkvgDknOPX0oAX90k&#10;sEbSLLcy/OVcFsJ0wDxg/hQAwtHCrQwI9vJKWMbGMsoKgZHzZ5OaAHbXCKPtjDIDbdq/P78DAwKA&#10;IY5d8jCzIeQoxDuSyhgcZc8EcjsKAH2lrZ2UQEGMt877ZGkLnHOQ2TQBJAltKqxWtkEhRhI7MWTH&#10;OcnPJGeaAFlafzJ7mWbcFGFEargdeM8E/jQA2FoYAVnRFlufny0gV/lAIICjpgUATRSRT4Nkrecj&#10;fM3J+mGI70AUrx4tPBe7U20bFsAEuJMYGeB79KAJYPKlURxOTaxkuoZFVck8rjr3PNABJcXLwPBb&#10;osEwwm+Vd2RknC8jnmgCysZVFGxkVjyIv3mc9ST2oAhuZkaOJVne2ilY9YxI7JGcMFGc8/SgCGFt&#10;Oto32JLGihWt0dHSLcx7biTnnmgC1bzTxzPLcNGwHzQRxqcYI4LEnsfagBJW8vylkZZncsZAVLMc&#10;9cHIwOgoAaPKRSLMXEQIb5449yZA5UhunGfWgCJmlaGGNLxjKOAJI1U9uSRwOc9qAEiZEjIhZZJG&#10;DEl2YksONzdx1oAltbOysNvlSKZCoZgrvKCD/vEkmgBii0G2OG18vc25HYsiqykHp1J5oAlby90s&#10;rXDPFu3JACmw5HbgHj3oAhWRBcqUaMPKvmFmYeYdnAzjHAx2oAek0U+Eidjk5YsCGYc8biMDpQAP&#10;cWkERintxZwgszKctuA/iJUHOeuKAG+Wz5IhVLZFGxkQc9TjB579aAFklu0gMEUSwtJgI0g3Ad8r&#10;gjHA70AWIwEVJLeH96rgN5Z3licENnH86AKV9JNEVfz/ACRIxY7U8xm2HGAOv6UAMgurONJHt2mZ&#10;YyGhjnR44y8hwQu7Jzk88UAWrW6u5UuGuIY0ZMKi55wOeT68+lAARGxigZCZpf3jf8tNq9Dj7uPa&#10;gAbyxGI4DPbxyMeTH5mVXghd3rQAoh2qkUt6UcRhh+5A24I5POBxQA2E20LsILjz5WVmVsN5ZY8K&#10;z85GDzxQBJDaw2EOYpVKc+YI2aQuzcsTuJPIxQAyIWQ2fY4JDEDkuhKLuzn5geeBk0AI8mQWWZpM&#10;ORHC4RVUMOBkYJ59aABPKhZTIYd83ztl8TNtGAcDHGPegCRGhd18u4w2OQyt908YDH6UAQXE9hYq&#10;Y7qMWZlL+WOSrBcc/KDknNAEipbOvlxrtslO9EBAR+4AUjPANAEU9zfM4jsVWM7RseRdwGO2cjGM&#10;UATDciIcY3NlgvztIe+W7UANlnMqrFGVtoyS7/JvfCHn3wT7UAV1uI4PPuIo3QKqCFWjkVGZicYL&#10;c/WgCza3F4sc73kCKG5hQNyoA3E5/A9qAFBiLxLDAJbwtvfJ3kDttyFx1oArSxvbhmgSSHcSSwUy&#10;AleONwoAkVpmCg6i7SKCx3xKMEnnOOB3FACW8sUkE6W+Tc7WDSyMcEgnknqOtAE1pZWlrFsg3JkB&#10;38uRpQT/ABEhsmgBFjs2SJIYJFgLg7myuQGydvIJzQBKIokZ2nnZlUbo4wFCJ7dQfzoAbELK0uFL&#10;TxM8373KkKzYA2EgdhxnFADjKHQkT/uxuVvkbcSevzHjBoAikuNPsVzIJLeMhwPLBKydvmxnt70A&#10;Rr5MsMcVshWBW/dB1Cg5wQMdeSSc4FADriW8WMRxeWmcBS6lm/AZGMepoAnUeUyNvGTgbVBfeD/t&#10;df0oAgurhUCRCRbd5mYofL3n93jIA5POfSgCFJrCFJXt0lSEFTBC+9IpGfONu4Z470ATQXN/JO8j&#10;rFtVQYVXLFQBzuJx39qAGl4wYYyokmlPmNv+ZiOQRnjHtQA9CrxtDawNbqCXclC+Me59TzQA2Q35&#10;+eS52uIwC6wjdwepwcCgBkEirBKkYJllVsNIx2g9dxxyOhoAnsrS0s491imZ0IaRklaXJIzuw2Sc&#10;5oArPCibGhgOzeGL7mTLA5BwcHj0oAnEpaSSRrt7gRkssTBFRdx5XPB9RzQA2BrbDK6ItxJgyNJI&#10;FkYJyCMD0NAE6eTcjy4jImeWKgnAzg8np0oAinmsLWEJdeZaQSMwCkF/MRTglSv96gB8NraFVhKm&#10;O1Vd8QCgKDnptPPfOaAFmeaBljt5kDHHlkxkqc/d7jp1NAEjiWGMOzDyQSrLGpdpHbBJLZ4HSgCG&#10;e4jURiCd4kYNlo4w+dnBUryRxnnBoAprdWUUGbJJV2uot4rhXjjYv0wTkn5uvFAFuGe7G+W7WEjr&#10;HEuS+AOSTxjk0ABaJJYI3ZZbiUbyHBb5OmFPGPyoAYTHCrQ2yPbSyFjGxQuoKAZHzZ5OaAHMGCBT&#10;eMDjO0IPn/2uBgYFAEMcu+RvsThpCjN5jksAwJGXPBHIoAktba1so8QYOfnbEjSFzjJJDZNADoI7&#10;eZVjtrMJDGwkd2ZkxznJzyRnmgB0pn8ye6ll37QAixqvA546jPtmgBkLQ24ZZ0RJbkb8vIFfCgEE&#10;YHTAoAmgkhm5sUYzI3zsM9P4cMw70AUr2SLT1L3am1VmbCqS4kxgbsqPfpQBLAEmxGjs1tHl0DKF&#10;XJPK469zzQA57i6eF4LdFhlGE3zDdkDn5TxgjPegCdIyFGEaNWPPlHzAfUk9hQBFdTK8cKCZ7eGZ&#10;z1jEjskZwwUZzz9KAIYP7MtY5PLjkiRQrW6SI6RFmPbcc555oAtW8ksMzzXLxsBhoI4lJGCOCxJ7&#10;H2oAbM+3y0kZZXfcXBUs3PUA5GB0oAEMMakWP2iIEN+8SPchIH3SG6cZ9aAIXeYwwol23ndB5kar&#10;6ckjgc57UAJEyqh8p1lkYMSXZidw43N3XrQBNa2dnYAeTKnmMu5grtIGB6/eJJNAEarZjbHDbBCz&#10;7kclkUFSDyDyTzQBMTErSymdpI925IVKhDxxjgHj3oAgjkjFypUxh5VEhdmAc7eBnGOBjtQBIkqT&#10;ACJ2Knk7gQzdRjcRgdKAGvc2cMTRTwCzhBZmBydwHclQc564oAAkj7iI1W3RRsMaDnqcYPPfrQAS&#10;zXqQGCOJYWkACGUbgO/y4xjgd6ALESeWqPbxfvVcbhG3mFieQ2cZ/OgClfyTRbGWXyVdiSVXzGbY&#10;cEAde/pQBFBdWSLI8DSlUIaGKdXSMvIcEDOTnJ54oAt2t1dypO09uismFRc87Rz19efSgBT5btHA&#10;VYyy/vG/j2r0OM7ce1ABiMQiO3NxBHIxO5o/Myq8MF3etACiEpHHFLeFHCbgfKC7cHqecDigBITb&#10;27EQXHnysrMp+YoWPCs/cYPPFACxWkFjCWVlZMHzAjtIXY8sTuJPIxQAQx2OU+xwSGNeS6ExrnOc&#10;MCc8DNADXmXBZJ3kIciOJwiqoOMDcME8560AJH5MLK0rRb5vnYF8TNtGAcDHAHvQBMjwyMqxz/MR&#10;yGVvudMBj9KAK9xcWFipiuYxZGVn8sEEqwXHPyg5JzQBIkVu6eXGu2zB3xoMbX7jClc8A0AR3Fzf&#10;M6x2WyL5RseRS4GD06jGMUATD92qHszchfnaQ98ntQAya5MqJFFttoiS7/JvfCHkeuCfagCus8UA&#10;nuIImjCqghVkkVWZicY3HNAFm2ub1I5mvbdF3DMKA5IGNxOfw9KAFVoy0IghEl4zB3LEuQO23IXH&#10;WgCCZJbcFrdZIdxJLhDICV443D3oAVTPIEDak7SINx3xKMHPOcHA7igAt5YZIZkgG+62srSSscEg&#10;nknqOtAEtrZWlrFshDRkje/lStKP9okNk0AIkVkyRCCCQQlwdxJGQG528gnNAEoSJDI08zFV+aKM&#10;BAie3UH86AGxLaWtyhkuI3km/e5BCs3HyEgY4HGcUASNJvX5ZiYhlWGxtxJ6/MegNAEMlxp9mD5i&#10;yW0WHA8vlH7fNjPb3oAjXypYY4baMi3Vv3YcBQc4wAOvUnnAoAWZ7tEVIVijJ4BkBZj9BkYxnqaA&#10;LAQQGNi4BOBtXL7wf9rn+VAFe6uUXZEsgtnmZih8veR5eMjHJ5z6UARxTafbxytbLKkQKmGGTekU&#10;jNnG0sM8d6AJYbq+kuHldI9qqDCFyxAA53E47+1ACeYm6GMgSTSnzGEnzMRzkdse1AD4yrRtFaQN&#10;bKCXdihfGPdvU80ANk+3HLyXYEgjALJCC/B6nnAoAZbyIkMqRjdNKrYaRjtDddxI5HQ0ATWVpZ2s&#10;e6yizOhDyMkrS5J5DYbJOc0AV3hVCjwwHygwYsGK5YHIODgnHpQBMsweSSRruScIxZYmVFRSx5XP&#10;GeuOaAEt3t8Orqi3EmC7PIFkYJyDx14oAmQpcL5cRkjB5YgE4HQ4YjjpQBFPJYWkIW68yzgldsIR&#10;v8xF4JUr6+lAD4ba0KrCE8u1Ub48KAufTaeeh60AJPJLCyR28yKT/qyYyVOfu8ZHTqaAJn82CNWb&#10;BhBKssY3NIzckls8DpQBDPcoPLFvO8KMGy0UYfO3gqVOSOM84NAFKO5soYCbJJQVcC3juFeOMs/T&#10;BOSfm68UAXIZ7wCSa7SEqDmKNcl8Ack9O59KAAmNJII3dZLiXDlXBf5OmAeMH8KAGMYo1aGCJ7eS&#10;QsUYoXUFAMj5s8nNADih2Kv2wg4ztCr83+1wMDAoAhimBlYWT75SjHzHLMoYHGXPBHI7UAPtLa0s&#10;4x5J6/O+JGkMhIySQ2T9KAJIEt5kWK1swkCMJHZiyY5zk55IzzQAsr3AlnuZJN20YRUVcAc8ZyCf&#10;bNADYTFArLcIiyXXz5aQB/lAIOFHTAoAmheGYZsgfORvnPP4YZh3oApXskOnKXux9lRmbAXLiTGB&#10;n5R79KAJYDHMBFGzNaxkuoZAq5J5UL17nmgBXuLl4Wht41gmGE3TDOQMnjkYPNAE6xlEXKtGrHJ8&#10;o+YCe5J6gUARXM6vHCizvbRTMesYkdkjOGCgHPP0oAigOm20b+UkkaKFaBJEeOIux7bjnPPNAFmC&#10;SeOZ5bp42A+aCOJTjBHBYk9j7UAQ37BbcpMVuC6uXTaWY5HzAHIwOQKAGyS/Z23TeVDdBeWVSxVW&#10;5IAAX0z6UAQ/2hFdXHlWF6l35IAeJUzsbOOTk4Y0ATXkpwqSW8ck8pyY0OH2D0559xmgCZ5IIJF+&#10;2R5d1MocKQIkA7leB9KAKkMj3cMrW7NJJnEVunysq/3sPx0xzQA+5dIUP2lJEj3ERiMM7HsOUBIH&#10;J4NADvtEsiyJZMrLIwTfIv3SQA2MflQA8qUcPvWWY/K7+WewHOFHP1oAhlWOO6BmnkvQiYFpEuyP&#10;JHBY9ck9s0ASvdPC8cAjcXEmNybjIoXqNwPAH1oAW6aOPl/3ZCg7Y9pY+5DZ49qAFCvOIitsWy28&#10;vK3k5Kjj5eMj2xigCGGKFS7Wx3SRrnKHLMvfaCeMECgCSVJxE3nRq6EliqgI7ZJGCeBn3zQBHClv&#10;a2oWJAkCk5VszTAjrhix68UAJGI403x2728suVjGQG2kZJJU96AJ5JLZZFZ18m8wBHcYaRFXqQDw&#10;QT6UAR+fLc3Lqb+B1i+Ro4hucZ5+YEnrigB098jqEaRHZ2B2Y2MFGACBwTQA8XlopVpwNjKz/MrM&#10;uFHzEkA4yMUAVElMsbSQTMJHyq29sNsgQ/7DjHTkt096AFu7m1kWOHEhQEoSqvIQT6lASD9aAJJn&#10;ubiNxYRRyncEL9SFHXkd/wDZNAFnaIpyJUU3Egz5q/KEG3gkLgUAU2jneZ4ZXa8MYBNoqbVUHq5I&#10;6npjmgCWS6hhk8iRd0hO9LdRuxjjnjgc96AHTXARnG8orYbYirvBOBxkdO3FAELhpBEwQXQ3EyvK&#10;jRhT7rsy34CgCUNaWz7rbFwY0+SKJiRuGR0J4JOOKAHSC+iBYQs5cbZSrkNtPY5bHegCvDFbWiIq&#10;wGHjGJC0zkEdiWPXHSgCeJAFWY232aaT5YgrIkjlR1wDxxQBC4wxnkVbe4VfluG+bMbckDoQQRQA&#10;iXBlleNL6KXySWMCIuc7j945PNAEt3LD5SpMYpI5Pm8tSomXbjd1PPUUAKJLWAI3kyjdlwWUlVTH&#10;OWGe3SgCOOWC8XzLWWZZ3O2BYc/KgPo/Az3NAD7wyMgGoEwRFjErxiSWTaQCM7QTjjmgAN5Lcwv9&#10;guI2RWVPMZSNoGBkYAPT170ATRSxLJuwu5gQWIJDFRyxA/CgCpIsqTmKa5achR5lnbpswG5+bHXp&#10;nrQA641CyaSK1hBnl4zFt37CPU4wv40APu9+CyoNy4Jjhwzlc+4PHHSgBz4d0Sa380nMjSOTCIhj&#10;jKgDP0AxQA2DYiTR26JPIgDCFSWZSOGZR0546UAOkEsYkZ4vNjPO1flcnpweOx9aAIbQxWa+XFC0&#10;UbtgrKrSOCQBhWJJoAaFZF84qiyyZjGEw+PU7R1Pr2oAnnmgtpFuJlQTqhWJ+WjGRn/ZOT6UARw3&#10;M7TkWt2sjoAJI1O7HP8AECxx+VAD7ua2TYk8KtNKM7dwDYxycZ5+lAEwMSeXLNGyFh5gOOuwfpx2&#10;oAz4z9tR7i1llWQ5ESxkIzRE9dr9MYHNAE1ziOHbe74k3NtEamRiD6soJFAD5ZDNbMti0MkGQvmE&#10;guhX7344PegCRFiifckbrM/8ZztxjknaeRQBG8ayXKxtNLM4C7YYkIjUdckjnJPbNAD7icGRYLx1&#10;8xjtEaAuyrwfmBHTjrQAs10SjMl0EjjwdkaKG4OAcFelADVuUlKbYRLGSWdptyLkdyu3nt2oAbGy&#10;W29IHR3ABeG3yXHqAvQUAFxKsuEgj+1KBiTAKsCeMZ4AP40ARQwi2iVYLTYQxDK2+ZyvYB9x9Oma&#10;AJgFRyZ7cRTyqRHsIRkUjhm2HA9/SgAdygfz4o1uVA2u4LhQRliCMc8UARR3QNxJ5N5HOIsEQIuW&#10;Bzjk5JGc0ASz3cKv5MqB3uWB2EBXXgA47nFACSSRwmOSVvOzuLMYWIQADOcKaAIxPFKpureSSSQq&#10;yW8EJ2cc7crJ0oAknaeGNBNFNDvPltIrPL8pGRnbnA69aAEkkMqEWqxsxwgkY5IGOTjP6GgC2kaq&#10;6yGPZO2PnBA3sg67QRx0oAznt3luDvnlm2LkwoojDRt3JznIIHegCea4jj22s2PNJMggVVbjP8Rx&#10;gfXNAD7p0WE5mX7Oih/Li2NMCOp+Ye9AEWY5FjENtK4LFmeZjEqjryB972wKAJofsaELa7mlGNvl&#10;FnxtPOBkgE9+9AC3CXsnmG5WMxNlGKEibaeeQcZ6daAILR4oIQLYmJEbBWRWkfHAGGJJ54/GgB0U&#10;ygGQxJbmUFEX+JsDljtzjPFABJL9mOZvKhutoy6KW2qwyQANvpn0oAi+3wXVz5VjfJd+QAHiVMlW&#10;zjk5OG/KgCW9lJCxtbo80h5RTh9g9PX3GaAJ2eCGRftibmdTIHCkCJAO5Xj8KAKUMrXkEr25eSQk&#10;+VAnysF/vYfjpjmgCS4dYEP2pJI4yxCBA0jnsOVBIBz0PFADvtMkokSy2usjKnmSL90kANjH5UAK&#10;UCSCUussxO138tscAc7VH60ARzBEugZpnvBGmFtIl2R8jgseuSe2aAJmuTC8cQjcXEmAYw28Bevz&#10;A8AfWgBLl40GX+QhQQse1nPuQc8e1ADgrT+SwtS43b2eRhDllHHynGR7AYoAhhjjUu1r8zIufkOW&#10;Ze+ATxg4oAklScRP50auhJYqoCO2SRyeB+OaAIoI7W2tgsSBLdSSVYmaYEdcMzE88UALGIY13x2r&#10;280uVjGQG2kZJJU96AJneBXR3UW93gCO4wZUVepAPGCeeKAIhcS3Vy6tqEMgj+RkiXc47/MCT1xQ&#10;A+e9RgFaVGZyDsA2MFGACBwcdKAHi8toyGlUFHDN8ysygKPmJIBxxigCokxmjaSGdhK+QtvbDa4Q&#10;+qOMdOc/rQA67uLd0jiAkMYOzKq8hBPqUBK/jQA6VrmeNxZRxStuCFhkkKOvI7/7JoAt7FjnInUG&#10;dxnzVyoQBeCQuBigCmUleWSGSRr1owCbRE2qoP8AGSOp6YwaAJJbqKGTyZBulJDpbqu7GOOeOBz3&#10;oAdPcLGWUuVVsN5aKpcNwO46dqAIXDSeUwT7V8xMryo0YU+67fm/AUASq9pbMXt8XLRodkMRJXcO&#10;OhPBJxxQA5xexoT9nY+YNkrByGwe3JxxmgCtbxWtlGipbmIjjEpaZyMdizHqe1AE8aKFWU232aeX&#10;5YgrIsjlR1wDxxQBHIAjecyrBcIPluW+bdG3JxyCMEUANS582V0S9ilMJLGBEXdkk/eJPWgCa7mh&#10;8pY5BFIsnzbFZRKu3Gcc89RQACS2g2MYpAWy4LBiqpjnLDPagCJJbe8USW0syTSHbAsORhAfR+Bn&#10;uaAJLveyY1EmCEsYg8YeWTaRkZ2gnHHNAAbuW5hf+zp42VWVN7DBUDAyMAdux70ATRzRpJklNzgg&#10;kgkMVHLEDt0oApyLIJzHNctOQB5lnbps2q3POOvTPWgB89/Zl4rSDM8oxmHbvCH3OML+NAEl202D&#10;tjC7MHy4cM5XP0PHtQArYeREkt/OLZkaRyYREMcZUAZ/AYoAbD8kcsVuqTyRgN5S5YqR94qM454o&#10;AdIJYhIzReajc7Uysh/h68Y4PrQBDamGzXy44miV25WVWlcEgDCsSTzQAm0qvnbFSWTMYwmHx6kK&#10;Op/SgCaaWG2kW4mCeeiFYn5ZBkf8BOSe1AEcV1M87C1uhLImFlRTuxz/ABAscenSgB11LboUSeJT&#10;NKMhdwD7ccnGefpQBOGhTy5ZomBYGQNjrsH6cdqAM9At8r3NtLMspysSxnYzRE9dr8DHHNAE1yQk&#10;Gy9Dwx7m2+WpdiD6soOKAHySefbOLJ4ZIFwvmEgupX73pzz3oAkQRQtlI5BK5++c7cY5PynkUARt&#10;HHJcpE000zADEMKYjVc5yT1yT2zQBJcTkyCC7KB2O0RoDIyqOfmBGMcdaACa7JRmS5CRxYOyNRu4&#10;IAOCvSgBq3CTFNsQljJLO0xaNcjuVxz27UAJG0dsGSBkeQAF4bfJYeoC9BQAk8nnYS3T7Sg4kxlW&#10;yeMZ4AP40ARQxC2iCw2uwhsMp3TOV7APk9cdM0ATBFRy08AhuJlIiKEI6LjhjsOAf5UADyPGJDLF&#10;H9qQDa7jeFBGWIPHpQBHHdBriTy72OYRfMII1BYNnHJySM5oAlmu41YROgd7lslCArDgA49aAGyO&#10;kRSSdhNkMzEwsQgHXOF70ARieGZftNvLJI21kt4IcoMc7crJ3oAkmeWGNfOimhLny2dGeX5SMjO3&#10;OB1oASR2kQ/ZRGWICb2OSBjk9f8Ax00AWkjVGV3TbM5HzqQC7IP7oI46UAZ72zS3J3zSzFFBMMai&#10;MGNu5Oc5BHrQBPNcRx7babHmkmRbdVVuM/xHGBQA+6eNYGPmqLdFD7ItjTBh1+8KAIVETCPyLWWQ&#10;Fi7NOzRqo68j+L2wKAJ4jZIQttkygDaIi0gG084BJAJ70ALcR3jhzcrGY2+RjGSJdp5wQcZ6daAI&#10;LSSKCECA+UiNgrIrSPjou1iSecD8aAHxTIAZPJSB5gyIvdsDlm25wTxQAkkptjun8mG528siliqs&#10;MkADb6Z9KAIf7QgurgRWN8l35IAeJUyVbOOTk4b8qAJruTIWNrdJJpDyinD7B6c8+4zQBM8kEEi/&#10;a49zOpkDhSBEgHcrwPpQBTjkkuoJnt3Z5ScRW6cMF/vYfjpjmgCS4dIkIuVljj3ERhAzsew5QEgH&#10;J4PFADvtEkiyJZFXWRlTfIv3TgBsEflQA4qySB9yyyn5Xk8s9QB/Co/WgCKYRrdAyzSXvlpgWkS+&#10;XGCRwWPByT2zQBM9zJCyQCNhcyY3R7jIFXqNwPA/GgBLlo4xlzsYICFj2s598HPHtQA7aZhC32Yv&#10;828vIwhyyjj5TjI9gMUAQxRxLvNpkui5yhyWTvgE4GDigCSVLgRuJUV0yWZUAR2ySME8D8c0ARQx&#10;2ttbbYkCwKTlWzNKCOuGZj14oAIliiXzI7V7aWXKxDIB2kZJJU96AJ5JLdXR3UQ3fAjuMGRFXOSB&#10;0IJ54oAhM73dw4fUIXEXyNHEN0gzz8wJPpQBJNexsoQyIxcg7cbHCjABA4JoASW8s0id5wpjMcjs&#10;WQuuFX5icA9RigCR2ggR7pSscjHeSMyc4x2549qAKrvJFueK4MDqFlbyVXdJu4Aw4bJOKAAXd0vk&#10;3V6ZPLnLrFaKimUEdyV6H8aAHTMSwaR3t9ybUWYA4L8kuB19OtAEoE62gWVhLJgmPy0Kqc+pBPFA&#10;EHmNaJNLejypFVFZchtxBwMcAjJNACSRmdEjE21H5aMB1LDuA4PqaAJBHciM20RRGKbY5VKu/wAp&#10;5OTj196AESKRR5RRJhJtL3CsVfzAAdxHTp/doAljlRwYow8uRjLn5nbnjkcjFAFdYIIl+03EGydl&#10;LmOMncvIxszxQAyK5guGaUWd5MqDaSflCt2ABbBOfSgCx5sCultDBJbs67ghBDqo68E46n1oAjBg&#10;mdoJLpklY4UTqY3yeQE3AcdhxQA5rqKOdIkkiGR+8UqwC45y5LHr2oAWVo7eTzZFRpmCjMALsUPI&#10;9eCcUATPvs4PNmXyxI3mLjJYt7KOfyoAY8jFGCvL+7Cs5TYZZC3bDKfSgCN7iS28q5uA6NNkQ2Zi&#10;U4XHG5h0bj1oAnMly7iWURRxSJhI5cfxY4IU4OKAHblaMyQSxlwN/wAqFo8H+8wPagCmbiazWW+n&#10;MUEpC7RFjY+cgcHPJNAD5jdzLbmV9sMpJeJd0TsydfnXHtxigBs0VwrNEq+RK0ZVJBiR13clmLEZ&#10;HPSgBY4bqGBTcK1zI5BEyZViemccjGB2oAlTKI0RdmG3EqzKA7kEdyBkY9qAK6WdqiNNIvLEhRES&#10;zhTjhRxyDQARXEcodEgun2rgSHAHyZBAG7G7mgCYSxbI7eCEIzqGwpCyhuDlgeD1oAjR7S63wG4k&#10;+0ggKXzG5bOcAMBxx2oAka5gidLfJF0yksmDhQeQSWzjNADV+zxObuWM3EhComwHzAT0x1yMmgB5&#10;8mB381DbtIc5bc/Tso6nPtQAPMkTPEJJIPusQEVpJcjgDcD6Yx1oAqrctvW+usLEwbbaNCA6gdNz&#10;BjyRQBZllYCN3cWyFApQncvzcjcAevAA5oAlxdRwKN6mP/WRhUwCT64NAEJuJkhlurpBkBUBVwd5&#10;7ADGRQAtykoEAyI/NwWh2tGG244LjHegB7LqDOY0jgjDoQrKQ8mMjuSAR+FAAqbAZYyJXYh5JuSQ&#10;Rxk4wOOnBoAjR5Y18yOWPLgnay7S/OB9773Q0ANEJTZd3UWFlLDZC/7wEY+6BgZ6UARmZJJJB9lv&#10;MhCNzAYGevBbBNAE4kdLWGPyZBMwLRog2SAHAywP4Z5oAhAilD20106zDaJFmUxybtwI25C8fSgC&#10;ZpbaJhZxTnzXOABl8KeTknOO+KAEXyoAxZhPMwVY3jXMhC5B6D3oAe7RQI3mKis5BLqWZjIQD05z&#10;+FACebDiSNGmjdFViYgrPKTn5cMp9PrQBXW6ZVS5u1kSSVWKWXlLvUHpz82Dj3oAmUowW5l3bNoR&#10;I5eArvjBIB5596AH5y5gDBcj5fkby8emd3egBhn+y+bNcr5BYKsYzuDjHAXPIz0xQBDKXuTEd8SW&#10;5G+ePbJDkp1y4bnr6UASzfaUAhQRQMU2loyJWC9QSXI9qAHiO6hjAcGVZGEhlHyvuGBnb2/A0APD&#10;O0QVMzoQVbzMLI5PbkcjGaAIntIbXbdTxbJZMbYlOQAMYHbkEUAC3Us8rn7HK8ZU9gMgcFVG7BP0&#10;FAE3nQFEa0jMcjL5hQAFkHT5s46Z55oApBlk3E3ix3BIIDIYSST8uA2M8jtQBbe6aKSGFpcmYkFF&#10;PIOM5Y9vagCGbyoJXeRC1w6gIyqWkAYck+o5oAkJa0tRLdITO5yjJuyWPHTknp0oAax8oSwmSWJo&#10;1V5wqo0sjZHADLQBEsxVBNO0g80ssNqIleQIfcE4b8aAJkZhEN03lgqFiEuMbu5IXvz60APy7p5W&#10;YX+UYaMEAuRuyxBI/LFAEIuFiE1xcq6SKqrHsfcrkZGAMZHNACSM86RhyY2ZfMlhCvESRj7rntz0&#10;IoAURynJWP5tuxWBDOjHGDliMjJ9KAFWLZN5DRljJgtM27I2dcDp+RoAlVlU+Wr/ACSZG2ZcO/HA&#10;BPbHHSgCokNsjG9mijVOS6ruDDaRwOQD+GKAHNdpKxAtrjCriQpyuOwALkZJHagC0ZHhghRI3iVx&#10;5qRgBZB05Kn0780AQb0vEMbXDNKCFJl/dS7icgAFR6dqALE9xDZSRwLIFuJcKIyMoFxn5z1B44oA&#10;QlknaeWKGUyKPL2LmQr0IGO3vQA52t4Ee5QrHK53swzIMkYA454oArM7w7pIp/IcBZWEKJulLcAY&#10;cNknFACC7vB5V3e+Z5U5dYrNUXzRjuSvQ0AOl3A75C8BZNqLMAcGQZJcA8+nWgCQfahaqsjCWXBM&#10;ZjQqpz6kE8UARea9mk8t8DHIqoGGQwcggDHAIyaAEkRrhEjWXZG5BaNQ6Mw7gOD6mgB6pciNreIo&#10;jldscqlXf5TycnHr70ACRyD900cc4faXuFYq/mAA7iOn/fNAEkbpIDGm+TjA3fecjPGSORigCuIY&#10;Y1+0TwFZmUsY4ydy8jGzPFADYp4JWaX7JeTBRt5O0K3QBQWwTn0oAnEkCslrFDLA8i7gjA71UYzw&#10;fc+tAEZe3mZrd7t4pWICidTG5J5ATcBx26UAPNzbxzpGkkYBB8xWUgDHOXOT17UAJK0MDeY4QyOF&#10;BMALsVPI9eCcYoAmcGzg8yb5BI3mLjJJb2Uc/lQA2SVjGwR5B5YVnMYQyyFui4ZT6UARvLJbeXdX&#10;IdHnysNn5Skhe25hnDcetAE5kuGYSS+WkciYSKXH8WOCFOOKAHbw0bSQTRl8buFJjwf7zA9qAKRu&#10;ZbQTXs7RQz4XYIsbHzwOueSaAJJvtUwtzM+2GUkyRJuidnTr8647kcYoAbNFcBmhC+RI0ZVH4kdQ&#10;eSzFiMjnpQA6OK8ht1E6G5kcgiZMo5I4zjpjHpQA9A6oYWZnG3Eqygb3YEdyBkYoAhS0to1eaSPb&#10;uJCiIlnCnHCjjnNACQziVZEWK6cKMB+APkyCAN2N1AE/nx+XHbw2+1nUMAp2yq3BywPB684oAhWS&#10;1ut8DXEn2gEKu/Mbls5AAYDj6UATG6hhZLcEi5dSWTHCg8gktnGaAGD7PCxu5IvtEpCqhQHzAT0x&#10;1yMntigB7eRbSP5qmB5DnLbm6dlGcnPtQAPKEZ4g8kA4YgKrSSZHAG4HrjGMZoAqrcvvS9uSVhIb&#10;FoYgHGOm5gx5xQBZkmICO7i3UoqlG+Zfm5BYA9cgY5oAlP2lYQDIGQ/PGFTCkn1waAInuHjhkubq&#10;P5gFQFWB3HsAMZFACXUcn7kGQRebtLQbWjDbexkHPWgCRlvi7IscCb0IRwQ8mM9iSAR+FACKhGZI&#10;9szNh5JuSQRxk4wOBxwaAGIZIgJI5o/mByrLt3noPvdehoAb5RTbd3MOElJASF/nBGPugYHpQBE0&#10;8bySZtrsEIRuYDjPXgtgn6UAWFkZbWCMQSCVgWjVBscDplgevbPNAEIEUgktpbqRZxgSCZTHJu3D&#10;G3IXj6CgCYyW0LC1hmzK529N/wApGTknJHfFACLthDsSssrBVieMZc7cg4x9aAHt5cCMZI0DOQS6&#10;sxYyEA9Oc/hQA0zRnzI0aeORArExbWkkJzxhlPp9aAIVunQJc3iyiWRWKWYiUuo/h5+bBx70ASq6&#10;sFupAwTaESOXgK74wSAeefegB4OXaAEKSuVJRtmPTO7vQA03BtjLLdp5JYKsYJ3BxjgDIyM9MUAQ&#10;S77po23xR22N80WySElk6gyBuRz6UASzfaUAhiEcLlNpeJhKQvUEliOvFADxDdwRr5oMiSMJPNHy&#10;uWHfb/hQA9WdogFZp1IKsJMCRj6cjkYzQBFJbQ2gFzNF5ckuAsacgAYwO3IIoAEunnmdjZyvGVJy&#10;QBkDgqo3YJ+goAm8628tWsozFIy+YVwNyjpls46Z9aAKIKOG/wBOWO4JBClDCSSflwGxnkdqALj3&#10;fkyRQmTJlJGxTyCBnLHt7UAQypFBK8sqFrh1AR0UmTDDkn1FAEh3Wdp5t0pNw5yhTduJPHTk0ANZ&#10;jEssRklhaJUecKqNJI2Rx8y0ARLOEUTTvJ+83CG1WJXkCH3BOG/GgCZC3lZeXywVCxiXH3u5IXuM&#10;460AOy8ieTuicbRhkBALkbssckflQBGLlYVmnuIykqhFj2PuDkZGAMcc0AMl82dIlkyjMvmSwhXi&#10;JI7B/TnpigBwjmHKRYbbsVwQzoxxg5YjIyeaAFSJlmaFlJ8zBaZtwPy+g6c9sUATK4X90CdkgKhZ&#10;l+d+OAC3UY46UAU1igRjeTRRrHglkTcrDGOB8wB/DFADjdo7HFtOAq4kKHK7ewALEZJHagC0ZHig&#10;hSOF4hIPNRMBZByBkqfQ+9AEG5LtCj3LPKCFJlHlSbicgKCBx9KALE80dpJHbo4WeXCiMjKAYz85&#10;6g8cUANbek7TSJFK0ijZ5YJkK9Cox2oAez20CPdIQkjHezcyDOMdsHgelAFV5WiLSR3HkOoWRlhR&#10;N0pbgcOGyTigAN1cqIbu+8zy5y6xWaIhlBHqV6H8aAFm5YPK7W+6PbGkwBwX5JcDr6daAJV+0Laq&#10;JXE0uD5RRCqnPqQTxQBEZXtUnkvR5bqiBlyG3kEAY4BGTQA2SIzokay+XG53NGodSw7gOD6n0oAk&#10;CXIRraEojbNscylXf5TycnHrz1oAESRf3TpHOH2l7hWIfzAAdxHTp/doAfHJHKpij3yAjHz8NIRn&#10;jkcjFAECwwRKbme3KzspYxxk5XkY254oAbFPBK7TGzvJwg2ktwFbsAN2Cc+lAE/mxb0tYYJLdnXd&#10;sYYZVHXgnnkjvQBHmCZmt5Lh45GOFWdTG5J5AXcBx2HFADmuoY51iR41yPnVlYBcc5c5PXtQAsrR&#10;27iVwjSsFGYAXbYeR68E4xQBM+6zh82YeWHbzARkkvx0Uc/lQAySV2RlRpB5YVnKBPNkLdFwyn0+&#10;tADHmlthHc3IdGnysNkYlJC9txHRuPWgBbuS5eGWWTyYoZIWCRzAHlh0IU44oASDyIrmZ3k3XKES&#10;BzvlALZyq4BC4z60ANuZJ3uN9oIS3AVDEeTnlifWgCRPtjPHb3TK8hDOZEwNzDuvAxweBQBUHkB2&#10;mWK4mmtRhY5ldmJds8E5U8H1oAf+7e3fHnPJIdzwIcBT3+UtwMDmgCyVXAtzCFG7EJIBVgSOfbHX&#10;FAEUj3K7ba3ELKxxK8z/ACr1BCqAecCgCFUNi6hPlZ/vA/MW24DEkg4zmgB++a93tc2MtukbkRqk&#10;qMJAeQTgjAOcYoAlKO8hto/M+QBgAysidj7rxQA1DLds0jPFHYxJvj+Y+YFJAJYYwTg+tACxlFPl&#10;Wv2q4jcLm5BRUC4ypyCGzn2oAZ5UbBftcjSPkpCTIw2vnOADj1oAJowpGVjmnd14lOXBBBBHUHA5&#10;60AJHvM/lqxubdCWkMoHHUbBkA8H1oAdIkMaQtNG6vkhInc7lA9Arfd74oAjjTypXlilZnJBaadm&#10;m8tsnhB/AMe9AE8kztJIPkZ5VBjZoyEBT7pJHXOTigBYUnykDrJIHDHzWKjLjjAGR0JoApqlsTLO&#10;1vOHt+Y4ZVc5Pfb1U0AXoGURSO0v+lMS+yEEA9fl2ngAUAJLsMsXl28WImBEYUZYseW5AwR1oAUy&#10;3txII1EO8th3Z9q5xztABOTQBWEFvZySCANI6kF84YsGI4BbjGDzzQAnmS3izLcWdxbwhiBEskb7&#10;sjlvlbIHGMUATTLmQWkbGR9vCuF8sDPAPcZHSgBnlXnmrFJ9nW0RTtcvkrng/LjHSgBourtHht4E&#10;My/L++ZkAIAG45HzHPFAD7i3ilkWaW2YyRltmZPvOzbgByBg5xQAs32j5YjAuwMrQMxLMrA5bb24&#10;HPWgBsDPdBxFO8loG81xMAWCk4AXgZIJ7mgB8VpYxsHH2iOZgQjFmDbU5BwjHHJoAghNssrCW5ll&#10;lDAxs7STLG4zkKD04NAE3l4kleOXNzLhVSRMDIPyliDyO9AAd8cscMxFwQrO5GFJIP3SCB+GKAIp&#10;XiCLNNBPK0eVSCUMwQnsMkjHpjpQBJGCtr5sErF5uGG4jaQTwFbgDHFAE26Jj5csA7NHgDbnIAPH&#10;1NADd13K3lWi7VY7TLO4Cg4IKqMkkg0AV1tIbPzsIUUkMVA3bwOCATkDJ680AWbaaa4E4u4TbFWP&#10;lLE6sJBjqSh4HtmgCK6cPdRx2ojmaIAyRYUjnqTkAg4oAkUX1xP/AKUsEcEaHynRiOcYLcgYyKAI&#10;RK2/yrZJbsRFN0xaMDa5BGGyCeDzQAlxDDIzGSCQnONjSDIdjngA9KAJLvzVEdv5cTlmHlNNknhg&#10;TjI5wOQOOlAEcKTgi3jfzrbLNI8+1sZyMRjGePegAUGN4Mr5NwMiMSMfMbYRuPyEgA5oARkg+1O6&#10;pJJPE3mF3ZpwHYk4Ufw9cUAWALwvMqZjDAfZztJRWHXJB7UANidpV2ySmRMGVgPvkBgB6DPPTNAE&#10;caWYZ7gLevIqsqCRHIz1U9SOvTHSgBYGja1+a5kkmdjsSMsFQrnICvjigCWK3gBJdP3u4YRtvOSM&#10;HHYDrQA2eaYzCKBYpAD+8MjbQPVcYPPFADJYoLGMDazCRvmjBDhexHzdB7UAET3c8TtJDJbwMTGr&#10;NKjkgdG+U8A9AM0APeSN5Tbr+/coHZDt8tdvC54yMgnFACxxXUsp8yJYrRUKwSlxwcYbI74oAgUk&#10;B4oYZZIlKMJQ0aqVxztIIJ9TQBa8pfMaS42+eufLO4jczHOOOMc0AQX0k7TQeTFazbWUhZFJkJzl&#10;mGRjcBz1oAfALuaXypH81FZmeRwuCen7vIBHPrQBGsNusgZVczw8KJHIkYbgfl2sRjBoAiItjczA&#10;JO0ikO4kJn2M3BCgE7RigC1P9oDyRRFVeQbYXljOw4OeT/IGgBipLAIrSYifcGeRyR94H+Fe2B05&#10;oAgWZhIkrRyNLCCI4pldmLD7xyMjnNAE7+XJF5iLI1wWLeXGflJJJA2sQAO1AE8cbn909u0UUbbo&#10;NpDKGPUj0xQBG0892rG2dBDuDSLM2CFzjAABy340ANS0tLIyCF51877zKNwIHTJJ45NADIZprmB4&#10;75ZYowxjtwsqsDtH3uCOvTFADzDB5rRRSNNdHBlicptHZcjORxQAj+e1yPOWA2sSHyyGIIzwQwIo&#10;AJbiSOKKGOKW5hJX598YRAR2OQxA64xQAPbFQsxH3soHllO5XLZGB2BHSgAuZssqSQxTbtrRmTOQ&#10;VIwRwcnBJH0oAW1jmlcxxGdrbLEyThGG7BG1M4PDetAEa2lqpLvC9vKhJjUsQ7Beu0KSKAJoPIju&#10;p2aTdcoRIJDvmAJzlVwMLjPrQA25eV7ndZiEtwFRoiMnqWJ9aAJE+1F44LsiSXDMXTC72HdeBjg8&#10;CgCoPKMjThLiea2GFjmV2Yl2zgEkqeD60APOySB9pmZ3O57dOxPX5S3AwOaALJRRi3MQTDYhyAVb&#10;JH5Y64oAike6TbbQCFlZv3rzPlV6ghUAPOBQBEqmxKhFCs/JB+YvtwGJJBxnPrQA4vNeh2ubGW3S&#10;NyI0SRHEmeQTtIwCeMUASEO0jW0W87AGA3KyIcc+68UAInn3ZaSRoo7GNQ8fzneFJAJYYwTgjvQA&#10;RMqt5Vp9qnicDNyCioFxlTkENnPtQA3ykZQbt2d8lISZGG1854Bx60AEsWwjiOe4dl4mPz5BBBHU&#10;cDnrQAkfmtcbFc3Num5n8wLx1GwZAPB9aAHSJbxrCZonWQEhI2k+ZQDyAFY4XvigBkapFM8sMjMx&#10;ILTTu0xjbJ4QfwDBoAmeVnllChWeVQYi0ZCAp90sR1zk4oAWFJyywSLK4YORKxUAuOMAZHQmgCmI&#10;7f8AezyW8++Afu4pFcknvt6qaAL0DRiGRjNuu2O8JDkL/u7TwAKAElCtNEI7eLETAiMKMsWPLdBg&#10;jrQANLezSCJBCHJw7u+1SR12jBIJoAgFvBZtIYgzspG8cOWDEcAtxjB55oAaHkvEmW4s7iCEMQsS&#10;yRtu45b5WyBx0oAmnGX+xwOXfHRwpjA7A55HHQUAM8q9Egjl+zrZqh2OXzt7E7celADBd3iNFBCp&#10;mUbf3xZFBAxk7gdxzxQBJc28csizSW5aSMnbmTq7tuAHIGOcUALKbj5YTbrsDBoGZixVgctt7cDn&#10;rQA2BpLrf5UzvaKTK4mALBScALwMkE55NAD4rXT42D5uY5mDBGJIJC8g4Vjjk0AQQGDzXEtxJLIG&#10;BR3aSYRuM5Cgjjg0ATmPbJM0cmbqYhVSRMDI+6WIPTvQAjNJHLFBORckBnfbhSSD0Ocfhg0ARTNF&#10;sWaaGeQxZVbeUMwQnsM5GPp0oAkTetr5tvK2+bhvmPykE8BGIAGKAJg0R+SeAEDDR8DbnIAPH1NA&#10;CB7iQ+VaxbQ52mSdwEDYwQoySSDQBVFpb2azfuzGCQxVfm3DoQCcge/NAFq3mmmSc3cLW+GPlCN1&#10;YSDHUlOg9s0ARXJD3McdoI5njAMsJC4yepORkHFADwt5Pcf6WIIoI0PlyI5XJxgtyBjIoAiErb/K&#10;tFlu1i2Fp90YBViCMNkE8HmgBLi3hlYtNBISONjSfMHY54APSgCS6Mo8u2WOGQsR5TTZJ4YE4yOw&#10;5HTpQBHFHMrC2RzNb5ZpXn2sB1GIxjPHvQAKoikg3KYZ1yIxI58xthG4/ISMHNACMkJunkCyPPE2&#10;/c5acB2JOF/u9cUAWMXpeVYyYwQDAShKhh1yQaAGxu0q7ZZi6YMrD+MjcMccDPPTNAESJaK7XG28&#10;eRVZUDo5weqnqR16Y6UAOgeN7T57iSSWRjsSMsAjLnICvjigCWO3gBO9MS7hiM7eSTwcA8AdaAGz&#10;3E3nLFbrFJj/AFhkbYB/s4weeKAGyQxWEQ3oSJG+aMEMqjpj5ugoASKS7nidmhkt4CxjDNKrkgfx&#10;fKeAegGaAHvLG8zW65nfYHZTt8tccLnjIyCcUALFDdyTHzI1jtVQrBKzjg4IbI9qAIFMnzRQxSSQ&#10;oUbzVMaqVxztIIJ9TQBa8qPzGe6Cm4GShDEZZjnHHHegCC+kkaeDyILaXYykLICZCc5ZhkYyBz1o&#10;AfALm4m8pnMiKWZncLgn/pmSARz60ARiC2EqkJJ58P3RIx8wjcDxtYjGD0oAiK2xuJvkmd1YO4kJ&#10;m2M2c7Rn5RigC1N5od4omAklG2EyxnbhTnkj9AaAGBJ4PKtJmE+8M8jEjqD2HbA96AK4lKSJK0cp&#10;lhBEcUyuWLD7x/iHOaALDBJYvNVXafcW8uI8EkkgbWIAHagCeKNj+7e3aKKNg0G0gruPUj0xQBG1&#10;xNdK32R0WPcGkEzHIXOMBQCC340AMjtLWyMnlSTjzuGZVyCB0JJJxyaAGwTT3UDx36yxRByluElV&#10;gdo5bgg89MUAO8qHzTFDKZ7o4MsLlNoHRc8kjigAcztcjz44DaxJ+7KsQR2IcEUALLPKkcUEcUlz&#10;CSuX3xiOMEdjkMQOuMUAI1tt2zsOWynmSyncHLZAA6AEdKAC5nZ2WNoIZw21kMmSQVIwRwcnBJH0&#10;oAdbRyu5jjMz2+W+e42EbsEbUzg8N/eoAhW2tlDPJC8EqHMSljvYL12hSRjvQBPD5SXM7NLm5QiT&#10;zDvmAJzlVwCFxn1oAS5kna5DWYhLcBVaI8t1LE8c0APQXRdILxlkk+Zy6YUMw7rwMcHgUAVAbcyN&#10;cCK4nmthhY5ldiS7ZwCcqeD60APPlPbuVEzPIdzwIeh7/KW4GBzQBZ8tVAgMQQA/usgFWBP6Y9KA&#10;Ina6Xbb24hYO37553+Ve2FUBucUARBDYuqqAjP8AeH3i+3AYkkEDOaAHl5L3cZ7KW3SN2EYSVHEm&#10;eQTgjAPTFAEhR3kNtGJCEAYDKsiHofdeKAGoZ7pmd3ijsY13xjefMCkgEsMYJwfWgBYyiN5Nr9qn&#10;RwublSioFxlTkENnNADPJiZVN47O+SsJMjDa+c4AOPWgAljKkYEc07uuFm5cYOQR1BwOetACJ5xn&#10;EaSfaYEy0hlVeOo2LkA8H1oAdKlvGsJnjdJMkIjScqAeQArHC98UARooileaJ2ckjdNO7TGNsnhB&#10;ztGPegCdpnklmCqrPIoMZeMhAU+6SR1zk4oAWFJ8pBIsrBw5EjFeXHHHI6GgDOuFt1t7q5a2mMlu&#10;jGKCVXbJwcgdVNAF+ePUGiYW01tZ25w0m0HeYxjIUE8EnqaAEmkuY5VjhnR5ZcMAoVpAG4Bx0/MU&#10;AV1SbELNP588jM3LfOF7gIvA5oAkhUQu5jjMkkjHaXl3MDtzwo6Y6UALjYzs3miWQBWRdwKhs5I3&#10;8nH1oAlYSQxSxM6SQllaN5GEgZehYMDnJBwPrQBUsykcO+GwiiJYspkdgx9CR1OfegBt3PIt7b2s&#10;sqWqsufJhw4IHXLsGPUjjNAF1VilRkH76VP9ZhyMn+HIBOMZWgBIVVZZYEjw4yZRG5Zcn+9hTxwO&#10;aAIYVlEaxrDHFdyDbKzAOsce4HAIC9vxoAsPMIA0oaQI2FH2Yrg4+XnIA7UAVI47C23PhkQOPLNw&#10;dxLtwSpYnk49aAJXjSTyfKmjeRGLImQ0jAg4BIAoAjmhZyI7jzAiMMKjbWeQcgcYOPqcUAWIbZ0K&#10;LNC+CpR4yWkbLEE7n6BhQAySPUTiKLyYrNnCMWG5jGMdTn7x6Z/KgCZzdLtAbbHwG+XLg9AQOM/y&#10;oAqxC4jKRvN5zyyNsMrbZt5+8qouFHPtQBIqSrKRPC7MWYMZJGYoD1IVT6Y6UAS5mkR5EuFht1X/&#10;AFZXadvHQNz170AQv5kLnzDEyttZSeWIPHXPBoAghh3QpLBZKpmy6q0jjC9mYHJJPFADjcRx3cdt&#10;Hc+S8ifLbxYk3Ptyckg4waALKKY3dmiaWT5Q6xM2d3OSSS3tQAqBwskSLDPLI3mfLIHBOeDlRk5H&#10;HPrQBCvlpExktYYrrdg8mQhc8gkFTyKACbch2PbxxIQADDJkhBx1Y57jvQA22htBv/dtG7MCWlmL&#10;li3C7QWJBxigC3CYFk8uMzYVmCbCZUywwSeDgECgCncE/uUnleLp+7XCknIIA2gccd/xoAnEyQsJ&#10;luZARkFI8yKW9HPIoAhu45FiCRXMcShgGJQ79p6lSf4jQA6dJyUigvI3lTbIY2CGbaegONueaAI9&#10;OS4J8tv9IlMjGSWZhvBx0VV4HtmgCzDaTxnfPbSSrIzK3mPhgpPJHYEUACmZicvm1z5aRyAD5P8A&#10;aJwSewwaADZcIjS3SrHajCljuySOmDnOfSgCtbpIkYEFnsWYkxCSRlff6kN13GgB0szC9gtppXt3&#10;2HNsg8z5h97JwcY45FAF0ea8buphMEQDMi8ElccEZJHOM0AVQ0iy7US2knl+dlib5ySflBIB6UAM&#10;khLokjwBbyUfcRi4SPPIJ4IzQBKmyFZI0hyzgBBFIGbdt+oIxQBFbQQ2kskjWckTTMmd0rO2Wzkr&#10;5jMelAFsMgULERMXkLW77xKrD+8CPUZ4oAqXrQoAbt/K8twYoo2KySPxwQpBx+lADGEivFEypEAC&#10;WIdpSAeu5txOTnpmgCWaGd4fs8EqQuzDz3DMXKH7u0buD07cUATnMUr20M0ysOvAkC7hgkj0OBQB&#10;UsnuIxDCk6SzSM3myThQyrnOEVAF4x3oAsA/Z2a782Ry8hGVbgAccLgrjjoKAI5GgVC32tyqZVFk&#10;TYRu7jcASTigBk1u6oN88JWPa2JOZWUjhSykc80AM0uKZomW200AMSWlmdhz2PIJOeOtAE7iSO7h&#10;gnd4hJHtNrGoO/8AvHeynBH1oAmTzc48tLi1Rgm0kYO0f8tDkn24oAbGHILNBEuSfN8ssCZB93oO&#10;f88UARvFKBseAJcSkKi7izA55BJ24zz2oAkYOmYpLZl+XaQjlmXseARjjHNACW8QjEkoRLW2yrAS&#10;vvZjxkKHZiOlAC+aPNiKbZGdiYfLIZjnIGfTigCvqcav5Ml1JImSGit4GKsx4645HPvQA6Axxtsh&#10;B8wg4HmGZvMI3YYqeCOnNACzQ36ZRFWFpionMRcuFPUqWY80AWHaeJTbW0/ms7B0LbJTjON6kdj7&#10;0AVbZ/K2iR45Z/NZi8pxL7qqIQOMUAI8cySDzYFw7sS5lJ2R+3J656ZoAlURyRsqzusnIYFtuA33&#10;CFODkcc0APVPs7Sxu8iwx4GSTIvIwxJ7E0AVNO84RILWzSMyZLPOSoVTyp+78x470ATT3qRXcZbU&#10;XhLDBtraNWRyowckowAGO1ADm+yIpYSidYDgKylTvxzz78UARGEy7VRrV51/eSRA4lbP3FYqBnrQ&#10;A61gkdXj+xj7UflkkJ3hQD93d8p5B4zQBaW3ljUie0Yo6iPYjAORnBO5sYI+tAFe2jWGRibYJaNI&#10;qp9ocSbuO5Zic9uD9KALCEuscrptiDMibNzZYdCP19qAKuoJhkS7llSMsPs8EblJZJs8ggYwCeva&#10;gB0YPmJHLHJGUBDKzvOyseTu2H6UASzR6i8LC3mt7S2+UyBVO8oMZC5PBJ6mgBsslzHMscMyPJJh&#10;wqhWkAbgf5IoArok/wC6eSYTzyszgFvnVO4CLwORQBJCogZzHG0ssjHaWl3MCVzwoyBjpQA5VZS7&#10;uJhK4ClFyCu7PI35Jx9aAJCskEMqMySRM6vG8jCQMvQsGBzkg4H1oAq2bLHDvgsIYssWUyuwY+hI&#10;5JJ96AI7ueQXltbzSpa7lz5MOGBA6/M249SOM0AXVWKVGXPnSJjzMOeT/DkAnGPl6UAECRrJJCke&#10;JBkyCNiy7j/ewp44HNAEMKybFRbeOO7kGyVmAdY49wOAQFzx7ZoAsvMIA83muFbChbYjBx8vOQBj&#10;igCnGljahnBZFDjyzcEsS7cEqWJwTj1oAkaNZFh8uaN5EYsi53SMCDgEgCgBk0QciO6MoCMCAjFS&#10;8gwccYOPqcUATwwNGUWSJ8FSroSzsSxBbc/Yj60ANki1DAijMEVo8gR+NzGMYzls/ePT+VAEzNdA&#10;KFfahwG+XLg9AQOM/ligCtEJ4ykTzec0kjeWZW2zbz94Ki4A59qAHrHKko8yB2YswZpJGYoO5Cr7&#10;elAE37543kW4WGBVH7vbtOOOgbnr3oAgkM0DEuY3V9pTnLkHjrng0AQQRM0STQ2QRpgXVWdhhexI&#10;OSSeKAHNPHFdx2yXBilkT5beLEm5wuTkkHGDQBYVGjZz5DTS/KJBEzZDc5JJLe1ADkDLG8KJDLJI&#10;3mkrIHBOeDlRzkHH40AQqUSNt1pFHdbsdd+FyMjIKnkUAE4lT93JbRxowGDFJkhBx1Yg85HegBtt&#10;DaLvxE0TswJeaYuWLcLtBYkHGKALcRiWQRoZtqswTyyZU+YYJPBwCBQBSuMjyo5ZXi6ZjXCljkED&#10;5QP1/GgCwsscTLMLmQHkFI8yru9HPIoAhu43SIJDcxxoGw2UO7B67SSPmNACzxzApFb3cRlTEhRg&#10;rTbW6A4xnmgBmnx3GREWFzKZGMk8pG/OPuoq8D2zQBZitLhG3z20kqyMVYSPhtpPJHYEUAC+czHc&#10;+bXPlrG4AAT/AGs4JPYYNAAVkRDJcKsdqpCliHJJHTBz19KAK1skmwCGzCJK2YhLIyPvPcg9dx9q&#10;AHTTFb6C1lme3fYQbeMeYMj72Tg4xxzQBdBmdJJA0XkQgMY14JK4yCMkjtmgCtuZZdqx28k8vzss&#10;TfOST8oOB2oAZJC7orvAqXco+4jGQJHnoTwRmgCRPLhEkccOWdQEEUgZy236jGKAIbaKK1mkdrKW&#10;IysmWaUyEs2QSu93PQetAF1WXZ5cREwaQtA24Shuo3Aj1GeKAKd6YFx9rYxCNwY4Y3KySOMcHaQc&#10;Z98UANYSiSKN40iUAk4kaUgHrubcTk56ZxQBJNDO8XkwypDIzDz3ViXKHG3aN3B6DOOKAJx5kcr2&#10;0MswI68CTaGGCSPQ4HWgCpZNcx+VEJUlmkZvNknCh1XOcIqALxjvQBZDtA7XfmyOWkIOG4AHHC4K&#10;447UAQym32Fmu3ITKxo6FMbuMjIBJOOKAGS28gT554SkW1tsnMrKRwpYEHPNACaVDI8TC200DcSW&#10;lmdhz2PzAk5460ASyB0uoIJ2eMOm02sag7z/ABEuynBH1oAsRiUsQyxz2iME2HGDgfxnk+3FADE8&#10;wgs0MS7s+aIywJkH3egyf88UARmKUKVeAJcSkKg3FmU5wQT8uM89qAJGGz91Nbsvy7cI5ZlxwehH&#10;bHNADbdFiEsyIltbkqwEjl2Y8cKHZiOlADt4EkbKUkeRiYhGdzHdkD6cUAV9SjVvKkuZJUzhoreB&#10;irMQR1xyOffFAD4DFE3lxA+YVPHmNM3mMN3zFTwR70AJNDfR5SFBC8zKJzGXLhT1KlmPNAFlzcRq&#10;beCcSs7CRGbZKcZxuBHY+9AFS3kMCje8c04lZt0jAS57qqIQOMUAIyTpIpmt1G92Yu0u7ZH7cnrn&#10;pmgCbbHLGw8+QS42tklcK33MKcHI45oAeqGAzRuZFiTAyxLrgj5snsTQBU04TCFFtbNIjICZHnOA&#10;q5yp+78x46mgCa4vUhu4/wDiYyRFl5treNTG7AYOSyMABjtQA9xbKpPmeesJwFKlfnxzz78UAQmE&#10;ybUjNs9wv72SMMBI2fuKxUDPWgB9tBO6PH9jX7UTtkkJ3hVB6bjg8g8ZoAsC3kjBWW0crIojKIw3&#10;EZwTlsYIoAgtolgkJe3CWjSKqC4cSbvqWYnPbrQBZUhhHKybYdxRdm5ssBwR+vtQBT1CMK6JdSyx&#10;Rll8iGNyksk2eQQMYBP4UAPQEPHE6ujKrB1LvMVY8ncUP0oAluE1KSFlt57e0tTgyhFPmFBjIXJy&#10;CTwTQA2WS5imWOGZHkkw4VQrSANwDjp+YoArIrfuWebz55WZ8MfnC9wEXgcigCWFRG7+XGZJJGOG&#10;eXcwOM8KOmOlADtpjZ2bzfNcBSibgV3dSN+ScfWgCVhLDFLG7JJCWV43kYSBh3YMDnJBwPrQBUs2&#10;RId8OnxREsXXzXYMT2JHJOfegBl3PKL23tpZUtFZc+TDhwVHXLMGI5I43UAXFSKRGUHzZUx5m1yM&#10;n+DIBOP4elACQhVlkt0iIcZMvlvuUMR/FhScHA5oAigWXYsaQJFdyDbKzAOsce4HAYBc8fjQBZeV&#10;YA8okcKcKFtyMHHy87gBjigCmkdlbbnwyRBxs+0NuLO3BKlicEgetAErxpIISk0bujFkQHdIwIO0&#10;EqBQBHJEZD5dz5oVWGAjbWeQYOOOcfU4oAnht3RkWWF9u0o6El2JYjO5+zCgBJI9SwIojBDaNIEf&#10;I3MYxjqc/ePTP5UASu11wN+yPgNhcsD0BA4z/KgCrCLhCkbzmYySN5ZlbbNvPUKg4HPtQAk8cixz&#10;b4JGkxJlpJGZoxjkhVPpjpQAr2EUCNM8UQmVWMcjLv8Alz/Fz16UAOtwjWzuQokYFzdN8oLAe/Qf&#10;jQAG406CWNbUYmdTjyV3bjH6OBjoeeaAGxXDPbKg3xPy8fmZZ2PUgls4z2oAJ/IE+y4PlrlTFk+Y&#10;QQMkkDGOaAEuZw3luvzWp5PmZBLEZB+lABLareLi3MbDZ5ax/MVEuM5zgjGMUAESQwRR+VMV2KBs&#10;JURbm7dCevvQAqTxMryoN7RAtPJECELDkK23OAR+lAEki3Rhj2X7QM5EvzIpQqTjy/8A6+aAFZ5E&#10;ZkvA6szs6lk+Qls7T8p4455NAETFgEt51SSORTG0K5wF4xkkg5OaAHyXcUNukkk4eC3/AHcI2Byx&#10;XoAATyKAHlbm4hVi26NyWzD+5aPI3APliTz6CgCtBFLZrKWaa4Upu8meQByB155x1FADlja5iea4&#10;ha2zhikcgyTnJOQOc9cUAN8uFHkZVTykj2i4K7+ozgqcZIz60AWWeKS1+1rMGwNzyEbYwFx68jrQ&#10;BDFqCrILcSqxmBMXlpw5x94N04zzQA62lAgEagxyBuSSXYnJ6humfrQAl3Co2JMm2dPngaX5wVU9&#10;cL0I45oAFQyx+XNGG3ZkFw7FdzlQRgYxgdOtADnjjb5bZkz5ZHIZkBT7vzDI7+lADInjWNVjn4i5&#10;EfAiLMORkjJGelADTc2kLSsZMnHztBlkU+jFemfegAuZrpI4njnaFHZWkjeNWTn+HI9T3oAd9mim&#10;jCvEokUncoyE83GcjAPBBHU0AIY1MMcEiAxum3GSMDPAzknkUASb4RCJ44fkgbhUAcsy8qo69qAF&#10;kN1MIlEsoRx5iSIPK2rg/KwLEnkYoAaqy27OZ5p2dwWhjuirsS2cY5GOPegBkL3DRqJ0WJ3+X7PG&#10;RjjuSO5oAeioil5XhkSJSqTOmSccncM844oAnjPnWclyjxbCMtJ/qyP4h15A70AVFuba1cxrmVZQ&#10;QscYxu2DLneAQSM0AL8kkDOVljGd+93LsxJySQc9eoFACXE0DzeVKx8uMKY5X+bccbshBjBGetAE&#10;87LNFHOxMkYy252IXOBggY7ZoAjjlu5t9us0cqMhWIlW8vcfusW5HH0oALfy4kVUuFBhYK8aEGLc&#10;2c9QDyfegBsphhiZy2+6VWJdFPlbc8BthODz3oAcIrk26q8vlzuwlaQqrIWxwgP5DrQBIEijAzF5&#10;c67ndwCEJXAUgrnGc96AIiZJ4xBIFaIqfkXI49NxwSCKACWSzth5u/ZEpCRRxgTEEdhxQA25nmZo&#10;W/eeS3JCL5RUbcjf8xJ5FADY7NWQum+R9vEM0oMnmkduOAQR3oAfErvbrvha2kZQRGrAYPpkZ60A&#10;OgtUYPcfZol8rlpCMsSOcN6jGKAJQwaAyQ3OwMu/z3G0FQeRjPAzQAx7u3in8tpWLTFvJVYw4Y4J&#10;JBGBnB/vUAMjuHjhRApRn3KiyZdjjnkEnBPXGaAHy3Acol5KJFix5Mkq53FOSSqk4x2oAkIe5g8w&#10;PE9uSW3EmNwzfMvUHigCAq6rKius8Rj2LG2QoC8klhuBI+lACeXAsZmDsUj5ZQ6+UXfqfugkZ5Ao&#10;AY19bI0hV2cRx4lnjB8sk87SFzg896ALE5na2iuPtZR8iRkKq0QGQNoOAc880ANtprghobnG4lpA&#10;5QrGxbhWyM+o60AIgR1FtLskU4WURE4AJPrg/MOPwoALlILa3SUDDwkiBNokyAcKBjOGoAFS4lVI&#10;5Y3Mj5kWeP8AdbTtyNwLHuAOKAEjgW1y0TyNN5e8rNIGf5eFAOOM5oAWF57m3AkT7M2NyxKQMkdR&#10;uHXNADBbW0MkkjLHGpAVWA8wrnruzjP4UAOluEWLz4HCxkfvHkXaPr14GeaAGP8AYXaNIdpaQFEj&#10;hGd0oG5iGC4xgjqaAHRlY7VEjSSFmHyNLyx6nBB3Y/P8qAHt5crL5kHzRMHVn53MvzAkDoPSgB7l&#10;pVQCU+QR5iyudu7PYL6D3oASZpnaRDLuVwVhWRNyAnJBJBxwKAI4nW3CBZ1bbmP7OMeTkjqe+c89&#10;aAF/tBFjZpblZ/KUh5lQhCR2baWxQBM0d5LaCUXSJvYOyBVwuTkJuPY560AQR74EdLmIsCSzqR5a&#10;kDqcru56daAElijmjYXMZaBh85Rz3PqcE5HagBJbi2hG5HY28I2R7VEgJ6gKv97n1oAmneSdIZWa&#10;Rxy48r90qKBkbgSTnPpQBDaSXkfmI7vMSheMTuMktkKQecdRmgB9q0ksIWZBBLld8ULcA885AGd3&#10;9KAEk06KFGdo41mVWMbsu75c/wAXPXpQA6ARtbOxKiRgXN03ygsBnv0H40AIZ9Ot5YxbHErqxHlD&#10;cGMfowGOh9aACGZntwib4zy8fmZLMepBLZxntQAlwIBNsnby1BUxEnzSCBkkgYxzQAlxNny3HzW3&#10;fzMqSzDIP0oAJbRb1NkDRuNnliPLFVl65zgjGMUAEUcNvFH5UpURqAFJURbm7dCevvQAsdwjq8qI&#10;HaIFp3iBCFhyA23OAR+lAD5Fu2hjK3zQs5EvzIrIVJwYx/jmgBxZ1Zlvt6Ozsybo8oSwO0/KeOOe&#10;TQBCXJCW0qJJE6mNolB6cY7g855oAkkvIordHeYSw2/yRDYHLFegABPIoAe32u5hDvzE5LAw/uWj&#10;yNyhwWYnnHSgCtDHLZJKSZbgFN3k3EgDkd+ecdqAHqj3ELy3ETQZwzJHIOSTycgc564oAjEcCSSM&#10;qJ5SJtFwV3HnnBU4yRn1oAtPLFJai8WXJA3M5G1AFx68jrQBBFqCrJ9nWZWMoJiMacOxH3g/TjNA&#10;D7aVVgEYLJIG5ZiXYnJ6hv731oAS7hjAVZ0/fod9uZfmBVT1IXoR60ACIZUCSxA7syC5dipaQqCM&#10;DGMDp1oAe8aMcWrpkR453MilPu/NyO/pQBHC0YRTHcYEYysfAiLEcjJGSM9KAGm5tYWkbzstjDtB&#10;lkU+jFemaAC6kuEjidLlolZg0kbxqynP8O73PegB/wBljnjAeIK4JLKMhfNxncMA8EEdTQA1ogYo&#10;7eRQY3TBHIwM8DqTyKAJA8KwieOLEdu33VAcsy8qB1xxQAsn2mYRKJZQrjzEdB5WEwTtcFiTyMUA&#10;NVZrZpDLJO7uC0Ud0yuxLZx9OPegBkMl0YkFwiws+V+zxn07kjuc0AORURGeVoHSNSqzumScddwz&#10;zigCdCkllJdRyxFWGWkwYyP4hyckDvQBVW5trVvLUGVZQQI41xu2DLneAQSM0ALuDW7uIpo8ndvd&#10;y7MSckkNk89QKAEnmgacRSltkaqUlf59xxuzsGMEZ60ATzuJ445id8S5fczELnAwQMds0ARpNdz+&#10;ZbiaOZGTERZW8vcfusW5HHfigAtvKhRVWcbomCvGhBh3PnPBAPJ9+1ADZmhhidy2+5RWJkRT5WM8&#10;BihODz3oAVYbowqrz+XPIwlLlVKE4GFHT2Gc0ASKsMYAKeVOC0jsAdmV4XBXOM570ARkmdBbSIHi&#10;Kn5VyvHXG4nODzQASSWlsvmbykKkJFDGBMQR2HFADbqaZjDgyeU/URr5RUFc/P8AMT1FADUsk2ZR&#10;nkcL/qZpQX80+hxwCCO9AD4Uke3TfE1sxUYjVgOR7jOc0AOt7RG3zrbRDy/maTGWJHOG9R0oAlBD&#10;QGSG62Bl8zz3G0FQeRjPAz70ARvdQRTiN5XLTFvJVIw4c4JJDDA6HpuoAbHO8cKxgFWfcqpJl2OP&#10;UEnBPXrQBJLOrbEu5VkSHHkyyrncU5JKqTjHagCQiW5h8wGJ7bJbcWKPub5l6gjFAFYrKFljDLPG&#10;U2iNshRt5JLDcMj6UAAitwjTGRgkeCVDgxM79T90EjPIFADGv7ZXkEchkWOPEs8any8nnbhc8896&#10;ALFwZ2top/tLI+4SMhVWiC5Hyg8HvzzQA23uLpg8F2oHLOHKlY2LcK2Ru9R1oARNrxrbShJE4WUR&#10;lsAE8dcH5hx+FAC3Kw2tssvR4twgj2iQEAjaBjOGoAaEuJVSKWJy75kFxH+62nbkbgSc8gDigAji&#10;W1y8TSGYJvKzSBn+XhQDjjOaAFiknuYAJF+zPjesKEDkDn5h1zQAxbW1heSR/LjUgBXH7xl4yd2c&#10;Z/CgB0lzEsP2iGQeUR+8LrtB9854GeaAGN9gkaNIVG+TKqkIzmUDcxDBcYwR3oAfGwS2RIlkhYj5&#10;HmOWPfBB3Y/P8qAHFY55A0kODCwcM5zuZfmHyjoPQ0AOctMqBZiYT+8WSRtpbPYL7e9ABN5sjPG8&#10;25XBWFZELoCckEkHHAoAjiZbdUCzqwXMfkDHk5I79+pz1oAX+0FVGaS5WfylIeVUIQkdm2Fsde9A&#10;ExjvJLTzVu0j3sHdQq4XJyEz6HjmgCBA0COtzEWGSzAjy1IHVsru56daACWJJY2FxFvhZfn2Oe59&#10;TgnI7UANluYIlDqx+zwgIhVRJk9Qqr/eGfWgCWdpZ0hmYyOMlwYv3SooGRuBJOc0ARWklzEJFeV5&#10;mKb0E7Akl8hcHnHUZoAfatJLCBNGLeTcu+KFsgHnnOBndQAj2EcEbSmGMTqrGKR13fLn+LnqOKAH&#10;QCNrZmbaJmBc3TfKCwGe/QfjQAGfT4Jo0tiFldScxLuyY/RgMdD60AJFOz24RN6Hl4/MyXYjkgk5&#10;xntQAk/2dZ9txmMAqYcnzCCBkkgYwM0AJcT52MObXq3mZUlmGQfpQAS2i3qhYHjZdnlrH8xUSjnO&#10;7BBGMUAEccFvEnlTFdgACEqItzduhPX3oAclxEweRI/MeIFriWIEIWHIVtucAj17UAPkF2YY9l80&#10;DORLhkVkK5wYx/jmgBxZ0LLfF43Z2dN0fyEsDtPynjj1NAEBJCpazCOSN1aNolzgLxjJJByc80AS&#10;Pdxx26O84lgt/ki+QPuK9AACeRQA9lurqJXJ3RyEsDCPIaPjcofLEnn0oArQxS2SykmW4BTd5VxI&#10;A5A688+ooAcsclxA81zE1vnDMscg5Ock5A5z1xQA0RwJJIyqnlJHgTldx5GSCpxkjPrQBZZ4ZLQX&#10;aShsDc8jfLGAv15HWgCGLUcSi2WRW83JiaNMhz6hgMcZ56UARvMRp0qLlJQG5OXJPPJDf3vrQA6W&#10;YowCuPsp2xvwxZVVcn5Ru6kflQAiLJeQeXcSSQWQ4afaI4RGx+8RjnAOORQA62mJggELO0UjbXZF&#10;3hkAJD+3IoAWS7eW68qNhL5aZLzhjjIxtCkcnFACIqb/AJZYFcopXpjOT8hB6UANvJTu2QtHOWbG&#10;0YwoU5yF57e1ADxJclIzEiNj5dq/wkn723Bz170ARogjPmyztcTCTEEMiBQdgycADBx1BNAC3IWX&#10;5pZWikk2tK0Qb94oGNr+gHT6UARFbR5CltBcl0X968ZPlKQejc8k5oAs4DrM1xFLKzDLQSkFQOBn&#10;O7bgdaAK1rBciZruS3hQ/wCrjVZeNjDHAIx+IoAlkNijLaQGDzgGOzy3kG7ILE7MBSaAI5bTz42k&#10;mlEc0bbFktHKKQPujp6dRQA/MjW7ywobuQqu2MlQwI6nnA5oAfLHJM+5bfL7MxksW2ox2gkj2Pag&#10;COWaQeVBIFaCEhSsatvZFHPy8554zQBZudwhkMtwltZOm3KKqkN3ypXP1oAhWeR0guI7hLlWdV3q&#10;FOR0zjjr9KALDXH2i5lAZCiKBJgbMMc/JtwM0ARlox++tl/dMAJWyXOWBzxyQOOlAEUavcbIGzKk&#10;bgAp+7jCFvvkcA4DenagCVDNGI1iidipZJEjY7VX+9yMZ+tAEMrTiUCe4+2Tn57eO4UDaEGMKMck&#10;D1oAeUfdi5kgidtrGUEBSVJO1x2oAr3bJJcyJbM8xbicpxGQDuHB4ycelAFpAzW8sk67YDjFu4DH&#10;juQMjGaAK1sPNJvFiVTnyo0DvtZQDnI27fxoAW7nskZILW9MdycFo1ikl3DGCrFcBeOKADyluYhn&#10;dA6fKstvI21SMkBgMk9e+aALCM+yRQj39xtGY2K7ckj5geg9aAGKkqz7JAgk242Ngqqv8pIBHOaA&#10;BlRm+zMbcxhdgRAQQAOcqMjn2oASeJGtneZmhhVcCQBUTZ0A556cGgCMXPnQQTQfv/NKhWA3EAAk&#10;nB9fWgCcx+fM8kMG9Ix8srEn75wv5A9QaAAsCsW238xIgN4T5mfJ9+cfWgCS4Z4zsaWF0Y7UghUK&#10;VdcZJGOhB7elAEcjXClJ02XEiNsIVgqqSQuQCPm49aAFdJHkdrmdbmUlTHDtSIgp/CFAGT35oAWU&#10;so81o9kTsDPNksM4ycgZPbpQBVjiF5OYN1w4QgTSw5it/LLZBIOAxANAFqNVWGTzkmEROHt25G0A&#10;fMSTgdKAKgkuJ5vPMcTuUxCrOxAjA2hQCuCcUAOklggljto723iuMZClDIgIJJU7cBc5oAS7Etzu&#10;/wBJQMzbTJbuRkDLD5ce3Q0AWYXuDbuyFZ1woWMqpYnOdxwOPyoAb5oZxsJWTBXY4Yrt6MSAMH2o&#10;AiuHDkRfa9oIVCkavvaMLjYRzgds+lAEjmGS2ACS21uI/wDWkApH1Bz1PfvQAsU6ypFs3XTykbn4&#10;ZSD/ABDsPegAiDrdMNqkQ/IS2MAvxwD1+o6UAPSG2fhYoXOz7qcksx/i7Dp0FAEU6JtGUEskRxGs&#10;fyKApwOc/wB3GaAGytIVSWC286XG0KHK+X1BwG4JNAA1nLg3Ev8ApMu7dah9oIHQEY9Ac5oAllaX&#10;ZH9ogwqMrTSJk+YAc89yKAEnCG5kVZW2kbZFt1KLvHruABzntQA5kfZLc3DeauQPKcqBxhcHJwR3&#10;5oAannXUst0YYFLqqBYn2ZUZ+UgKBmgBs9za27JHaybMnEm5JJwDjLfcPH0oAjjtptQUJcXDRiOQ&#10;KZ7R2jj2McgkYGcA980AWbcSJAwjEk5xtaMY5A53Z6CgBlxdTyTrCGV5THuAmDMFTG3ABHJxQBGW&#10;dZRDLe2yIFUIoG3ATOUK8jnNAC3splicJMsVrIuHlZVwF6524JHTGMUALb3Dy28DQyI0MjKA4QOz&#10;dSG2gEjn2oAfHNE0xMLMwiJjO8NtYnk8Yx+NADZTBJhoJHEjqNyxglnUjbtb0A6UADNFsjjhgMjp&#10;wgHKxFTyTgkng+lADy0hZQts11cANvXfiNd3G4fwnFAEMVrPbyGS8kWeYP8AuYnEagcYyo4z9e1A&#10;E5gjkUrNFCCfmd14BbIOXA4HTtQBVmgtmlk2LO8sYxIYspCQp4XJIGccGgB7jfDLcPC7hgNsEh+7&#10;t6g5OKAGR200+/UFsUyQFgZJmI8s8LzjHAPUUALPcwQmC2jI3xEl08t5t2DluVP86AJp4ppNxmu4&#10;oAT5amyYo28c8rt569OaAFH2kJJMJ0v2XaoQbFychcnp1HPSgCWaeW4mdCYw7RjcijbgcjBAAzQB&#10;BLKyMAsii2O2OThywUKSRtG7qR+VAAkcl5B5dxJJDZLgNMFEcQic/eK4GcA45oAW2mzBAIWdopG2&#10;sY13hkAJ3+3IoAWS6aW7MUbCXy0zvnViBkYChSOTigBqKm8YlhVigIIIxnJ+Qg9KAEvJW3COExXG&#10;5sbRj5Qpzu2/T2oAkD3Plo0aR4Hy7R2JP3tuDnr3oAhVUjPmS3DXE3mYghlVVU7Bk4AGDjqCaAHX&#10;QWUbpZWjdyrSNEG/eKABtfjgAcfSgCIi1kkKW0NxvRf3jRk+UuD0bnknNAFr5WSZriCaeRhkwykF&#10;BnAzndtwOtAFW1guPNa8e2hQj93Eqy/LsYY4BGPxFAEkhsUZbSEwecAx2eW0g3ZBYnZgKTQAya18&#10;+NpJpPLmjbYslrIUUgfdHT06igB5aRoGliU3kpVQkZIyCOp545oAfNHJM5dIPn2ZRtxYKjHaCSOu&#10;Ae1AEcs8o8qCTa8EO1SqK29kUc8c5GeM0AWbksYn864S1sXTHyIqlW75Urn60AQCd5EhmjuFuUd1&#10;XzFCncOgJHHXHpQBaab7RcyhdjKigSYXZ8xJ+XbgZoAiLRqPPtlxEwAlYkucsCTx1AyOlAEcYluQ&#10;kDEzrG4AKfu4lQt98jgHAb07UASL5yLGkULEgskiITsVf73Ixn60AQymcSgT3AvJ/wDWW8dwoG0I&#10;uAFGOSB60APaN93+kyQRSNtYzAgKSpJ2sKAK920clzIls8krNxOyZEZAO7oeMnHpQBaUM1vLJMpS&#10;BsYgdQx47kDIxmgCtajzWN8sIRs+VEm99rKAc5G3b+NABdz2askFreGO5PLRrHJLvGMFWK4C8cUA&#10;OMa3MYBJgkT5RLbu2FIyQGAyT175oAnjZmSQKrX9ztGUYrtySPmz0A70AMCzpcbXWMTbcEMRtVW+&#10;UkA9fwoACsZP2Z2t3jC7QiAhsDGcqMjn2oAS4jja2Z5Q8ECrjzMKqbegAzz04NAEX2jzbeCW3/fm&#10;YqFOAxAAJJwfX1oAsGIzTPJDBvWIfLKWJxvOB+QPUUAG/wD1RW33JEBv2ZZ3yffnHXrQBJOzIShl&#10;hdCdqQwqEZXU8kjHQg9vSgCOU3KMkyFLh0OwhWCquSFzgj5uPWgBziVpHa5mS5lJUxxbY4sFB90K&#10;AMnvzQASkqDMybEdh58wJYZxk5Az3HSgCpFCt7O0WbmQIQJpIQY7fyy2QTnAYgH0oAtxoEhk82KZ&#10;Yjw0B5G0D7xJOBQBUWW5mm8/ZEzMn7lWdz8gG3aAVwTigB0ksFvLHapeW8U+MqChkUEEkqduAuc0&#10;AJdrLclj9qjV2baZYHI4HzD5ce3Q0AWoTcG3YoyTrhQsW1SzHOdxAHAoAjMqlx5ZKvgr5bBipHck&#10;AYPtQBHcujsIvtm0EIhSNH3tGFxsI5A9M+lAD5PKe2AEcttbiP8A1pAKRjpyOT370ALFOsiQiMNd&#10;vKRuY4ZSD/EOwoAdErrdPlUxD8rFsYBfjgHr9e1ADkitXGFjhclDwp5LMf4uw6UARTpHsGUEzxnC&#10;JHhUCrxwfpjNADZXmKxywW4klxgIHI8s8gnDcEmgBWtJPmuJQbubdutQxUYA4UjHXAOc0APkeUrH&#10;9ot8KjBppE5L4Oee5FACThDcyqsrbSNsgtxsXeD3BwCTnnFADnR9k1zOTMmQPKcqBxhecnBHfmgB&#10;qma6eS6eKBS6qipC5X5RnCkBQKAEnuLW3eOO1l2En95uSSYA4y33Dx9KAI4refUQEuLlkCPtM9qz&#10;Rx7CSQSMDdgHvmgCzb+akDKm+f8AhaIbTkDnfnoKAI7m7nknW3Vg0rRbgJgzBUxtwARycUAMO5ZB&#10;BLd2wUKoQY24CA5QryOaAFvZWkicLMIbWRcPIyrtC9fuYJHT0oAdb3Dy20DQyo8UhUB1QOW6kNtA&#10;JHNADo5YnmJhLEREo29WKsTyRjGPxoAbJ5EhDQSsHZV3LGGLOpGNrZHAHT6UADtFsjSK3Mjx8IBy&#10;sRU8k4JJ4PpQA8u+5QLdrq5AO9d+I13EDcP4TigCGK0mgkL3cizzB/3MTiNMcYyo4z9e1AExgikU&#10;rPDECfmd1OAWyDl8cDp2oArTQW7yybEmeWP5ZGiJSEqDwuSQM460ASSANDJPJE7BwNtvIeV29epx&#10;QBHHby3Be/Syj3Y227JMx+Q/KOcY4B7UALPcwwm3tosGWEkuvlvLuwct90/zoAnniml3me9igDHY&#10;v2Jij7xzyu3nPpzQAu64EbzLKL512qF+QZOQMnp1HPSgCSeeW4ldD5YkaMb0UbcDJGCABmgCCWRk&#10;I2yKLY7UcYYsqhST8o3dx+VACIkl5CI53kgsVwHnCiOIRufvFcc4BxzQA+2mzDAsDu8UjbXZF3hk&#10;AJ3+3IoAJLppLryo38zYhO6cMQMjG0KRycUANQLvGJYAxQEEEYzk/IwPSgBLyY52RNFcFmwFAGAF&#10;Oc457e1AD1e4ZUaNEOPlCL2JP3toBz170ARpGsR82SZriXzMQRSIFBKDJwAMHHUE0ALcgSANJMYp&#10;JCrStEGzIoAG1/QAcfSgCMi1eTZbQ3BZF/evGT5SkHoeeSc0AWcKyzNcQSzuwyYZSNgzgZzu24HW&#10;gCraW9z5rXklvAjf6uNUk+UowxwCMfiKAJJPsMbLZwmATAMSgjaQbsgsTswFJoAZLaieMvNJ5c0Z&#10;2LJauUUgfdHT06igBxaQ27Swo15IVUJESAQR1POBzQBJLHJKxeO3zJsyhLFtqMdoJI64B7UAMkml&#10;BihkCNbw7VKorF2RRzxzkds0AWLlm8qTz7pLWxdduURVKt3ypGee9AEAnd44J4blLlHdV8xQpDDp&#10;nHHX6UAS3Mv2k3KKU8tYiJCF2ncQfl2gDNAEf2q3hMrP5dvKDgPbES8erKVHJ96AGySySv8Aaw5i&#10;aIlG8/5QF4LDgYHykGgAS/snjUq4kmLFXkAbyht7bvpQA+OdgqMYUYysyi5TPA38EZPYd6AEtZ7S&#10;d5Ftokd8MXdhu2kHlixzyO1ADtryCOSLyjEzbi4IaU5HCgLjHJzQAm+7jk2i4TcgYNlQpGBkZ4Oc&#10;UAMDOszGQNIVR3lutq/LvxwrHOOnpQBJODtiYlI7V4yX3AZChdq4wc8nnvQBXN9J5ZNvc5upvka3&#10;kBRNuOhIzigBDHDI0dxdzNGMANErbo+wAKjrz60ASyPcG5H+kRNbQ/fjKfMW6qoIbI6+lACwt9nj&#10;h8lktY41bercEjoWJYnvQBE4sJEh2w5Z8vuTOMkbiwx0z0FADbpIXSe2iuZ7YsA0c5U5C4+YEgLj&#10;pQA63aEW8Nvb3EpEaKkfz5D7RxzjuKAHtPa2qygstrKxCjymEkioeGYgr1zmgB32u8RlmKx7VOzN&#10;5gMoPTDKBjOPegBkd0DITLDGHyWaZQTGCh7HnH1xQA6J5p8CRocvnzJkO3kEkFDnrigB8d1YySjy&#10;l8yTJbevzRqF/ibjOT2zQATSJI6SK7w+WTuf5QrAjJGMY6GgBrSSSiNbK5DMxKyBuOgyORkYoAah&#10;SCQebbO8xJb7Y4DhQWx8rcEcelAD4m3khYIlttjGZ3xlfQknINAATI6O6tHN9oIIjySQGHTKdAaA&#10;IkYZE2pgwFVKLCX3R+xKgfNz60AWGmvZLkFJopLOJWEpiQBgxxxnccH/AIDQAnliGCIi5FnAqMFj&#10;kUEkYKZz8pHPPNAFJb6wZLea2kDXbhlB2bVYdyQO5zxQBJeLayxmFdRlQSjEjIjIUC4yOxB7daAJ&#10;Q6wRR/vw8MYAQTHl88qAcj15oARbhLZHK+RbTH7zW53uQepIZTz2oAWT7VMoYIioSRIkp+dRwxwR&#10;0z9KAEW5hRpPL/1kI8xLraZI8gkEMcDGOKAGWzm4iSFJCXGV3wHapx0AznjA/OgB6y6du2W4ZpG5&#10;bcT+7UHDMSeeuTzQBK11JFJEioqoDy8+3PIIGMAfnQBGy35nCwtGCcu5xjleeDyMfhQBEir9oKzj&#10;9/jfJcyYYAn/AJ5uMckdvagCw8yCSMmFfs+0tJICNqoF+Un1zQAk8ysZHEkolOB5bkpCFK5YEgHG&#10;VxigCAPBcRxzXJeJmPl+SZd0RHbgDnPvQBP5tz9ojMKxtboxUuF3EHOOobrg+lABahVUiMpbxRK4&#10;YSKCc/3yW6flQBEi2ciQzoI5TJ86yxjcx3DsEx1zQAty8Jjkt57uSB5AUDBTGyKoz2AP60ATpKYY&#10;kZZxJbCPb5hOGOcEcnIycelADJZoYYpHaWO0lcbU8kCZyCNvTaMEn1zQBAL68cJc280az/NDJHOu&#10;1toIyMrwDj2oAkFxaghxKsrrkyyxo3lqykDae+eeaAHebKVHnSRFMkswBQnJyoXJzgd+aACC4tiU&#10;FmiPIctI+eAFPJJbJ4NADpt0gjjjQJGWJk+YFs4zgccZoAY6XYlaOwnKGMeYssi7snnIYgYGMUAV&#10;oUgZxb/v2uY1JMw2snTlUbGQMCgCzI0UZjygS3Zf3gdsNHHjGT685oAWS9mhLIVDNLgKlzkIoI4O&#10;5RxnFAEHltJKsmoxfZw3IjEm+I49AOCCR3FAEqm5nvFCyw+QgxJgAkOM/dYMOcHptoAkjeKMRnzP&#10;s0MQbGcFcAEBmzjrQBC8mlyGK4XesqAlZQNsTAjLEgDGSDxQA25lsbm1NvHeTRtOdjEBkKqBnhhj&#10;rigCeGSO2hiaOMvGcJDPI5YlQeDnjJxQA2GeJBdDZDbSj5S8OJZOT947lxn8KAFUXkwF2vkNGTjE&#10;nzTAMeg2YA9elACxXqRlmuijSRhh5qqdiFfU9eKAJFnuZF3M8TwlX82eAbCMkEYyT6UAN32jhfKk&#10;3O4JGV3YC/IeeDnPPNAEP21mWE2k6rKSySKwALY/hx+PWgB0olEqC0vRJgZlAXB3DHBHP40ARErF&#10;My3AZ5I8yPLMo5L4IVGyCB9KAJhI6CHZDCtuVLTtnaQoHGcls0AEzSNG8SrnzyC0JZgqjbn7wB25&#10;6UAQBAzmW48y1MYDQhn86Jt3GGAAB6d6AFjM1xNHBbXB8qAbDHEARuUdN2fTtigCVfs9uiASm1iQ&#10;EeVJ95U6M7E4xzk0AMFzZxtA/lq7sP3csw+XkfeBUDrzQAy5VJQ9s8rWxuMkyKGRlVBk7TxgHHBN&#10;AEsLJGiKsqsm1VDyPksRnBVuMkigB32u3jMrv5dvKDhXtiJTj1ZSo5NACSO8rm7VjC0WUfzvlG3g&#10;sCQMD5TmgBI7+zeNSpEk2SryAN5Qx23UASxyybEYxI3mMyi5TPyjfwRz2HU0ANtZ7SZpFt40kkwS&#10;8jDO0g8sS2eR2FADiHcRyReU0btuLKVaQ7hwoC4x1zQAha8STCTqWVWBDAAggZGeDnFADdzJMxlU&#10;yFUZ5bravyl8cIxzjp6UAPnDBImykds8ZLbwMhQu0dDnrzQBXN9J5ZMFxuu5vka3cFE246EjOKAE&#10;McbtHPdzNGMANCr7ozyAAVHX8aAJZHuWuVBnia1gzvjKDcWPIGQ2e/pQAsJ+zRRGJ0tYo1bercEj&#10;oWJYmgCKRrCRIisO4vlt6ZI5G4kY6Z6CgBt0sUiTW0NzNasQGScqchcfMCQFx0oAdbmFbeKC3nlY&#10;xqscfz5D7RxzjuKAHvcWtqsu5ltZWIUCE+ZIqHhmIKjnrQA77Veo6y7Y8Kdmb3AZQfRlAxx9aAGJ&#10;dASHzY4jJks0yhjGCh7N2+tADomknwHeIb8+ZOh2/MCSChz6UAPjubCWUCNfNkyW8xfmjUL/ABNx&#10;nntmgBZ5IpHSRHeDyiQzHCq2RkjGPQ0ARtM8qxrZXO52JVw3A45HIyMUAIgjgkHm2ryTHLG8cBwo&#10;Jx8rcHp6UAOjO9jst4hbbGMzvjK8cEkkjNACnznjd1aOX7QQwTJJAYdMoOAaAI04YTaoTAVUosO/&#10;dH7EqB83PrQBO015JcgpNE9lErCXykAYMccZ3HB/4DQAmxY4YyLn7HAqMESRQSeCmc5UjnnmgCkl&#10;7ZMkEttIGumDLnZtVh3Jxxk5oAfeLaSxmFb+WMSj940aMjKFxxxgj86AJQ3kRoDcB7dFUIJj8z91&#10;AOR680AKlwltG5QQW038TW5DuVPUkMp5oAHN3KokCoEJIkSU/Oo4Y4I6Z+lACJcxK0nl8SwjzFui&#10;pkjznBDNgYxQA2CTzokgSU7wCpaA7VOOgXOeMD86AHrcadvCW4Z5G5O4/wCrQHDMSeeDk80APa6l&#10;jeJQiKgb70+3PIONuAPzoAYy3/nhYGjUnLOSMcrzweRj8KAIo1X7QyzgmcDfJcvhgGPaNxjkjt7U&#10;AWGlHmRs0SC1ALSPkbQoX5SfXNACXE0beY/mSrKePLbKRbSuSCQDjK9KAIA8FxHFNcu8TMfL8gy7&#10;4iD06cNn3oAsCScXCNEkbQIxTeF3EHOOobrg+lADbXy0UiJkt4olcMJACcn+Mlj/AEoAjRbOZYp0&#10;WOXzPnSVBuY7x2CYHNABcGBo5IJ7qSB5AUDBTGyKoz1AB/WgCeOVoIUKS+bbiPb5mfmOcY5ORk49&#10;KAElkiiikd5o7SRxtTyQJZCCNvTaOSfXNAFdb67dUuYJ4xP80Mkc67W2gjjI4BxzQBJ9qtFIk81Z&#10;nUEySxo3lqykDae+eeaAHeZMygyyRlAWLnBUkk5ULk5wO/NABBcW2Yxaxo8hy8jZ4AU8klsng0AL&#10;NvkVI4kCIzEyfMCc4zheOM0ANZLwTMllPtaMCRZHUNknOQxAxxigCvCkRcW2ZzcxqT5w2snTlVbG&#10;QMCgCxK0UflgxhLYrmUO2GSPGMnnnnNADnu5YSyMAzSYwlydqKCODuUcZAoArhWklSXUIvs4IyIx&#10;JvjOPQDggkdxQBKrXM92oSWEQJxIQASHGejBhyQem2gCSN4owhL/AGeKINjPK4GfnbOOtAEMkmlO&#10;Yrhd6SIDtlA2xsGGWJAGMkHigBtzLZXVqbeK8miec7GbDJtQDPysMdfegCxFIlpDEUTzEOEimkYs&#10;SAeDnjJx3oAZDPCgusLDbzfdZ4cSvkn7x3LjP4UAKq3kyi6UwOhOD5nzTAN2GzAHr0oAWO9hiJNy&#10;UaSIMPMVTsQr6nrxQA9bi4dN7PG8JVxLcQDYRkgjGSfSgBu60dVMT7nkUkZXdgD5Dzwc555oAh+2&#10;ErCbOZVlJZJFYBd2P4cfj1oAfKJvMX7JeBwBmXC4+YY4I5+hoAjYLFMRcEu8YMjzTKDndghUbggf&#10;SgCUO8fk+XDCtuULztnaQoHGcls80AJO7urwqhbziC8JYhV+XP3gDtz0oAhEZL+ZceZbeWA0W9/O&#10;ibdxhgAAenegBY2luJo7e2nPlQDYUiCkFgOm7PHHbFAEo8q3SMLKbWFAV8uT7yp0ZyTjvk0AMFzZ&#10;xmBhEruRmOaYYXkfeBUDrQAy5VZQ9u8zW/n5JdQyFVQZO08YBxwTQBLCURUCzKV2qu+V8liM4KsM&#10;ZJFADzd20JlaQpbzZwJLYiX5fVl2jk+9ADZJnlcXYZomiyjed8o2nBYZAwPlINACR6haSRqVYPLu&#10;KvIAxjG3nG6gCWKVwiP5KN5jMv2lM8DdwRk9h1NADLWezmeRLeNZJMMXkIztIPLFmzyO1AD9skoj&#10;kiMXlM24upVpTkcKFXGOTmgALXSSbRcLuUMCCoUggZGcA5xQBGCyzMZQ0mxGeW6Kr8u/HCtzjp6U&#10;ASTL8sTny47V4yW3gZChdq9MdTzQBXN+wQm3ud93P8jW7gom3A4JGcUANKRSNHNdyvGMANCH3Rno&#10;ACo68+tAEsjXDXK/v4jawfeQp8xY8gAhsjr6UAOgP2aKLyWS2jjVtwbgkdCxLE0ARP8AYZUh2xZL&#10;5bcuccjcSMdM9BQAlykLxzW0V1NbEgNHOVOQuPmBIC46UAFu0C20UFvPK3lqqR/PkPtHGDjuKAJG&#10;ntbdZdxFpMxC4iYSSKh4ZiCvU80AL9qvUZZWjjwCU/03AZQemGUDGQPegBqXQEpMkUXmZLNMgYxg&#10;oezf1oAY7TT28vnSQjej+bPGSuCMkFDkZOKALEU2E8xN9ugVf3bMHZ9xA4I6EE0AQzpeeVm1kNqn&#10;mAyTucELnuASTk0ALIl9MMwGPyHIxJJwT3OOxB9aABYJWhWZbNJlyVVIyEAC5HIbHp1oAfPJOYS6&#10;BnKcSQzErgfwgEcEZznk0ARNObU+fcQReeGbykfy4lGBnBKkjg/rQAA3E0G7y44Le4IYiOX95KTj&#10;7jDAx+NAEcSxWrMsT77ibDzRSyea3y8bUOT0oAnL3JcrBEQi/JJO20KnfgA54HpQAkdysSusl2Gu&#10;ZmUANH5bSEdOnJ/GgBIkuQ2ZJfIGMyBVUpk8ZJHOSTzQA6385/nMdqskpKS3QY7lYcKw+XOMYz70&#10;APuFhLuXhSdFHyj7zOzEE5LDIAxmgBrBXtpHuYxC6urRNG2SSp+XBA9QBQBBJlzEJbgOyglrUlo2&#10;Ktj5mwDuNABLMumqXwvyOVYYUsdwzgAEkmgB0dzcXUKysWhilARpGYB9jHBBC549jQAtxBJPAkUD&#10;LCJG82SWRRkRjopIycnmgB05vCivGkawjastyyDOOwGcAjpQA94JHkjPkpJj/WOFQKoPTaCSM80A&#10;IWgYSyx7o/LAJgkLbXAIGAwHY0AMmvJLZHuHkKksfKLOsQA7KxBPFADEguJ4gywx/Zp13qsM21/m&#10;5+VhtGPfNAEdlEsMJdCfNmYgwyP5jgR/LtG4j0oAuSy3nmIttFvVAElkmdSsY6rhc+uelAEMW+KX&#10;NwYTIWVUUwiIE85GBnNAErTXJkMrn7OruERHClJcYyAQDjjjrQA1UkEzMsETS7d05jOctnA2tjkj&#10;vnFABI0vluJjtRfvxbepLAkkkYwB6GgCYS4jbaV804wQ2GY9AcgdR2zQBVjgdiEkuY2YIZWiJCSA&#10;9NxIOWyTzxQBKZkiiEsoijLN5SOW+fcBgMAASAR/WgB7uHQyrAHUhQrtjzSzkccDp9aAKs8bSWhz&#10;CbSXzt5nIBOEbIC4Pc8ZNADpZblkXy5fJRCBOzhgXDYOSAMHNACSRz2y/uoY7hQ+6d8KhUNk9CSS&#10;aAGmZ7xHmBYKflLOSnyA4KnZnK+uaAJJp0SPfdSIZJd0kYk2R4RR8qM4zQA1kleCOQW8S20igyPb&#10;PiQKxyuGG0Yz70AFvHBFIAs+y4kP73z2EzKF42oNx/nQBMHAuSbSIoiAB5HkWRcdsLnOQT+VAEe+&#10;VCzSXpTc6KpKmMsd3QjqwNADyty0gkbhJDiKM7RGR9QDj86AG20UzKbgW0SMd6HyTzlCQBkhfTvQ&#10;BLPLchFDneiD57eQ7uGI2n5hjAOehoAAkqPuNtAvl424woyc5zgHoelAEbmWVsyyxkyHMcErBXkx&#10;jJBBORjigBZpI7djKYxlAMRKQwdsYGzHfnvQA9Zrs2rO2+FWwGUgK/zHnG3I6HHWgBjmU24S0Jgl&#10;d90ssmNzBe42k8+5oAaiXjxlYZkhiUbri4ZfmLcZP+1knBoAeFldUIggnMjbXmLbCh6b8EHjHpQA&#10;twtvJ5siW4nKj5d+VZmyPl3AZK8c5oAgluoobWSa/hMdyZS8HKKMpgqAwPTjqaAGFnaCNnxFGw3T&#10;RQSOrssmCDlQBz9aAIoM6ajrDOrSyyZuVuD5koUdUHJJwRQBOJ5rqZfIiCwkeXJeM64RBnhkUkke&#10;1AD/AJH+W5vEYz7SoMJQkA8IeMkmgB8vnxukzhUQ4Q7VXZtP3R04/OgBY4pJJlfZDFIARNOgU4Of&#10;lC+/rmgAZoFZmLbFjAP2ckyiQEgZyRxtJz9KAHuZwryLL5cSFQsgcjlj3wM4zQBA1tJKygvHcCUF&#10;4bd38pv97IzkY9qAHBlhg+0yW/lhS0UEUZBLFQQMA464oAlM98LdHUuFwoeKUrvAf7pGMjrkdaAI&#10;JIbnCCC3it2WQmSR1QALyW4XPOfWgCSSa9lQtC6QRM6qZZgCZioGdvbB6UAJLE/mApapdkASSKpA&#10;XPTK9QTzQAjtLLDK211IOHjdTEODyAy8EY9zQArX62sLSOw+1SkmNZGSPdtHGWBPT1NAENvBcyQb&#10;f3UUDx+dO1s+JQzHqHXbnJPNABabIUws0X2i6fbI9zKZJU2/L8vBIXHpmgCzPsN1/o9mk6qNv2pm&#10;U4Y4YDH3qAK4eMQSNqDlJ3lQxbY9pdkbgL3b0oAc8sitHJM7wlDteDB8tkb+9hT8x+tADEFzal3R&#10;IMhz9plAG4ZJIHqSOOtACmaS6BeUhISMMcgkoW53jn5R1oAsOBMmDJFtIDq3IO3oqkhc5oAhmjbM&#10;bSmGc7chDhHC9jnuBQBLI0MTrLIogZMopARuSOAig9etADopAY/MQvbqAv7t2DMwYgcEdCCaAILh&#10;Lvyh9llNtGJAXncjOM+gJJ3GgBzx3sy/uSggc4Ekvy57nHYg+tACLBI8SypZLMnIVYsKAEyM/Pj0&#10;60ASTyTPEWQNI0f+shnJXA/hAIGCM5zyaAImuGtGM9xbxecGby0fy4lAAztJXI4Pc96ADNxPBu8t&#10;LeC4IY+XL+8lJx9xlwAPxoAjhWO1Z1ik8y5lIeaKZ/Nb5fl2ocnpQBOz3BfbDGVUfJJM20KnfhQc&#10;8A9qACO5WNGEl1meYqFBj8tpCOnTk/jQA2JblGBaTyB1kwqlMnjJI5ySeaAHW4nf94Y7VZZSY5Lk&#10;Md6sOAwwucYxmgB9yIWdy8Uc6IPlBG5nZiCclhkAYoARsPayPdQiF0dWieNuSVPGCB2OBQBXfLGM&#10;TXAd1BZrUlo2Ktj5mwDuNABJKNPQyYQBH2sCF3HIJwAMkmgB8VzcXUSyndDFIArSlgH2E4IIXPHs&#10;aACeGS4hSOF1hEjGWSaRRuEY6KcZO40AOnN0VVohEIhtWW5ZBux2AzgEUAPkhLyxsYUcgfO4VAq5&#10;6bQSRn8aAG7on82WHcgjAPkSFsOAQMBgOxPegBs13JaI88km0lz5e51i46hWIJ4JoAasE9xCpWKI&#10;W1wpcLBLtf5ueGG0Y980ARWUKQQmSNiJpmYeRJJ5j4j+XaNxHpQBbllvPMRbaPeqDZNJK6kRjquF&#10;z656UARJmKXdcmIyllVEMQiBPORgZzQBI01wXMzk26yOERJApjlxjOCAcenWgBFjlErOkETSkbpz&#10;GcgtnA2tjkjvnFAA7zeW4myqL96IL1y2SSSMYA9DQBKJSsTeW6iQ424bBc9AeB296AK0dvK5Eclz&#10;E5CGV4zhJAem4kHLZJ54oAl8+OKMSuIVZmMSOW+fcBgMABwCP60APcq6mTyA4wArNt80s5HHA6fW&#10;gCrOsktmf3DWcnn7zPgMcIcjbg9SeMmgB0styUTZL5KRkLOzhgXDYOSMYJNADXjuLYZjhiuVDZnY&#10;qqlQ2T0JJJoADM94jSgMqnhmclPkBwVOzOV9c0APmuI0j33UiGSYtJEJAkeEUfKjOM0AI0crW8ch&#10;t4RbyqDI9s+JArH5cMNoxn3oAS3jhhYBZtlxKf3vnkSsoXjag3H+dAE29ftB+yR+XGgAaR3V0x2w&#10;M5yCfTpQAwSSoWeS9KhmRVYoYyxLdCBywNAClZ2kD9EkOIo2wIz+IBx+dACW0Nw6faDbRKfmQmE8&#10;5QkKMkD070ASzy3AQb8OiD54JDu4YjB+YYwDnoaAARyBtzW8AMZAXGFAznOcA9D0oAik8yRv3s8b&#10;bzlIJWCvJjGSCCcjHHIoAfM8duxkaMZQfLEpDB2xgbMd+e9ACrNcG2JPmRK2FcFQrfMecbcjocda&#10;AGSGQ26x2jGCWR90ssmNzBe42k8+5oARY75kKQypFGg3XFw6gNu7n/ayTg0AP2yyIh+zwTGRtrTl&#10;thQ9N+CDxj0oALhYZDLIsAuCg+XeCrM2R8u4DJXjvQBDLdxQ2sk+oxGK5Mpe35RPuYKgMD04xk0A&#10;MzI9vGzARQkbpo7eR1dlkwQcqFHP1oAig/4liSCCYPNNJm5Fw3mShR1UcknGKAJxPcXcwaGPbCR5&#10;b3jOmEQZ4KKSSPagB+Vf5bm9RjMVZQ0JQkA/KhOMnNAD5GnjdJpEVU4jJVV2bT90Zxx+dACxRSST&#10;CQxwxSAETToFO05+ULjv60ALuh3Md2xIwD5DHzBICQM5I4wTn6UAOfzwGkSQRxIVCSK5HU98DOM0&#10;AQNA8zgM8VwJQWht3fy2+uRnPFADlKQwi5eDYFLRQQxkEtsBAwDjrigCZri8FvG/zKuAHjlYbwH+&#10;7jGR1z3oArPDdHYLa3ityshMkjqowvJbhc859aAJZZbyRWMTJBE7qrSzjLTEAZ29sHpQASxNvGy1&#10;S6IAkkVCAuemVzkE80AJIZZIZX+dCpw6OpiBweQGXgjHuaAEOoLawvJI4N3KSUVyke7aOMsCenqa&#10;AIoLed7cA+XFC6edObaTEu5u4Zduck80AJZ+XEnyzILi6fbI1zIZJU2fLx1IXHpmgCzMEa6JtbNL&#10;hVG37UzIcMcNjH3qAIA6C3kbUSUmeVPJ2R7S7I3AHQt2FACvLKrpLJLJAVO14MHy3Vum7Cn5jj1o&#10;AbGLu1LPGkBO4/apgBuGSSB6kjA60AKZ3ufmlYLEeGOQSVLc7xzwOtAFh0EybZJI8MA6nkHb0VSQ&#10;M59qAIZkfdGZPJnG3hOEcLng5zyBx1oAlkaKJlllAgMeUUgI3JHGxQevWgB0UvyeahaBQF/duwdn&#10;DELwRnBBNAENwt4Yh9kkNrH5gMlw5wQueeASTk0ALIl5KuYSggcgCSTjJ6nHYg+tAAlvI8KzCzWZ&#10;eVVIyEACZHRsenWgB80k7QlkDPs4khmJXA/hAIGCM5zyaAImnNqTNcQRCYM3lI/lxIMDO0lSRwf1&#10;oAFa4nh3COOC3nIY+XL+8lJx9xl2jH40ARwiG1Z0hk8y6mIeaGZzK3y/LtQ5PSgCdmumYrHFtUfL&#10;LMdoVOd33QSeh7UAEVykasJLoNPMVCgx+WZCCcdOT+NACRJcq2Xl8jjMgCqUyeMkjJySeaAFgWdv&#10;n22qySkpLchjvRhwGHy5xjGfegB9wsLOxeJJ0QfKDhmdmIJyWGQBjNADX2NbSNcw+U6urRPEc5Ib&#10;5cEDsQBQBBJhjEs9wHZQSbRi0bFWx8zYB3GgBZZTpqGQKmEcqQQu45GcADJJoAdHdXN3EsrBoYpA&#10;EaVmUPsJwQQuePrQAk8Ms8KRxSLCJGMsksqAsIx0UkZOTQBJObvYroIlhXaklyyDdjsBnAI6UANv&#10;IWkjJ+zpKAjeYwVAoBHG1SSM0AKoZYx5lmY7M8vI/wC7YA9B1B64oAkJSQQyCIpCgZUTzGbe+cje&#10;GY8euaAI2t3DRGa58naGKW+VaI7eMruz6jHNACvBIIIppZZfIl6NE43Pv6YXOAB9KAIS5ecwy3XJ&#10;AAtyOOO7EE4J9iKAJpomVkZQYoxH8quA6GdiPX5sAZoASeHzdsj20dyNoUGNV3RjnO05yBmgCJob&#10;gWzvBaTLGWy7DCPkD60AJd29nNHHG0N1Ipwy7GK+WQflYoWBPPseKAFt3ljmnaG4h85k2wpOpTH8&#10;PQkc5FAEh3wJGQ8ceG45DJIxBJ55/WgBj2cboXgtYWvXYsscU8iMCRhshWUc+4oAht1l87AilF05&#10;/fReYzxogGOSeRn2oAkAt52FqlpPC0hYxEqzIAMnlm7+mDQBLdI4Y2N8zSQSFVJKmMoF9ZG69fWg&#10;CJbayguNsWDcIWYTjYcsAcglsg59qAHARM5lj09oVfH2iUn93u7MArdTx2oAdDFFJGWRpfL5ZpCz&#10;LuJOMMrdP0oAjuLWdpF824dIlYh0X5odxHyEqc88igCGO4nmmFr5M7GDAe4g6lj0yPuYx7UAW4zN&#10;GArAiBgcxSJhljHG0sD3PfNAFmSQOIJJ0WOKNSiQrtdGf+EtnJoAi8vycSvbxM23CR4XOxOSVLHP&#10;foDQBH5jxW/2t4GWK5ZgAjJ5jBhxhSTigCvMtnM6+ZE8qjaCqnbhgTyyFg35CgCQsYWe4huAiyoF&#10;hgnyAkqnnIJz65oAn2TSx7PLQx45VG3KrHrtIyQCaAK7aTIltmOKSNy4ZjbzOi7jkHONueDQBJLC&#10;ViNu5uCkhBBeVmVMdD83Jye1ADY4F88RwW6tcyLkTMpC4cAAncQMjb9aAC4iRFCTzRvG22MHbgN1&#10;Jy5JzQA77NYrl7O2ie5GTFucmQHbggAN/F7igCujiWZP9FljuCQ0yjKoF98NkHJoAlRZLljapDc2&#10;yhn8lZGdg2SSRl8/hzQA66gmFzBBeXUihWJRTgIrgYGSw569zQBHLCGmWL7RLLMCWaeIou9hydwP&#10;y7aAHIhactFC0Tyj9/GVLRhRxuyhK8igCwixMjMzHy1BJfYvl7iQB94ZB9uKAIpoWjJmkgWVSdjM&#10;ij5V6ofmP06UAVYNTmeR4ItMkPln95MgG7d26kjBoAmMMPlxu9jI9t95jko6YOAGXcpPPsaALJuw&#10;qi5aWERkeXb2x4AaMnG7JJ5J5JoAdCZoIyrKkQILCBmDRsB1Kk5IzxQBA1qIoI7iVNjXDE7bWZuf&#10;M9sgDr6UANUbXkSaQsrEKVeTcoIB5+bkZ9qACaGBXiMFuyidAwchiBIcH5tx6daAH3EP2lHgnAuL&#10;ZlWNlUH5OTnawJPJ7g5oAYNKjghzbwyRBDxKp5BwRgcnPBoAdcxxSRC3dJ1iOGEpO0Bs5U4zknOO&#10;1ADYLW4eUx2ybZFUkPKzAv5nHKsQONtADbm3Eb2zyX2xkJEarhonkIPXPUgetAEksHnjNugmmIyu&#10;H2SZwM5QMFAJHcUAVommmu0jUyLePkyWgViqxDj5mBOCc9jQBbG+dvsrpNahdywxsokjJJPIZgWz&#10;2HNABcKYZ40uY/NJICvsCOgUZ5dsZHPTNAEDT4kk8mFnmZmZpcRqzEDuCcYPtQA1oLSV1uI9LlBb&#10;BuCrEorA4DFAw7exoAngmiVJ51vFZHwFUr5QUxkjBDcjOfagBRHcKrjZsjJPmgHdFk8oe+M8HigC&#10;nC5Z/s/2JhcRMC8lpI+3e2eW6LyD6UAXII57eI74CLWTh/NclkUcY3MR1oAmlksz9nY2q7WBCiPL&#10;LuHKl9x9cUARtGRHJFdFPJdQvkMOCinnDkk85HQ0AIlrbWsaXO3y0kJ2OrCRjvBwFBLY6/hQBEzx&#10;yOyzqVjBUFjhQX7HG7cD2oAVoG3K1skkcRTI813JaZiCwZWP3eD3oAS4t2ujF5srbFBCxoQ0aueC&#10;VHbr60ALLp1wYFSI3IjUjdLG3lkt9AQMYoAWdC4FtJcTgOMpFg4UA8EkZ5J569KAHxQz+eUTYJUQ&#10;hTIoKEyYAIzg5G2gBk8Udu0Nw3lSOpCRsiqM8EnJY849DQAM4dZJrTT45Z5CxVGYJMMKARtDjhjn&#10;qKAKYSC4nicWU7XRO6WKJiFjUcfMu4GgCzHcM5miWV7bcSlpbzKdqeWWz8xyST0oAsMbqJ1tZ8qp&#10;bI3HChgO7kZwc0AVWtY1k253Xhcuz28m1WfByWzgEH6UASxRbGeVLR0MpAuS8hkiXHG4c45HagBy&#10;DTym5I2l8352nRCqjGNu7dgD6DmgBk8MzrNFcnfaSFY5QFIVV6qSxJznI6UAQW0sCz/Z47Ih7bj7&#10;Qnz/ADHOOTkHIoAtKCsI82zaOzJy8j/uyAei/eB64oAlO11hZYPLgQEKnmM29ycjeGY8euaAImhZ&#10;HiMs/lbQxjtyQ0LY4yu7J78c0AOaF1hjuJppPJl43QuNz7+Rhc4AH0oAhMjPMYZLrlsDyCvp3Ygn&#10;B57GgCWWFkdXXMaeXgK4Dp5zEevzYAzQAk8Rk2ytbR3I2hVMajdH1ztOcjmgCNobhLZ3gs5ljLfM&#10;RhHyB9enWgBl7DZyxxRNBdSg4ZTGxBjIPDFNwY8+x4oAfbtMk87w3EXnMm2FJwUA/h6EjnIoAlIe&#10;BYyHjjwcLghkdyCTzz+tAEb2cLoXgtonvmJdYop5EYMRg5VWUc+4oAht1l87AilW6c/vovMZ0RAM&#10;ck8jNAEu2CdhZrbTxNIW8olWZAOuSzd/TFAElzHJv+w3zl4JCq5ZTGU2+sjdQc+tAEQt7K3n2RfN&#10;cIWYXC7WywByMtkEGgBwWN2Mqae8IfH2iRjiPd2YBW6njtQA+CKOSMmIyeVyzS5YbiTjDKx+UflQ&#10;BFPayl1M1w8cQJDKvzQhj9wlWzzyKAIY7mWaZbQRTt5G0PcQd2PQkfcx+FAFpDcKAhBWFwf3ciEM&#10;sY42lgfXvmgC3I4IgkmREiiUokS7XRpP4S2cmgCHy/IxK8ETNtwkYCk+WnJKljnv0BoAj8xo4TeG&#10;3YRXBYAKV8xgw4wpY4oArzLZyyAzRPIBtG1Dtw4JwWTcG/IdqAHlzEzXEM6xJKgWGGcEbZVPIOTn&#10;HXNAFkiWSMR+WjR45RHDKrHOdpXJAJoArPpMotspFJE2/c32eZ413HIJONueDQBJLBthNuzTlZMY&#10;LSl1jx0PzcnJ7UANjgHniOC3Vrh0yJmUgYfABO4gZ+X60AFxGiKI550eMlY/u4DdSQXJOfzoAUW9&#10;iNz2VpE1yNxi3OTIDtwQAG/i9xQBBGwlmQC1ljuCQ0yjKoF98NkHNAEsaSXBNqkVzaIpfylkZ3DZ&#10;JJ5b9OaAFuYZBcQQXd1IAGJQNhY1cDAJLDnr3NADZId04jW5lklU7mniKLvYcncD8uKAFRGacvHE&#10;0Ukv+viKlowBxuyhK8igCxGkRVndyY1B3MFXy9xIA4YZH04oAhmhdWMz24kQnYzIgwq9UJ3H6dKA&#10;K0GpTPI8UemOxjOHmQDeW7ZySMGgCYww+VHJJYSPbdW6o6AHAUruUnn2NAFo3aKouGmhWPb5dvan&#10;5QGQnBbJJ5J5oAWFpYIyCqRjBIgZg6MF6lTyRnIoAgNoY7dLqZfL89iQltM3zGT2yAOvpQA1QVaR&#10;JpMqxClXk3KCB1O7kZ9qACaG3VozDbuBMgZW+YqJCQfm3Hp1oAdPAbmNoJkW4tnVUZVB+Tk52tkn&#10;k+nNADP7Mht4v9Ggkj8s/wCtB5DYIwOeeDQA+4SJ4hBIk6xHDCTOxVOcqcZyTnFADYLe5aVktUxI&#10;FJEkrNl/M45ViBxt/WgBtxbLHJbPLf7GjJWNRhoncg9QepHvQA+WEzgG2UTTYyuJNkhOBnKhlUAn&#10;1FAFeJppbpEBkS8fLSWgViixDg7mBOM59aALRLzH7M6TWwXcsEbKJI8k9QzAtnsOaAFuEaKeJLmL&#10;zSSAr7QjoFHdnIJHPSgCBpsSOYoTJMzMzS/u1ZiB3zkYNADXt7OV1nTTZdz4NxsYlFYHAYoGHb2N&#10;AE8E0KpPcLdqyPgIGXygpQkYIbkZzQA7y7pEdCNsTMfNGd0WTyh6HGeOlAFGFmZ/s32NhPEwLyWs&#10;jhd7Z5bovI9qAL0MU1tCd8B+zSHDmWQkoo425bHWgCSR7Q/ZmNqNrAhBHkrnqpcsfcUANMbLHJDc&#10;GMxOoXyWHBRTztcknnPY0AIlta2sa3JXy0fOx0YSMd4OAoJb1/CgCJ5IXcrOCsfygsfkDP1BI3bg&#10;e3pQAPA25DaxyRRlMgys7bpmIJBDHO3g96AC4tnuGh86YsqggIhDRrIeCVHUdfWgAl065MCrE1wE&#10;UgtLG2wlvoCBjFAC3EfmFbR55/mGUiIOFA6EkZ5J560ASRQT+eVARZEQhS6qUYyYAIzg5G2gCOdI&#10;oGiuCsTupCI6ouTwSeWPOPQ0ADyK6SS2dhHLPIWKozBJuFAPyhxwxB6igCnsguZ4m+xTm5zuliiL&#10;Ksajj5l3A/lQBYjuCxmjWV7fcSlpbzA7V2Fs/M2SSelAFljdxOlrPlVLbssdoDAd2IzjmgCq1tGs&#10;mzdm9LmR3t5SiF8HO7oDmgB8Mex5Hjs3jMpAuWeQyxLjjcOccjtQBJGlgUykby+b87zou1R027t3&#10;A69BzQAye3mdZobk7rSQhJsKQqr1XLEnOeOlAFe1ltknMENk2+34+0oC/wA3OOSSDkUAW1VliHmW&#10;jRWZ5eRv3ZGei/ez1xQBK2JFgcQ+XDGGCJ5jNvcnI3hmPHrQBG1uyvG01x5WwMY7YsrRHHGVDZOe&#10;eOaAFeGQQxzySy+TL0aFxuffyMLnAA9MUAQl2ecwy3XUACAr6d2IJwT7GgCaaJlZHAMUYj+VXAdP&#10;OYj1+bAGR6UAJPEJNsj20dwNoUeWq7k652nORzQBE0Uy27tb2cyoWyxGEfIHbmgBt3BaTxxRtBcy&#10;R8MNjEFCD8pKbgTz7HigB1u06TTPDPCJmTbCk48vH8PQkc5FAEh3QLGfMjj2nC7WDI7kEnJ5/WgB&#10;jWUTxl7e1ie9di6xxzyIwYjByFZRzz1FAEMAkEuBDKLuQ/vofMZ40jAxyScjPtQBKBBO4tVtZ4DI&#10;WMXysyAcnJZu/pg0ASXKybzZXrmW3kKrkqUKbfWRuoOfWgCEW1lBcbYzuuULMJxsOWAOR82Qc0AO&#10;Cxs5lj094VbH2mQn93u7MArd+O1AD4IkkiZozJ5fLPLlhuJOMFW+7+lAEdxbSllaad0iBIZFw0IY&#10;j5CVbPPIoAqSXEtwj2nk3DiBMST2/VmOSMj7mMe1AFldLRbgT3YkmuAMqnmbkBIz0PAwB2oAS68+&#10;QhbWOOKFh8+XIYsOCRxwSBjFAEsSC2hX7QiuyALHK552nrnA5P5UAQJJFPcNPBY3KxLy3nMEi69Y&#10;wrEg9xQBZi+yp9oZU8sMflZHGFOMkk7TyPpQAsckMSeSvm3kpBaTzJvmZ/UYBwvJ7UAQm5k3osNs&#10;yZb5gsglVc8HOVU980ANmdTcQRnpLu81mOxkK427VG7JIJ9KAGym2dllB3XUQMLiUZ2hcAHJ5I6U&#10;ASh7byB5sivtbavy5jwMHKknjk0AQSXUK6h5CssayRiTy4csM9SWIPAzzQA6FbhS89sUlYjesu9u&#10;HA6HPbFAD5DbhYoPLeOdAHSe3xJHnPIOORmgBkMU0kwnuQYrRXYxospYqMHjbtHU0AWEv7OaO58q&#10;eWY8bUkVm2HoOhwRQBL5wt49kzQeZxHIEHzM3HvxQBnyW+2cQvD9qDv5jush8pAQMKBg8gDtQBoz&#10;PeXrxm3uIreCQE71UrICee5+8cUARCGOyt41dUdQCrXD8yEsfbvzQAy0kmdGQw3AQKTHM+2MOMnO&#10;QHJz0xQAohh89kRx5qrsAiYNhiM5bjjigCszpB+7tFWWQg+c1xcNyw4yNqnHGKAJTLdSuqumHIGx&#10;kYSJt7jkAnt6UAMkkiF5HLBbFm/5aiYgbSMcxqu45xk0ASJBZ+bJdywgrGTHDJM3AIAJIYrmgC2p&#10;tpI1SRGlgUbn6bZJPVMk4XqaAKsl/py3C24Q+cvzNCkhJUHjLYA4oAhWNZts0Lu0cmX3O7JHG2Ow&#10;5J9OcUASvdbIVEZYTgDzUQeZHtB25OOaAFWUj97dzK0m4iJY3JVUQZzggevSgCqtxBNds1rxFKql&#10;CoZot/UkjjHPOaALYMtq8jKIXlOP9Rw/mAZCkE9D60AQyWNr8j3cM32wHzUljfcit/cwTwMegoAG&#10;hu5yhCvDaMflw37xM89PUmgC5HKtnZyrI7uBgCSdQZFzwMsM5/SgBkd2ZFWF4TGCNskr4UNg8lcN&#10;kdKAIJpU899PtQjo7AySwPhUBAODwfmxQBYErhkW1uUkZw26SVyGy3QHGQD9KAIpvOHlRbFG/wD1&#10;joRLyT0wcHIoAVGmhaOJsMSpAkcBZTg8gqpPY0ARmztWvPNcCSWFTBEJDk5ABzk4PTvQAshiwqwx&#10;RC3XHm+YxKO/QlDg4oAc95avc/Z53UzxoHWNGJIUnnIHXpQBAkcUsjX1nFJIAQ+JnIhVuhKAZIIH&#10;qKALUeyBXlaMpG2GjKt5kXX5jwuQc0ATxkyvuu9zoMvsjkzvIByQCo4xk0AU1vtOmf8A0WNmZWAC&#10;b2ZVJ7kAAUAOYRRvljnzD8yR/IEfHygAk5Jz7UARGEbFnmEsl4CWliLbkQDheM44wOBQBJLJI8YB&#10;kw7nYhTIZFXBzk9M56UARxq9iV2xgQSquyYjcCepJPY570AOinuDM4jtmVSMmbITJHOAN2cGgB8p&#10;sXH2dFeG5XlZ7bB2tj7rZ6ZBoArQp5OAokkXcwHnTEupPb5QcZJoAum6uTHMg8wbyOoWXZ268E+v&#10;QUAD3DRPb27tb+YQUuHbmU7COVC57ZoApziJ737PHFHcRIdhmdiABgHgkZJoA0d4uPLMdxClscks&#10;Y+GZuwyx54oAgnmsFlS1eRDIFLSLGWMnJ7gEYxQAyzhl8hpY5ZJV27oJJCVDHkNvGTjAxigBwhEc&#10;oBzuVAEWM+ajepOORxmgBh3mUy7YUjGSV85irEDBIGwc4oARLm1unY5EsqBRFyxQZ/2cAHpQApNv&#10;HPJdQwM5Urui+6gc9NgycHvQA6GyjjMl7ewSOWYvHulzGpxzjg8r6AUAWpDJcIIyr+Uw3NsO2QsO&#10;pGeg60AQQvBZwoFty21tu+R8sAeMnC9aAIFlW5lC+TcJBJktIWESKR02gMxP44oAka4hMbJbOwux&#10;8syptIQAYUt+lAESzQ28XlmY3d4WZQZJDhVXBzkA45bpQBGz3ouV8iDyobkKwaLEsROMt97BHr0o&#10;AmaS5trlFVIHlcHfID+9DJggYGeCKAGTw6dLJGWhKXEGUin64YYJGW5waAFijRwpdCtijcbvmG5u&#10;y56ZY0AWn1KzVp7aS4dptofySCXjHQElT0oAbES0StHLG7EYaSRm25H3j6gADHSgCCaZklWxgjSW&#10;FirySRMWi2nHoM5oAvK9zczpcG6gghO4rsJ9OhUgAtxzQBUMllKAEZZT0JG9juJ4+Xgce/egCWFX&#10;tonEj7248vYoVmbuHG44PIxQBCuloJ/tF2JJpwCUTzN6gn26DAHagBLoTykC1SOGFx853sGLDgkc&#10;cEgYxQBLEptYVFwokZAFjmkPO0nnOByfyoAgEkE9y08NjcrGvLecQkPXrGFYkHuKALMX2aMXDIux&#10;SflZHGFOMkn5TzQAqSQRIYf3t3KQWk8yX53f1GAcLz6UAQm6lDIsFqyMzDcFkEqrng5yqn3oAbK6&#10;/aYEwMS7vNZjtZCuNu1V3ZJBPpQAyVrd2Eo+a6hBhcSjO0LgA5PJ7UATebbCAebIsm1tq/LmPAwc&#10;qSeBk0AV5Lq3W/8AJVhGJYxII4dxXPUlsEYGeaAHxLcqXnttkhYb1l3tgOB0Oe2KAHy/ZQsURieK&#10;dQHjmt/3iE55BwcjNADIYp5JhNcAxWquxjQSltowcjbtHJPvQBOuoWcyXPlyyStkbVkVm2N0HQ4I&#10;oAm84W0flyvAZeI5AgO5mGPegDPkgb7QIJITcq7+ZI4lPlICBhQMHkD0oA0ZnvL1ozbXEdvbyA/O&#10;qlZATz3P3jigCIQRWNrEsqo6gFWnbmUlj3xxmgBlo8kishhuFjC5jmfbGH5O7IDkg9MUAKLeITtH&#10;FIPNC7AIiGwSActxx8tAFZmS3PlWirM5B85ri4J3N0yNqnHGO1AEplupHAZB5hxsKMJE29+oBPb0&#10;oAZK8IvY5ILfcw/1omONpGOYwuTnGTQBIlvaCaS7ki+SPMcLTNkAjBJDFc0AXENtJGI5UaSBRvfp&#10;iST1TJOF6nmgCo1/pguFgRSJl+ZoFdiyg8ZbaBxQBEsQmxNE7vHJl9zOyRo3Tpzn05xQBI1yEiRY&#10;mYXAA85EAkiCqdoJxzzQAqyuf3t3MrOGKwrG5KhEGScED16UAVhcQzXTNagCOUKUKhmi39SSOAOe&#10;aALStLZvIyiF5Dj/AFHDbwMhSCeh9aAIZLK1Jja7gn+1qTKksb7kVv7nJ4GPQUABhuZipVJIbQk7&#10;Ru/eoSM9D3JoAuRSizs5UlZ5OgD3CgyJngZZSc/pQAyO53qIWhKjG2SViFVsHkrhs9qAIJpV857C&#10;1WOWNmBklgfCoCAcHg/NigCdZW3ItrdIzPuLPKx35bscZGfpQBHKZ1EUYRcPxJJGRKck9MHBzQAs&#10;byxGNHwzFSFdwFlbB5BVS3ODxQBGbK3e9Er4kkgUwxCQ55wDnJwelACyGDAWGKEQKMy+YSUd+mUO&#10;DigBzXNo9x5E7r9ojQMkaM2Qp6khevSgCCOKOWRr+zjklVcMBM5EKt0JTqQQPUUAWo9kKPK8ZSNs&#10;NGVbzIuvzHhcg5oAnjJlbdd7mjXLhY5M7yAckDaOMZNAFNb3TpmzaxszKwATezBSeMkYAoAcQkbZ&#10;ZiwkPzLH8mx8fKACTknPtQBE0KBFmuPNkvSS0sZbfGgAwvGccYHAoAlleV4gBINznamwEFFXB3c9&#10;M5xigCKNGsSp8oCCVV2zkbgxPJJI6GgB0VxceY/lWrKCCfOyFyRyMAMTg/1oAfIbJx5EaNFdLys9&#10;tg7WwCVb0yDQBWiXymAVZJBlsedOS6k84woOMk0AXTeXPlTIPM+cg4IWXZ268E+vQUAD3Bja3gcw&#10;eaQUndv9ZlCOVC57ZoApT+U16LeKGOeJDsad2ICjAPBIySaANLetz5TRzwR22CSxj4Zm7DLHnigC&#10;CeaxSZLV3QyBS0gQkycnuFPGPegBlpDJ5DSo7yjbuglkJUMckNvGTjAxigBwhEcqgtlgg2LGfNQ+&#10;pOOnGaAGM0pl8zZFHGMkr5zFWKggkDYOcDpQAiXVpdO2G8ySML5ZyxQZPpgA0AOxbxTSXUcLOVZd&#10;0WcIHP8AcGTg96AFhsYY/Mvb2CRizF490uY1J9Bg8j0AoAtSCWdBGA/luNzbDiRm7kZ6DrQBBE8N&#10;lDGoty2G2l5GywDcZOF60AQCRJ5gPJuEhfJZywiRSOm0BmJ/HFAEjXEJjaO3kIvMYmWMAiMAYBb9&#10;KAIllito9gna6vCWXMkhIVVwc5AOOW9KAGM98LpRDB5UNyFYPFiWInGW64I9elAErSTW90iokDSs&#10;G3yf8tQyYIAAzwRQAyeGwllQvCVngBSK464YYJGW5wc0ALHHG+wtGy2aNwD8wBb0z0y1AFqTU7QN&#10;cWr3DmULvMJBLp2BJU9KAGxFjCrJJE7EYaR2baSOGb2AAx0oAglnaOVbGCNJYWKu8kLF4tpx6DOT&#10;QBdEt1dTpObmCCE7mXYW7joVIALcc0AVTJYS4EbCU9GI3sdxP93gfnQBLAJLaN/Obc2AIgihXY85&#10;DjceemKAIV0mNZxNdiSa4AJWMSblBI9OgwB2oAS6E8mBaxxxQMP3mXYMWHBI44JAxigCWFRbwgTo&#10;rMgAjmc87Sec4ByfyoAgWWGe4ae3sbny1wW81gkPXrGAxOe4oAsxfZkFw4Xy1J+RkcYVsZJPynn8&#10;KAFR4Y08j97dykFpBJN8zP6jAOF59KAIWuXDokFsyszfMFkEqqDwc5VT6GgBspU3NunH73d5rMdr&#10;Iy427VG7PBPpQA2UwSOJQd9zCDC6yjO0KAAcnnsO9AEvm2/2cebIr7W2r8uY8DBypJ9WoAge6t1v&#10;/IRhGskYk2xZZc9SWx0GeaAHQpcKWnttkhI3rLvYYcDoc9sUAPk+zhIoijpMoDxzW+JEznkHHIzQ&#10;A2KOZ5RPdAxWoc+UiylioweNu0ck0ATpqFnNHciKaSVuNqyKzbD0HQ4IoAlEot49kzwGXhJdg5LD&#10;8eOlAFB4CJxC8BulZ/MdxL+7UED5QMHkCgDQme9vWjNtcRW8EoJLqpWQE/U/eOKAIvJjsbaJJUR1&#10;AKtO3MpJPoO9AFYSSPZ3CPDcCIROY5n2x7+u7IDkjtigB0cQXkExHJXb5m1jE2ckk98UANkFs06i&#10;SS4jtU+aEo4ckLxkhgSORxigAnWGVWuMSPa/KsH3gRk5LbTjHp+NABcyFYka1iuJNj+Y67htVeM/&#10;Mc7uOcUAP89PtWx5JY7JV8+UCMhQz/KGB6HOOaALFsswLyxTIkSFgzuDG2D0AweaAIjf209vMtrH&#10;KWlATbKpi3kdHDMOmeD9KAKz3E0Rf7TFFvdVBaMHzBL6hiueP1oAfbPNbW0z27pfOSWEd1+6Z8H7&#10;u4Kw/SgCaO4uhbCGSGO2mYfu0fZMqknkEjnFADIJBcwRJbWu+3ZfMZwxAMhBB2Ic8D0oArz2mlXl&#10;u0lykg2A+cCzxSEgnaPlK5HHQUASyX1taxGdEMTIVRhCrHc+CBtAznmgBRdXQRJo4ZZLudssskm3&#10;CHnnBagBi3E0CyNcXbJEp3oqgpCMgZVmChjtx3oAsGNiJJsQSSRg7tgJ4yBzlevNAEay/aFRY4Bb&#10;n/VwrGzKAx5bkDHHXNABeJO8irIjxpbhpV8p1kCoMcyKQWHtigBkSWFzbG4TzGD4KyYYHf1J2nAA&#10;zxzQBLdjz3RIYZWt2+ZuQMhsZJ3c4GOBQAxERLhlCYkj5OD1ibK5Yk4z6e1AEsYiRx5pIs8kxllI&#10;bP8As4PGDQBFcX9oUku4I3lh2iOCMKY+cnncwyORjpQBG0t5bwC5S3KTrhnMWHdScBvmYZbANACm&#10;eRUkkWR57QHeI7hTBhm43BgpXHGOlAFm1kuWjM+DbOvy7SyspGcYGCCce1AA06zJLZ/ZZCJAgnd1&#10;2lyDwyAg5H40AQXS2MzvFfh3R9oJk3xsXHQAjGcUALbXFrbRTfZrhGJ+9GEJLtn7vAIoAnaW9hi8&#10;m3ihd2GVeTAK55KnIPWgBtrIslvCylo4SrSGFXBiVyvIBbBAGe1AEDxxSW7XMi+WYlbzAp2vkZAP&#10;ryR2oAfM6wxRTtG8R/iWJnyWwT8vqaAIjM7sjb7qCdzuKCUSDy+uZBknjqOtADN8ux2855IQ++3l&#10;2yIuD13AAH5cd/WgCeeNJv8AURx3MiktIqlgAoIHzFhg5z0FACpcJNMIo7VY5EA8vygfLDHjkjjj&#10;rzQBLIt0n+sSLZGWcDZkIOOSB060AV47zTpraS8t0Zi4KrlWiBlHU5YcDPB4oAdJ9s+/9njjVl5e&#10;LDS7mwGPzDdgY9KAI0WSGOaSNVupVcrGlw4hYxHjLMARnsOKAJo5lIVrmCS3i48hMiUEg4+XGOAf&#10;pQAlzNH87NatNb7UXcBtO7PVVI46evegBtxDbPFvdLnKMHcMSox6A5BbA7UAAvLNJJCJ5IbBeXVY&#10;iMO/G5cDBGRzQBZRrskz2qiUDILs/kts7Dnk0AAmiMcsEzTQNIAJonC7OOjKxA47de1AEU0xWRxd&#10;ECPaAOACZOxBIyCPrQAlvmGI+TcAlwWaNiQzc5IBxjoKAFfzsLbJMIdo3I25JAB1PmBgW5oAbbKl&#10;7bQtaqxt2zLGd7Y3MCWwhIwBnjigCC4SzuIA6RPJsDGdQ5jI28DJ7g4zgUAWJbkQPHK0Lq8ah3EI&#10;YqWIKjHqaAEgnmVEf94k0zEsknTa3PO1j060AQf2i3lzTRyGSHJ+zfJJAhPQhmCg8EenegB6xTKk&#10;k8dvZvdhTvaDc0inIU5LJzwaAESeWSBjDaxzyIwjt1kPkjceoLKpXjPUrQBPJLeNGGnshbPHlkT5&#10;Zo1GQMkLz39qAI0ks5YnbyGkVgvmzbdmZe5VSMYyO5oAfd21reErMkiW7YyzFkZ93YDIJUY6dKAI&#10;45LSHzvJ2qyOIxt6mNsjJ56/SgCZnKuH8hprf/lizHY+BxwCDjke1ACSyRRhprhnWDAUQrt2J7hi&#10;ARigBXeaGL7QomUwkNtXaVwcAnLckgUANLqzqXnmt7AqXkTBXaX6spxg9OaAHCKSWUyRTyRxw5O5&#10;ZBnYOm4N8x46YzQAv7q5geBFnHnFfmlDAsOocKceuKAIryeHeLd1edHxuBJXDDkfMRzQA+2cQF1i&#10;lDvtMsilSdxzjbnBHSgCaJriGEwJJbqDkgyxjKk8kHGetAEFteRXVqlxYxlomV2jTc0amQg5xu5C&#10;gnsKAKhUtbG5aCKOZEPnGBmE4ccdcAkHHagCea4ntLb7X5P2qRW+VXJiJbBwAQpB/wC+aAFhvp2h&#10;SSSGe0vZmH7hnWWPaT32nJwOaAI2up4/NRlMsAIcThGjUk8EEBcnaRnn1oAlls7G6WQyJHNKvMmf&#10;MRj8wAU/dB69KAGpe2siulvbJC6MsMQiU7d56/cyDjrQBNd/bQAfsSTsm5wQcBVGPvDBxk0AMgay&#10;8hp5XeMEHzEGBGsmOxIHGeOTQBNMJWbcytHBt4KhSW3gDOG+YYxx2oAgSILyG8k5KhPMw5iOckk8&#10;bsUAJItuZ18x7iO1jG6Eo4diF4yQwJHI4xQATiCRGn/eSW52iDqCMnJbacbfT8aAFuZCsSNbw3Mh&#10;R/MZdw2heM5Y5LcHOKAHecn2rY8ksdkq+fKoQhQz/KGB6HOKALFsswLTRzosSlgSw8tsHsMHmgCP&#10;7fbzwTraxS7pl2bZFMW8jkMGYdM8H6UAVZJ5oi32iKESOoUtHkyiX1DFc8frQA+2aa1tpngkjvnJ&#10;LiO5/dM+D93cFYfpQBYiuboW4iaOO1lI+RZNkqAk8gkc4oAjgmF3DElvamS3K+Yzq2B5hBB2Ic8D&#10;0FAFa4tNJvIGkuVdTGD54ZnikJBIUfKVyOOgoAllvba1j86NDGyEK/kKx3PggBQOvNAC/a7tVSWK&#10;GWS8mOWSSTbhDzzgtQAxLie3WRri7ZYlJdVVSsIyACrMFDHbj9aALHllhJNtgeWMHOwE8ZC85Xrz&#10;QBGsq3CoscAgP+riVGZQCeTyBjjrmgBLtJpJFV0eNLcGRfKZZFVF7yKQWHtigBkaWFzbGdBI6uQR&#10;Lhl/edSdpwAM8c0ATXgM7IkcMjWzfM3zAZDYBJ3c4GOAKAGRJFHcsETbJHycHrE2VyxJxn09qAJY&#10;xHG2ZmxZgkxkod5P+zg9jQBFPf2rRy3cEUkkO0RwIVMXOeoZuRzx0oAjMt5bwfaUgxOmGcw4ZlJ4&#10;b5mGWwD70AKZ5FV38xp7MHfsuAYMM3GQwUrjjHSgC1bSXLxtOqm3ZflCllKkZxgEEE4FACPcLMkt&#10;mLSQiQIJ5HXYXIPDIpByM+9AEF0tjO7w325kfaGMm+Ni4zgAjGcUALbXFraxTi1nRjn5k2El2zja&#10;CARQBYaW+ihEMEUMjsDtaTClc8lTkN1oAZasJbeFlYxW5DSGFXBiVyvIUnBwM0AQOkD27XEimMxK&#10;3mBDtYkZAP4kdqAJJ5vs8UVwyPE38SxM+Sxyfl45NAEJmeQo5e7guHO4oJQ48vrmQZJ46igBoaTy&#10;3b7Q8kAYPbybZEXB6hgAD8uO/rQBNLGk2WhhjuZFLNIoLABQQPmJGDnPQUACXC3EyxRWqxvGB5fl&#10;BvL3E45I4OOvNAE0q3SD97HEY4yzj5M7BxyQCfWgCCO802e2kvLZHJdSq5Vot0o5Jyw4XdweKACT&#10;7WMSC3jjDLzJFh5dz4BPzDdgY9KAGIrwxTSIq3UiyFY1uHELtEePmbBGew4oAmjnUhXuLeW3i48h&#10;CVlBIOPlwegP0oAbdTQne0lo08G1F3qNp3Z6qCOMY/WgBLiG2aHcyXH7tw7hyV4PYEEbsDtQAfbL&#10;NHfE0kViMF1SIgB343LgYIyOaALSG8y09qA4GQWdvJbZ2HPU/SgBFljMUkEzTQmQATROFCcDIZWI&#10;HHbr2oAimm2u4u2wpVQBj+PsQSMgj60AFvmCImK4HzqWaNiQzHOSM4I6UAD+dgW6SiHaNysGWQAd&#10;T5gZS3P40ANt1S9tYXtg32dsyRYdiNxBJwhIwBngAUAQ3CWk8CukMj7AzTqHMbDbwMnuDjOBQBPL&#10;cC3dJTA6yIA7+SGILEFRj1NACQTTIiyEuk8zEsj5+63PO1j060AQ/wBokRzTQymSIE/ZzskgQnoQ&#10;zbQTgj070AOCzhZJkt7OS6VTvaAM0gOQpyWTng+lACJPJJCxito55EbZbrKTCNx6gsqlePUrQBPL&#10;LeNGpmsxBImWRBtmjUAgZIXnv6CgCNJLKSJm+ztIGA82XBQmUdSqkYxkd6AH3VrbXbETLIkDYJL7&#10;lZ93YAlSVGOnSgCOOSzgM3lYRkfy/l6tG2Rk89fpQBM77XD+S01v/wAsix2NgccA5xyPagBsssMa&#10;tNcNIkAAUQLt2J7hiARigB0kk0MX2hVmDREMQuwqAeCctySBQAwyBnXzJprfTypeRMMpUv1ZTjB6&#10;c0AOWEyzGWGeWFIcncsgBKDpuDfMeOmM0AOxFcwSQqsw80r80gYFh1DhTj1xQBDd3ERfyGjkmR8Z&#10;3ZQBhzncetAEls4gd0imWR9pmkQrnec7QC2MdKAJo2uYIfIWS2UHJDSx8qTyQcZ60AQW97Dd2qT6&#10;fGXhZXaNNzRqZCDnBbkKCewoAqFS1qbhreKOZIz55gYicOOOuASDjtQBPLcT2tsbsQ/aZFPyq5MR&#10;LYOACFIP/fNACw3s5iSR4Z7W+mIzCzrLHtJ77TzjrQBG11cJ5sbqZoAQyzBGiUk8EEBcnbjPPrQB&#10;LNY2V2JS6xyyLzJnzVYjcAFP3QevSgBsd7aOrpb26QshWGLyVO3eev3eDjOaAJ7tr5Bu+xpMU3Ov&#10;IGxRjqMHGTQBHA1iYGuJnkjyP3iAARiTGTgkDjPHNAE0okdtzAxQbeCApLbwBnDfMMY47UAQRwgE&#10;sD5XJUJ5mG8og5Yk/wAXpQAkggedQ73EdnH80LI4ckLxkhgSORxigAnEEkbT4klt/lEHUEZOd2Dj&#10;bjp+NAC3Mu2JGtoblyj+Y65G1V4zljndxzigBfPj+1BXkljslXz5AIyFVn+XcD905xzQBZtlmBea&#10;OdFiUsCzjy2wegGDz+FAERv7eeCdbWGbdKuzbKpi3kdGDHtng/SgCrLPLEW+1Qw+Y6gFogTIsvqH&#10;K54/WgCS2M1paTPbSxXzklxFdfumfn7u4Kw/SgCeO5ulthC0UdvKw+RXCTICTyCRzigBkM32uCJY&#10;LXNsV8xm3YBkIIOxGzwOwFAFaez0q8t2luFcbATPuZ4ZCQSFHylcjjoKAJZb61tY/PVDGyEIwgVj&#10;ufBA2gdeaAFF3dqqSxwSvdTElleTbhDzzgt9aAGpcTwLK9xdMkSkuiqCkIyACrMFDHbj9aAJzEWE&#10;kxEDyRKciME8ZC87l680ARrL9oVFjtxAf9XEqMygE8tyBjjrQAXkc7yBXRkWAGRTE6yKqDvIpBYe&#10;2KAI4orG5tzcr5jB8FZcMDv6k7TgAZ45oAdqi/aImihgle3ZGZgWC7lYDJO7nHFAFaQRzR7jH51z&#10;GoVWdipAbnBzkfyoAuF7qRI4IZPLhQZaRwuVMfRRkk49zQBBPMZZCkyyTG1w6tak4JbIO7aMHHHF&#10;AE07XMxEiTSxRIMjcgG5urEkjp1FAC8NhbdGSPh55yB5ZPoMnn6YoAbGpwJbh4njBYi9lOGG3naq&#10;qACTjr+lAEb36TtCiXEYuEXc0ci/vY4ySxGQ3BB+tAEss4Mn2ie5CllI3FCQCSPm/wD1UAQyOykf&#10;abi2uvLXeokUIoGMDIB5x1FAD9+oPcr50aIoTeFzujlAPQYyRwetAEuNPgldIEO+QjyYElYtkgk4&#10;C44AB5oAgimvLqXZsIUEhILmLG/njEmRj8VNADgFijEUiPahXJK2xWZNj56Hb97PtQBJABcXEx89&#10;3gUAxW7jbuAAGdy4570AOe6F5JH5N3C1pC5ElqyrIJdwGRx2GKAGwmBITdpBaxysCY4kYliwHdTj&#10;nvQBWaG/gCy21tHcXjh9sILg/vDzgsWA/KgCx5N55kccST24CnMjFWBxgeWSe5z19qAHfZsOhvGm&#10;Hl4fy7VTnAByr44JbHT3oAllS4uGSeKSaKOJNqAqNwUk9QV/WgCgn2Zv3LRyJKAu+4XCqT6Hnn8q&#10;AJmeURRGWeGW2+Z5J3Gx4wgJVUXB9u9AC/bbaXyolhMlwMOAWBZIyOSQB2IoAlup0X94ZJIwgDCX&#10;aSm5uWOcY68UAQS7pYUE13FJBG4Z2kUAZzwMZwcelADoZZZZ28xSEjDCGd8MjMpHGFAySM0ARz30&#10;MhVXvAt1GMlAW8xVySVG0jp15FAAZ7y7uVuHmjaAqw+zyxgFiMc7iePyoARrloikRijhdVMipCAY&#10;1QjHBA5PfpQBIlpdXNy0ssyTNhTFCG2R7V6qdvOT6k0AKYoXmnisgk1qzFRbCTzFJAyRkdsZoAih&#10;WNEZbi2WCViTEpBfdjkYb5Rn8KAHywBVNxFGZ5UOFUyFgFfk4JBG7+lAEyPM7m3thJawqociRVka&#10;U4wNrHkUANmmlknjZrnbFaMrCKGM7pGkGDuAOCBtoAfHLcTL9qs5USQAosbJtbPRiwJoArwx3Noy&#10;w21v/pM25pBCuFZm7gsx/lQA4xywtDJMN0ZV2knkypC44TGMEn69qAJ4TakQeYpWaUbzbkAyRwqM&#10;4YerFaAJLhk+WVfMiESfJJgttR2PGNvJzQBlnyJYVh1G5jk8ojLsoBJzwGGe1AFk3Vy7LGSBaIrE&#10;krx8h+XGMnGOeaACW9sWxG6vJcrgr5chyF74VAM4OKACaa5uZVkjLfZEHEUiYDseSd56AHPagBHf&#10;fFHEFNpGjb5DEBJGMnopxg+v3aAJLa1+1zTSyXLThGCWrswVEKYyG8vaGY4oArzTyXrCOLUIZVh3&#10;edEwDDAYsV3DpjOeQaAFCxq/2m9+zoJFJRE+YkrggjOOeOMUAJcPMGFxbwQ3dwse6JJHKBEYc+oP&#10;qMYoAmMeoyyJGirbvtV8sQyuBn5BkkjP96gBHgMVxKsSM8SbTClsW5dgdwbaeQAOOlADYjdT5TdJ&#10;buMqizQgbuepfgfpQBKkUUJKpHKOcyPEytGQR69d3HpQAiTCNhvK/ZgpkkMoPmOMHbswOvToaAJR&#10;qEM0lq0c0abCG+yyoGmKyDnK56DbigBy3MWxrq3aJJQCBlXwCflJK55J+tAFHyruCNIppYZpGZmM&#10;Sx4yzH3ZsflQBLuvFuU3xTRwqjnLDcjcjCnA75/SgCdf7OUR/a/Mjmf5vJjY7wiAnG1f7xHpQASP&#10;c3kyXECv9lhTakTqNxQk4GT059RQBnia3aBbO4jaykQ5LwAMMMfu8Dn8qALSxy3LFmvBcwKfkU/u&#10;xF5fODt656nNADZLhb1jFGEuUiY70V1dCB16Lz2oAWVYI0M00SxJw6bDuDNjceoA7EUAJco8yC4t&#10;kErIM/vWOBu5IGcqfpigCSKOWdikZeEx8RXUhVgWX+HjAJPrigCrcy3MsoWW+LPZgORAjBgSTlSw&#10;OOOoBHegCbFzPMtzJe+WGRlCvGASQQdxz/SgBd7RTgRRI77PMLjCRgbcZODlj3oARku1Mctx9lIZ&#10;fNeRmKlkG47FXB598/hQBJG1rHLss4FLTYMVuzZkRSMngHoADzQA1bjG9JQ8E3RHliZlIJ6hhgH8&#10;qAGtGqx4urlJUR+R8rDB5H/AgaAHpfTG4aLymhtUjL+U6B/PPADKw5HrigCV7+0eSFvtIiMZBFvy&#10;XfeOflUjgbaAGR3Vxdt9rsxCUVSot5FKsx6En5sj16UAVYzdWkUdrHD9lnkLsYbRd6neT90nd/6D&#10;QBOllK85laeeYYIjUnYiAY+RyoGWPXmgCVIIJtu+QNESxltxtkXbGM7ScdWx3oAHghVRcNbCJVX9&#10;0I23tt5IGCo+bigChL5ckW94vPuo1CqzMVI3c4Ocj+VAFtmuJEjghkMUSjLSMFypj6KuSTjvk0AR&#10;TymWQpMks5tcOjWuQMsCDu28HHHFAEsxuJmEqXEsUaDgMgALHliSR06igBcbsLboUTh55uBGW/E8&#10;/TbQA2JOBLO8ToCcXspww287VVQAScdf0oAje+WdoUjuY/tEa72ikX99HGSWIyDwQfagCSSdRJ9o&#10;uLpVLKwDGMnBJHze/wCFAEMjupUT3Ftc+WN6iRQigYwMgHnHUUAPLahJcqJokjUJvCZzHKATwMZI&#10;4PWgCf8A0CCV47dDukI8mFJWLcgk4CkcAd6AK8U15cybNhCglUhuYseZzxiTIx+KmgB2UijELo9q&#10;FclhbMsybXz0IX72fagCSHM0822Z5YQAY7dsLkAAZ3Lg570AOa6F5JH5N3C1rC+JLVwsglLAZBx2&#10;GKAGwNCkTXiW9qkhB8uNGJYsB3Ukc96AKzRXkCrJa2yXF64fbCN4OZDzgsWA/KgCx5N5vjjhW4gA&#10;U5kfawOMDyyT3OevtQAv2ZQ8bXpnHlgSeXaqeNoOVfHBLY6e9AE0kdxcuk8Ms8MUSbUBUbgpJ4OR&#10;QBRT7M2IJI3RwF8y4XCqT6Hnn8qAJmdxFEZJoZLb5nkmcbHQICVVFwfbvQAG+gm8uMQ+ZMuGCkgu&#10;kZHJIA5wRQBJdTxAlmeSNUAbzSjFNzcsemPagCGUGaJBLdxSQRsGdpFG3OeBjOOPpQA6KSSWZvMU&#10;pHGGENw+GRmUjjCgZyM9qAI572KQojXqi5iG5ky3mKuSSo2kYx15FAAZru8uluJJomtyrKIJYwCx&#10;GDncTx+VACNctEViMccLopkVIQDGqEY4IHJ79KAHpaXdzctLNOkzYUxRB9ke1c5U7ecn1JoAd5UL&#10;zSxWIjmtixAtg+9CwGSMjsBmgCKBVRGW6tVgkckxKQWLY5GG+UZ/CgB0luFU3McRnmUkKpkLAK4z&#10;xkEbuO3agCdZZ3c21uJLaFVDlZFV2lOMDax5FADZp5ZJ43e52w2ZVlhhQ5kaQYO7BwQNtADopbid&#10;ftdnNHG4UqsTLtYt0JYE0AQRJd2rrFBbETzBmkEAwrM3GQSx/lQA4xzQGGWXJiKuzzyZDBccJjGC&#10;T9e1AFiFrTFv58bJNIN5tyAZI4lGcMPVitAElw8ZKzJ5sIiTCSYLbUdjxjHJzQBlMYJoUg1G5STy&#10;iMyFQpznIDAGgCz9quHZYycWqBmyV4yhyuBycY55oAWW9smxHIryXK4K+XIchT1wqAZwcUAJLLPc&#10;yiVCxtkGRFImA7Hlju7DOe1ACNIXiSJFNmiNvcxASRgEnhTjB9fu0APt7X7TLNNNctcbCEtZGYKi&#10;FMZU+XtDMcUAV5rg3rBI7+GQQ7vOhYBuASxXcOhHoQaAHhI1b7TfeQokUlET5mJXBBwcc8cYoASd&#10;pRILmCKG7uEj3RRyOUVEYfkfUYxQBKYtSlkSNUS3cqr5LBlkAz8gySR1+9QAjW/lXEqxo7xptMKW&#10;pbl2B3A7TjAA4oASL7XOfL3yW8nKos8IG7nrv4H6UAPSKKFiFjkHzZlkjZWjII9eu7j0oAEmMeMl&#10;BbFTLI0qnzJBjjZx9OhoAk+3xTvamOWNNhDfZZEDSlJAM5XI4G2gB63UYQ3Ns0UcwBAyrcE/KSVz&#10;yT9aAKPl3lvGscssE8jMxMQjxlmJ9WbH5UASl7xblN0UscSxuct8yN0AU4HfP6UAWF+wRrEbnzEu&#10;H+byY2O8IgJxtX+8R6UANd7m7ljnhRzbwphYnUbipJwMnpz7UAUBPC0K2dxG1o8ZyXgAYYY/d4HP&#10;5UAWlRrhmZrv7TCp+Vf9WIfL5x8vXPU5oAa9wl4xij23McTHegdXQgdei89qACRbeNDNcQ+Whw8Y&#10;RtwZgNx6gDsaAC4R50FxaKJSg/5ascLu5IGcqfpigCWOKWdvLQvDs+WO6kKuCy4+TjAJPrigCrdS&#10;TyyhXvSWswHxAjBsknKlg2OOoB9aAJSLy4mW4kvRGhRlCPEAxIwdxz/SgA8wxTqsUKSP5fmM4wkQ&#10;G3GTg5Y96AApchopJvsxBXzHkZiCyDcdirzz77vwoAlRrSOXZZwKWlwYoGbMiKQSeAegweaAGLMQ&#10;Gik3QzZO15omZSCezDANADGiVYwLu5SZI5OR8rDB6cf3gaAJUvJjctCI3htEjL+U6B/P6AMrDkeu&#10;KAJJL61d4WNyIzGwIgyS77+vyqR8o20ARxXVxdsLqzEDIoKi2kUqWPQk/NketAFeM3trGlukH2aa&#10;QuxhtF3qd5P3WO7r/u0ASx2UslyZnmnnXBEakhUQDHyOVAyxPPNAEyRRThQ8gaIlvNtl2yLtj52n&#10;jq2O/rQArQwqq3D2wiVFzEI33vt5IGCoG7igDOk8qaIM0XnXMShVZ2II3c4Ocj+VAFxnu5Vjt4XM&#10;UC/M0jBSVKdFGSTjuSaAIp5mkkKypLMbXDo1sSBlsg7sDBxxxQBLO1xMRKJpYokGRuQAM3ViSRjH&#10;UdKAFwrbVt0aNOHmnwPLz+J5+mKAGooIEk7xyIC2L2U4YbedqqoAJOMZ/SgCJ76OYxIlyn2lF3tH&#10;Kv76NCSxGc8YPrmgCZ5h5v2i4ugpZWG5oyQCSPmoAhkZgV+03Ftd+WN6LIoRQMYGQDzjqKAH79Qk&#10;ul8yKOMBN6rnMcoBPAxkjg9aAJf9Bt5ZFiQl5CDFDHIxYcEnAUjgDPNAFeGe6upMGMooJVIbmLHm&#10;c8YkyMfipoAePLii8p43tQrklbYrMm189CF+9n2oAkhHn3EwFw7wqA0dswC7gABncuDnvQA57n7Z&#10;LGYru3a0hfD2rBZBLuAyDjsMUAJAYUia8W3tElIPlxIxLEgd1OOe9AFZob6BVktbdJ71w+2AFgcy&#10;HnBYsBQBOYbzzI441ngAUkyPtccYHlkkdTnr7UAL9nAZWuzODH84S1U8BQch8cHdjp70AF/HdXNv&#10;JPDLNAkUDqmVG8Kd3Byv60AVwlvaxgXN9LJLHK7phSCXOTgAAZx2BoASwmurkecCIBM5OZzulABx&#10;lgMgfnQAReXvEjTq1wjFo4wdrHI2nbnqRjrQAqW/2xVjnnkW1hLG3tpcHMjZBYkc8Akc0ATSSRpa&#10;nfdQwCJmJjl3LGHIAUsen8NAFe4ZkXzkc3EUgMpa3HUcEEgnuTQBL56kCd3jidlDTOQA6gc/Nk56&#10;YFADp3SF4zhpSSWiWJj5ZB6MV4FADIbO5MizPpVtJeO5EdwXIAU9D90npgYzQBI0CISlvYCUksym&#10;UbYzJ3Klh27UAM8pnkmiuNPBuMnzJoym1NoOAS20nn0oAW4uxJaq635FuNlubXmMkN6N078YoAcY&#10;5oWQQiO2baBHM4wT+C8HI75oAZNdanIxga2hbSoxjy2IjLuv90cjGRnk0AWFjkCvDaz2qRGPBjjG&#10;z5TzgAZA5zQBGAJRb3DwrcSIo+wurYUqOhIx/COmaAI2EibUu3uJIIpPPEZbl3zkBNuOh6UAJA0D&#10;wK0vn2sjPv8AJ3BnAPTIUkd6AJreaG2ebbc+WZpA6llI8woBxgdScZoAWW0Z8XjXzsi5821YZyzg&#10;gEED096AIvtNvZI8QuljuUZ1R5A4RScnqe9AFa3lnlKSFIpVmcsZlGSNvchuOccc0ASxbXb7Usqx&#10;3EGWPmfeAIwcbvSgAikW4hRVlkCKT9mTOAXJ5dgO1ACLbXbxieWKzDeYzyOxKnLAKD90novrQA+a&#10;dIVYadKWhzuKqDGXJPXJ9/SgCV5ZPkmuIUMhXEk0ZQlUUlss2Qx4PpQBFczQKoVJkhhLbYyGOwhu&#10;4yAMkUATRwzwyqYLCN5NoEM7sDnkYwPpQBXu7e5lke3/ALJjmtQrOWm2ory5Byo5HHqTQA6GIgzW&#10;X2W3QoA0qQgKsbYPynoDg+lADrhzJFHcyPK6RqkUdkrbEAPGR24zQAPaQxxQvd3jxOr+bEMbAxwS&#10;BhBz7UASwXN6UFxP/o9vn91DIwLjHGcLuA+hoAa/LOIr6I/ashNo8pnXA4A9QaAHCCSaS3e4cX4U&#10;E2wYDcwAIGTjOADxmgBHu5IS8Dgxxx8jznOwsTkYbsaAKubYRxefG7uzGRvs/IAxx/FzyetAFu2u&#10;IIDcSQzfZmLCSSWZDltmOMdulACy52JfQ3TGRz+8jUMqsW6EgdRQBTihuIHY+Tbm7Mjg3R3BgGzn&#10;GVznAx1oAW2uWYhbMxeW8hy0gKsWHBOWGB07UASoskkguHjD3VvkKwZWwvIJBODQBAk0N5amKK8F&#10;paq2y3DkjLMeTn6HigCwVuUj/dGBIU+Zt4AYyHCjgYHIXOSaAKt9Jcu0kFuA+nKu+RRiN5WLA9Oe&#10;CeTzQBaSQokaEWyKkYaSOEKGTkt8xB5446c0AMuEiiKO8JXYM20aSHyAG6PtIAzQA9bSJEilukkn&#10;lR/MgG4BWPVcBR0HYUALHbSOplksGV33PGLjDYbI+bA3Dj3oArhY/Mmt5Y082aQufLAjwwXG3Bxu&#10;II60AWbhJJRDLdXc1xbxhY/7OYAEluM7h0xn1oAWR4IUAa5jsbheI3kDJEMgkbiMgk/nQA37Rdr5&#10;ctykc1sc7BHj+FeoGfXpQA9syCWS2u4ovNQhndSjFOOAD0xQA4Ozi2lYfb5m5tpU+XcqjjeB2HXm&#10;gCqiakJyH0+Jtz73leQ7yGPO1ipIPbg0ACzWSRLFAJEYSZaJcgE9OCeuM0AW4JTC80hQq+RmcgMr&#10;CPkcnnnFAEUzI9ubq21FbZWISVTldxf+6ehyKAGIXsnMVt5e5dwFwQTIWJ+YAcdvXFAFMTXl5Iba&#10;K3gNiWJlaT5HdgfQjA6Z+9QBbtkOVEfkh7Rdwgj6ru4OO38qAIY0W6hGd1vFB/x5Ql/3e4nlyPbN&#10;AErW6C0SS8vi0cUpnMGNu6UgBeFGCBt4zQAhll8p7iOaSGN/nEZ5lILDBIUkDOfwoAUzRpsaaaPd&#10;Phjswj8dcnqTj2oAdc2wSaP7QzSQqS0UBO5PnGA3Qdj60ASA28KhjEoul+WB5XIhHdST0HbigCFr&#10;Rsq82nLdtIHkWXaDGGwCGAJ59qAGqI3aeMwJFMTvmkK7dhA+6Q2OhoAsT3MjRQztcTXA+WL7ImY8&#10;+5IOMAnNAEC2lxuWWSC1t7uRuLpiU+Rh14QkkgY60AWUvZ4gBDsNqp2pGcoCyjBKkj26UAPkWeQv&#10;IrxEyKY/NXaoMY54PUdTQBELhZ4YWSeGTJCW1x90soHTJ9ByKAAvfwTmCC1BtlAO92DSO27kJ0xn&#10;1oApTsJsWf2dltUO6aNWCl39ABweTknNAGhZslsZYoWS3jj2yMoXgleQCBkc4oAhmi3RjUElaN1A&#10;AiUlUy/RsdOBQBEEhtUVZ76WSSOV3T5WDM5ycAADOOwNACWM1zcYl+WASuTunO6UAHGWAyB+dABF&#10;5e8SGdWuFctFGCVY5GDt9SMdaAFjt1u1WOed1toSxt7aXBzI2QWJHsSOaAJXkiS0Je6igEbEmOXc&#10;se8gBSx6fw0AQXBdFEyN9oicGQtbjqDggkE9ye1AEpnTaJ3eKJ2UPNIQA6gc/Nk56YFADp3WAxHD&#10;SEktCqMfKIPRiuAKAI4LO4MizPpVtLeO+EuS5UBTwD90npgYzQBKYkjJS308TZLFTMNsZk7spYdq&#10;AGeUzyTRXFivn5PmSxFNqbQeCWwTg+lAC3F4JrZHS/Zbf5Lf7NyhYH0bp34xQBIYpYGRYhFattAS&#10;dhtLE+w4OR3zQBFNdajKxga3ibSoxjy2YRmR1/ugZGMjPJoAshJdrw21xapEY8GKMbPlPO3jIGDm&#10;gCIDzRbzvEtxIij7C6sApUdCRj+EdM0AMYTR7EunuJIIpPPEbNlpHznC7cd+lADYXgaFWmM1rIz7&#10;zDuDuAfUKSO9AE9vPBbPNtufLM0gkVmUqZCgHAA6k4zQAT2Zk23jXrlFyZLVhnLOCAQQB2oAi8+3&#10;skeIXQjuUZ0V5AwRScnqe9AFa3knkaOQpFKJ3LNMBkgL3IPHOOOaAJISsjfaUkEdxb5Y+ZncARg4&#10;3elADon+0QIvmOEUn7NHyAXJ5ZwO1ADVtruSITyw2av5jPIzEqcuAoJ+UnovrQA+WeOFW/s+XdBn&#10;cVAMZck8nJ9/TNAEjysSk1xChkKgPLGUJVFJbLNwx4OOlADLiWBVCxzJDCW2xkMdhDd1yAMkUASx&#10;wTwyp5FhEzhQIpmYHPIxgcdqAK11bXMsr239kpPbBWcmXaqvLkHKjkYHqTQA+KLBmsTa28ZQbpY4&#10;AFEbYPynoDg+lAC3DmSKK5keVkjVIorJWKKAeM+nGaAFe1ijihe7vHhkR/Ni42BjgkcIOaAJbe6v&#10;CgnmPkwZxFDIwLjbxnC5A+hoARgWZxFfwkXWdgA8pnXA+VQO4OaAHeQ0z273Li+25NsGC7mABAyc&#10;ZwAeNxoAa93JAXgYNHGnIE7nYWJyMN0BoAq/6N5cRnR3dmLv9nwQoxx/FzyetAFu2nhhM8sMxt2L&#10;CSSWZD82zHBB6dKAFl3+Wt9HdsZGP7yNQVVi3QkDqKAKcMc8LsfKt2u2kcG6+YMA2d2MpnOBjrQA&#10;61umYhbPytjyHLSAqSy8E5YYHTsaAHokkkguHj3XVvkBlZWwvIJBbBoAhSSG9tfJjuxZ2qtstw5x&#10;lmPzHP0NAE5W4jiHlmBYE+ZsgBmkOFHAwDkLnJNAFa+kunaSG1UPpoG+QcRtKxIPQcYzyeaALSu0&#10;axxstsqrGGlSDaCgyW+Yg88cdKAI7hIoikjQFQnNsiSEwAN0faQBmgB62kEaRS3SPPMr74PmwrHq&#10;uAoHAPagBY7Z3VppLBg77mjFxh8NkfMANwGPegCFUjLzW8sUfmyyFzsHl4YLjbg43EEdaAJ7lJJR&#10;FLdXk1xAm2M6cwCklsjO4dMZ9aAHO0EMYDXKWNwvETyhkiGQSNxGQSfzoAYLi6Xy5bhI57fnYIug&#10;2jqOfyoAkOZBLJbXcUfmqQzyKY2KccAHpg0AOEhcW0rYvZW/49ZY/lLqo43D0HvQBURdS84q2nxE&#10;F9zzO53sGPO07SQeMdaAHrLZRxLFCHRhJl41+UE9OCetAFqCURSTSbGV9wzOQrKwj5HPXnFAEMzq&#10;9ubu21FbZGISVTkbi/oehyKAGKZLFzFbFAy7gJyCZCxPzADjt64oApie+vJDbQwQmxLEyvLhXdwf&#10;TGB0z96gC3boQVCGASWi7hbx9V3dcdvx4oAhjVLuFc7oIof+PKJn+QMTy5Htk0ASvbp9jSS8vcxQ&#10;ymcwY27pSAF4UAEDbxmgBN8vlvcxzSxRv84jJBkILDkhScZz74oADNGmx5po9853HZhH45OSDknH&#10;tQA65t1SdBcGR4VJaODO+P5hw3QdRQBKphiXc0KC5X5YHlYrCB1Uk9B24oAhe1bIebTFumkDyLKA&#10;DGGGCGAJ59qAGoschnja3jhmJ3zyFduwgfdIbHQ0AWJ7lmihnNxNcL8sQs48x5z3ODjAJzQBAtpc&#10;bkkeC1t7p24umJT5GHspJJAx1oAsreTxACER/ZVbakZym5lGCVJz6dKAHSJPI7urxs0imMSJtAMQ&#10;569e9AEf2hZoYSk8LgnZbTn5WdQOmfYdM96AE8y/gmMEFr/oygN5jtukdt3IT0z60AU5384Cz+zl&#10;bZDvmQMFLvnoADjvkkmgDQs5EtDNFDJHCke12RVGCV5wQMjnFAEMsO+P+0EmaJlAHkgkR5bowGMH&#10;AoAjCW9pGouL2R5Y5ndMKQS5ycAADOOwNADbCa6uB5wxAJnJzOd0oAOMsBkD86ACLYZBIZ1a4Ry0&#10;UYO1jkbTt9SMdaABLcXarHPcSC2hLG3tpMHMjZBYkexI5oAneRFtW33cMAiLExy7ljDkAKWPT+Gg&#10;CtOzIPOR/tETgyFrcdRwQSCe5NAE3nptE7vFFIyhppCAHUDn5snPTAoAdcMkLRthpCSWiWNj5ZB6&#10;MVwBQBHDZXBkWZ9Kt5Lx3wlyZNoCtwD90npgYzQBK0KRho4LBZuWK+aNqGTjJUt6dqAI/Ld5Jo57&#10;Aefn95ImzYgTPyktgnn0oAfc3nm2yOt8Rb/JbfZuYyQfRjx3yMUAOMUsDoIRFbNtGydhtLE+w4OR&#10;3zQBHNdahI5ga3hOlxjHlsRGXdf7oGRjIzyaALCpJh4ba4tVi8vBiiXZ8p5wAMjrmgCML5y287Qr&#10;cSoo+wurYUoBwSP9kdM0AMYTRhUunnkgjk85Y2bJd85ATbjv0oAbbtA0CvKZ7aRn3mLcHYA+oUkd&#10;6AJreeC2km23OxppBIpZSvmFAOMDOScZoAZfWnmQPdyXsjRhXMtow+8zgjIIA7e9AFT+1tIW4hs3&#10;uMzAguSpwXIwSXY+/Y0ASXEiSRygafbRAkYkuGB3gthSSDkD8aAITeQeYix3Me5ztUQ4KcEDjGSA&#10;SeuaAJpJTsWygvU2HKzTrGpQEgtjcRgYPvQBKfJDxjMc8H3P3m143kfPBJyM8UAMtrc2RH2238i4&#10;iOwyIyrlQOOCcUASXV55k4htrQG2XdJMWjUREHgbmb5uoPtQASwllxPdnGSYoFKDIXb93b82OaAK&#10;0qW0skjTl5BAdyK/mxRxg8jCjhjQArz6g0jI2qNIpUF7XySkKA99/Xp2zQBC6yzKkF3bG8+ZfLki&#10;kVsqvJJU9DQBaDXPypayhI2GJhdwg+X2AXIwSMZoAeLW2JNzO0bS5/dn/Vn5SO2ecY4oAfO8yM7T&#10;LHLZOpleVgrMhXGF2ryM49KAK0klq0Jtre3iV5WAR41ZQSuGyOfpQA4rcCbbAzi8Mf7iNVbycn5W&#10;PGfWgBkmo2qSw2guJbi8hKidUVvLVm+U/N65PQGgBk7206SqsSAmTZFLKFRm2/Qbh+dAFma7s4VU&#10;zyyRMjRxiBQrqrHC5+6TjPNADDeRxxothfFlKlSTEJFYAkk9MDk0APEmnlxG042D+GX590rdTuP4&#10;96AFnWKMFUslV3AyEfBKk/KTlgMZ6kUAUpbxbi9Szt2dYlRpJXEY8ltpAwC2W78GgCz5jO7RC6Sa&#10;JvlbIWNUJAb72Ae/rQA24S2kuIj5Mc4jICly/lZbs3JViCKAG2keq28oS7uI45rchXRolWEA99xy&#10;enTJ5oAlvYpZcZ022ubcyB2w67dvTcckEc59qAJZLe4mRIJZEWNMkWzLyVUjGzB5Az0oAqrFYI08&#10;t3MYCxU5CtBjacrtAOT6D1oAma5Qs6STz3MO0vJkErHjoo4zyO1AFXz1Nt9mSNzI+PJeMKGfbzlx&#10;jAPHfmgC2q3aymZbqTzHjAb7QqGOEnK8Lt5bvzQAn262d4Fef7ZcxFvLBUKiZIDEhuDjtigBLtp3&#10;Es9xb2qW0uNs04Tf8pwMhPug0APW9sxhFMMkjusERh3FRkdhk4HPWgCGWV0VLPTZTDcnIWWGMyRO&#10;c4IycgdaAJ2SMERCaS4ki2iWHBdFkc9j/ez0GeKAIZVs8skSyPM77V8kCN8Dsc47+lADrm7gMwt5&#10;EvIY4ADKrRKYd/A5LLk888UAC3IVmmtrtrlWXakEigDC8luAGx83FAEcx02S5VWUF4vmUSmXbuPU&#10;k5IbmgBZW1DcYY3gOQGaBo8RYY4BL5J/WgCncJ9pmWIxQzKzby0TgoFQgEgHnknigC/meU/ZIpYJ&#10;bfbtmWSLYI+Nww7dcGgBhisIpg8qwoJWVDKPkDsOApO4jtQA+yV7U+Vex/NbkmWZyrKMdFUcnkUA&#10;LdSDyStjZQJHK/mHChM4wQzHgjketAEsljO7D7ddszhMxW4ZduBwcBeT14oApjUrFZBDPdzMyHPE&#10;ZjRB24IGc5xQA6a5EqTPKSVbADTfKuBwPu8j6ZoAWLUI440SeVpZWZYoDAVYkY/iGDj3JoAc07qi&#10;R2N48HmcTXEkaSop5GACuAaALSwq6rK0q3fl7vIil2MAzEEnB6kY4oAju45omaeWGIQzqDujCrKo&#10;XHVQQAMjnigCJ7uKa4FlHASqghpRG3lHjOAWOfyoAY8koYpZMyzn/UqgPlseAeeuME0ALdRwPKqB&#10;Hurq2274x5xijZz2xkMc9qAI5GuZHMEN8JG3YEHkCJB65cjcDzxzQAt7CjgLe2khSN4yUDhkUggF&#10;sEAnnJoAlW4IVfscyTQbCptp4TnYp+8M9cZoAiH9jpMRM8dszlCXO5Hd1/2txOPoaALEkqgPAlsj&#10;pgySMzbwMnCjrnn+VAGfNJHIBBZbIjJ8+YlCg+WVwfXk9DmgC6EuGlZHu1mzHtYMoSOIsNx+buc+&#10;tAEbanYJPb27SpM2QjPtAiJbK4ctwfwoAS2BjRze20NvLbsIxcXBTD46YA5x/OgC5LeRRqrxJbuj&#10;yBQiBduG4BJ6gZ9TigCO5i3Qx2pvTFgkkxhJFcKegx7mgBqrARJ59xI0KfdjcYVWJ3DAwOewoAJW&#10;RS7PJcMZFGUi+Tavb0FAEAvfMlSzdbmTYp/fKilXwM4bcDzx6UATedKGMkN06iQgMZ1jIjPAwvy5&#10;zigB80K3TpM8S3ktvua3WVmCR5IJO3o2CPSgBt02riUtLd2xgkUMYmgVVT3JHIoAimgW5PkyWFvd&#10;guoWSN2KBRgnaCR69qAHM1z8trp6IjhSFj8p9pGQvBJIIGaAEeC0ikbex+1Axibyg6AMDj5WVic5&#10;7A0AK0lsxe3iMlwA7MXwAQV6J03ZNADbt7ZIDH5c1sQyN5W0AbwR8x+XkZGaAJo5GWU3EV29yxh2&#10;pBIvyADO5sAZPXjNAFc6vpK3ENo1yTMCNxKnBbGCS7H37GgCS4kjeOQCwtoskYe4YHeC2FJKnIH4&#10;0AQm+thKiRXUZkc7QIAGUYIHHUgEnrmgCV5tyrZW96hQ/LPOka7FJBbBYjAIPvQBMVhEkYZo5oD8&#10;gEm143kfPBJyM8UAR21ubIj7bbGG5hIQyIyrkY44JAxQBLc3bSTiK3tQbZd0kxaJREQem5m+bqPp&#10;QATRBxi4vCQDmOAMoyF2/d2jdj5qAK8yWssjtMZJPI+dA/mxxxg4Iwo4Y0AK8+oGRlbVWlBUF7by&#10;SkKA993X8M0AQMkkyrDeWpvSWXypIpFOUXqSpHBoAth7rhbWQJEwxMLqIHy+wCgjBI4NAC/ZLdib&#10;idonlJ/d5/dnKkds84xxQBJO06M/mLHLZOpleVgrtGVxhdq8jOPSgCs8sDwtbWttF5kjAI8YZR8u&#10;Gz1oAdsuhKRAWF35f7lEDeTkna3TOeDQAyTUrNJobQXEtxewlRMsat5aM3yn5vXJ6A0AMma1mSUL&#10;EgJk2RSzKqMxX6DcPzoAszXlpAqmeWSJkaOMQoFdA5wuehOM80ARm7RI0XT71mUqVLGMOrAElj04&#10;5NAEgax3iJpgEGDtl+ctKeSdx79e9ABcCGIMqWKq7gZCNglScKT82MZ6kUAU5LwT3iWls7pGEZ5X&#10;WMeSduBgFstyTwaALHmNI7xC6SaI/K2QsaoSA338A9/WgBLhbR54mMMUyxkBWcv5OW7NyVY5FADL&#10;UanbuEu7iOOW3IVleJVgAPcMcnp0yeaAJr2CWbpplrcW7SB2IcbAnTceQRzn2oAlltZ5I0t5Jk8p&#10;Mn7My8lUIxsweQM9BQBVWGxRriW6laAsyndtaDG05UKAc+1AE5uVDSRyXM1xBsMknB2pjoowM8jt&#10;QBUFxGbf7MqOZXx5TxBQ77ecsMYB4780AW1W6EpnW7kDug3faFQpCTleF28t35oARr+3d4I3uPtl&#10;zGW8oFVVEyQGJDcHHbFABdmZllnmtrRLaTG2ecJv+U45CfdBoAeLy1AEamF5HdYYjDuKjIHTk4HP&#10;JoAryyOipaabIYbk5CzQxmSJznBGTkDrQBYdI1Ii86S4eLaJIcF0EjnnDc/NnoM8UAQzLa5KRRSN&#10;I77UMQEbkDsc470AOuruDzhbzJeQJAA0qNGrQ7+ByWXJ554oAFuU3Ga3umuUK7UhkUAYHJboDj5u&#10;KAI5m017hUZV3xYYCUy43Hqc5IbmgBZn1AsYY3gY4DNbtHtiwxwCXyT+tAFOeFrmVYvJimRm3lop&#10;AUCoQCQDg8k8UAXibiQ/ZI5YJbfbtmSSLZ5fG4YduuDQA0xWEcwaRYEEhVDKPkDsMgKTuI7UAPsg&#10;9qfKvY/mtifMmYqygjoqjryKAFunXyStlZQJHK3mEbQmcYIZjwQMj1oAlks5WYfbbxmlCZitlZdo&#10;AwPlC8nrxQBS/tOwEvkz3czyRkdIzEiDtwQM5zigCSacSrM8zkIcAGfgEDgfd6D2zQAR6hFGiRzy&#10;tNMzLFAbcqSw/wBoYOPcmgBzTSIqJZXjQb+JriSJJUVuRgArgGgC0IlkVJJJlvBGH8iKXYyhmIJO&#10;COSMcUAR3cckbNNJDGIp1B3R7VkULjqoIA5HPFAEbXcU1wLOOEsqghpBG3kngHALHP5UARtJJvK2&#10;bMJukCKD5bH5QeeuME0ALdRwvMqiN7m6tdpeMGYxRsx7bSQxz2oAila6kcwRXwlYtgQeQIkHrlyN&#10;4PpzQA69gQjbeWkhRHjJQOrIpBALYIGecnigCZLh8AWUq3EQQqbaeEg7FP3hnrjNAEQGkpM3nGO1&#10;dypZzvR3df8Ab3Hj6GgCeWaMbrdLZJI8GSRmbfjJwo65wf5UAZ8rxPiGyCRGX590ahc7COfXk9Dm&#10;gC6FuHmZJLtJ8x7WBUJHEWG4/N3OfU0ARPqVitxbW5kSZtwRpNoETMcrhi3B/CgAtkeKNzfWsNtL&#10;A3li5uSmHx0wBzj+dAFuW9iiUSRpbOjyBdiAbcNwCccgZ98UAMni3QRWxvTFgk/ugrq4U9BgepoA&#10;aqwESefcyvChyqOMKrE7hgYHPYUAEjRoXZ5J28xRlIsptXt1wKAIBqAkkWzZbmQIp/fKiFHwOjbg&#10;eePSgCYSy7jLBdOFkwCZ1QrGeBwNuelAD5oEuXSZ1W+lt9zQJIWCR5IJO3o+CPSgBlydYErM91bm&#10;3kUM0bQKqp25I5WgCOSAXBEEljb3QZ1CyRO2wKME4BYevagBxeclbXT0RZACFi8qTaRkLwxJBGOa&#10;AEaC0jkYsxW5BQTeWHTDA4wrAk5z2BoAc8ls2+2iL3I3M2/aAQwxhem7JoAZdtax25iEM1swKN5e&#10;0AbwR8x+XkZGaAJo5JFkM8V29wxh2pBIvyKBnc2AMnrxmgCudV0gXENo9x++UjcSpwWxgkux9+xo&#10;AkuJEeKUCwtogSAJLhgd4LYUkqcgfjQBCb6HzEWG4j3OQg8nBTggcdSASeuaAJnlO1bKG9TYcrNO&#10;salFJBbG8jAwfegCUrb74wzRzQE7AJNrxvI+eCTkZ4/CgCO2tzYkfbLbyLmIhDIjKuVxxwTigCW6&#10;u2knENvaA2y7pJi0SiIg8DczfN1B9qACWAyD/SLokAkxW6sgB27em35sfNQBWmS2kld5zI4g+ZFf&#10;zY44wcMCFHDGgBZLi/aQo2qNKCoZ7YwlIUU8Z39c+2aAIWWSZVhvLY3uWXy5IpVOVXqSpHWgC2Gu&#10;eBbSBImGJlu4gfL7AKCMEgAGgBfs1oT9oneJ5if3X/LM5UjtnnGOKAJLiSZXfzVjls3UyvKwVnjK&#10;4AXavIzj0oArO9u8JtrW3iVpGAR0DLkrhs9aAHFLlZisDOLwx4gRA3k8/K3TOetAEcmo2iTQ2guJ&#10;bi8h2iZURvLRm+U/N65PQGgBJ3tZo5VEaAmXZHLMqozFe3A3D86ALE17ZQopnlljZXjjWFAHRXOF&#10;z90nGeaAILm6jWzZLG/Yo0TozGISKQMlj045NAFxYpLRRbeYqtgLFNKA3ykg/XoMCgCtHcM0kxnd&#10;R9mYKH2FlYtz0BGc5xQBIPtMDKU8mNEBBkCZDE9MEHn6YoAjFnfXEi+dbxvaqp3LGcAPnJYBsZ55&#10;oAYtrHJNGTYoGKs8kLSNGvlA43HAIzz0oAf5asz3n2RWaGRYlCuzgLyvCkcAZzQAmZzdIlrbRyws&#10;5BnZ9qgHGVYDJ4PPSgCSGIozNc2oklJ8sNGcFXIyMZByMA9cUAEk0kR2SPcq+Cq79pVQDhcAcHtz&#10;QAw38fkSROrO2Du39MAc7mx0oAZDZxCIXEdqhhdR5kkUm3y2IznBHPPHSgCGafU4kEYRZJmby44Z&#10;vlhIP3WGMkn1FAFyJbgBY5FtldVBfjJX1XPbtQBIIHkjk+zJaR2sh3zTK5Mu0cqgA2gk9OtADbZZ&#10;Fh8tGWK5TDWkZ/ebSTjLdCBxQBECzXDL5cluQc2wR/lw3JLMBkf7uPxoAlaMW8UUqzJIHO0RD5nD&#10;HpuPGBmgBWWJ2M0kqxhAyxSou/LjBIwCKAIhI1kpYTItu+XO5d6uXbGBgjoTmgB63N8WERkSO3WQ&#10;DzI+rN94ZDY45oAj+yLbyrbyHZckFoiThQpOPmAPPHFADbN5DM0kgRDBiFHIaRWXqMAkdScUAPH9&#10;pLMsdvbRrs3h53IKFmwcZHP4baAF+zXlzMBPHHtVdu5B8qv3Iz159aAFNtIpZjbLOhTa8c8m1Cin&#10;7w2qQOTQAy4Jl3Tm3SeeOUM8YYlF+UoQCR0AOaAAW8MVwkiIsrSEKzx/LtU4G1hnHXnpQAmy6ySY&#10;ElBJiEUp2YY8ggruzkZ7UASCeVCkIka0mjTymmChwgH3VUdx054oAiNxG9u8XyfZFb55lbazYOfm&#10;wO/fmgAiglkt1liiQ2bgLlTuSMkfeYkBjzxQAyaR7WEJcFjcMwVT/wAsiDwhA6/XmgC0jzlEjkih&#10;dFKvscfMBzkEjODQBJsG24MMEMQI3PKwLttxkKACAc4xQBHbFY4jGnlQPGPMtiSS+45xwBwOPegC&#10;C3NzJclUtGRVZntoopRtIPzMzFlH1x+tADZLeCFopiwaeYs32eIkMjMSv7zkDHPNAFiGFGcXLusS&#10;7TDA6gycqRwASNuSaAIFkvrdysCgxsWZmkbdGWkbBAx8wIznpQBaFxelzDJOsO1lQTqvcjIUk9hn&#10;0oAVrWSwDwvK0shQJC0pUp1B6DtxjNAFWK6lkkYSujSxH5lYFkPA/iOPXFAEqQS27h40VblAVkaM&#10;DbzjHOf/AGWgCOW31S7lA8qFoAmzypRtQN3YEZP6UASRW0hbCWtsqrF5cxZjt2LzlflPftQBFcRi&#10;cNOkMDwxzr5jQyEHPK4AAHQHPWgB+D5qFGSSKRwi4UsqpwPnyQeDQA4RRx5kuY9+WEe5Thlc/d24&#10;B4PzelADjdyKIrcvLbFflDsqsVTnbj14xQAw3kHkzxyIwSL5RMV+93JOOooAjjjUwrNHHB/ZzqMy&#10;q5BViM9NvPPGBQBFm8tY1jlgMkhclURh5ZyflYK2M+/NAD1jdnjE9vH5pJn8nJQqpyp34OM4NAFy&#10;3tnAlkgtoYUdQPNctIwiXlVCnHU4HagCG2a6wYLa3SOaLMkEksvIdjyMAEgHHpQA2Fp5LtozbPDO&#10;pJtVjcbMMNxLMR+mKAHzQG0T7SZvtZl+UQZ5Vz03YwAue9AAxSUrJJOnmuGCqFLLuXbkbjjH60AM&#10;RBYhpQ+XcbnVcMhLtggcjpnPSgB8l3qsshhSeKGBWES+cuAeMjJXJ7+lAEiWslnm2E0cc6xiJbk4&#10;dRyDhR1xxgUAVI2lmYq00C28LgSSRk5c5BA4x1zjrQBYCXkZXy9isuU+55kYBxglsg0ANltppnBu&#10;AnkBQpYZADk9RjnrQA+NCdiraQ+UBtkWVz80a87shTzz0oAZc7JDNctbK5t5gMoSwyQQcADsDmgA&#10;YwpPGY/Ka3dgFlwQdvACkDPQ5oASGCRCXuLITqWKkRvhg5OQQGGCDz3FAETyr50UL+fa3HzsoAAC&#10;JkquQDhuMc5oAkiuI1jkDRsqIoiSZstlB6j0ye1AEcUV5MitbWMTWDAmS587Co7cn+Esee2KAEMl&#10;zboI5lZ7wttj248rn7hAPXHfOKALHl3UaEzqs4OGEUhwB2IO3gY4oAkVJHWVbeGAvKPMlMhLlUA4&#10;UEgA54oAZaW6RRMqIqX6APCqthgzeo6BTj0oAgEmoz3ZjgtvLKki1t3YCMqRuZmcAnp/DtoAma3N&#10;siyrNCZHXy2WP52WQ/wnOMLmgBGjSfY5uYEtiWAkgzuLqVOONuM/WgBitPaIWSfCyH/VsnnRHe23&#10;k5VuM5oAsPc3GTHNdi2iDpH9oVc5J+6DjJAyTQA5I/soFqsqBgAkUsuD8uQfr0GBQBXjuGaSYzMu&#10;bZgokC7lctz2Iz1xQA/97AyhPKjVAd0mzIYnpyP5UARizvriRfNt43tVXkRtjD5yWAbGeeaAI1tI&#10;3mQtYruIZnhaQxr5QJG44BGeelAEhiBLXn2NSYZFjXa7OAuCvCkcAZzQA0tMbpEtraOWFnINwz4U&#10;A4yrDk8HnpQBLDHtcm4txLNkRhkOCjkZG3IORjd1xQASTSwnZK9yr4KLv2lVAOFwBwe3NADPtyNF&#10;JCylyB8+/pgDnc2OmaAGw2aiIXEdshhdAJJIZNvlsRnoRzz7UAQzTalEoiCiSUtsjhmG2FgfusCM&#10;kn2oAtxJelVVltQVUF+5X1XrxjigB/kSOkgtltI7aQ75plYmXavKpgbQScY60ANtUlEBijZY7lMN&#10;axn58FjjLdCBxQBHuZrkqySQFT/oqI/y4bklmA4+mPxoAlZBbRRSpLG/mnb5Y+ZwxzjceMDNACsI&#10;pGaeWVUCBlikRd+XGCQACKAIlkazUssqLbv853LuVy7YwMHsTmgCRbi/3eWzrFbK4Hmp1J+8Mhsc&#10;ZNAEP2WGCRYJMpdEFomb5VCE4+YA88cUAJaSTGV5H2KINsKMQzhl6jGSOpOKAH51BJlSC2Rdm8PO&#10;5zGWbBxkc/htoAX7Nd3MoE0cZRV2hk+6r9yM9cH1oAX7M6lna1E8ZTa8c0mEKL/ENqkDk0AR3BEx&#10;acWyTzxygvHuJReChAJUcAHNAC/ZoY50dEEjSEKzxfKVU4G1hk9+elACCO53FvsqTDPkiKY7MOeQ&#10;QV3ZyM9qAJBPMjJB5jWkyJ5TShQ4QD7qqO46cnFAERuomgkiJQWqn95MrbXbHPzY9T6GgAignkt1&#10;lijjNlIAMq25Yyf4myAx54oAZPI9rDsuCxuGYKp6RHPCEDr+tAFqM3XlxpJFAyAhtr/eC85BIzg0&#10;AS+X8twYoYY0xuaYgu23GQoAIDZ4FAEVsRHF5cbRQyIPMtixO/cc44A4Xj3oAggF89yVFmyKrM9t&#10;HDICpB+ZmYso+uP1oAbJbwQmKcuGnlLsLaMkMjMSv7zkDHPNAFiKEFhdPIsK7TDA6gycqRwASNuS&#10;aAK6SXtuxS3RWjYs7vK+6JmkbBA/iBGc9KALYur1nMMk6wBWWNZ0XuRkA57DJoAGtXsN8MkjSyFA&#10;kTylSnUHoO3GM0AVormaSRhI6PLEfmVgWQjA/iOOOcUASiB7Z1IjC3KgrIY1yvOMc5/9loAilg1K&#10;7lG2KEwKmwRzDagbqWBGT+lAEsVvKWwtrbqFi8udi5KlF5yvynv2oAiuFjn3TJFA8UU6+YYZCG3c&#10;rgAAdAc9aAJCreYhjKSxyOETA3KqcD5ycHg0AKIoYsyXcRckiPcCQyufu4wDwfm9KAHfanURW+6S&#10;22/KrMoYqvO3Hr2oAY13b+VOsqyFIvlEzDhs8knHWgBkUQ8hZYoYF011BaVXIKsRnpt554wKAId9&#10;3bRKk0BkkLkqqMPLOT8rBWxn35oAeqM7RrLBH5pJnEAJTahyp34OM4NAFy3tpAJZIbaGFHUDzGLS&#10;sIl5VQpx1OBQBBbG6Obe0to4548yQySy8h2PIwASBx6UAELXMl20f2d4ZkJNosTDZhhklnI9O2KA&#10;HTQfZE+0tcG5ab5fIzkiQnjd0AXPegAP74rIZ4zIwYKoBYbl25G44x+tAEaxmw3SF/3jjLqg3IS7&#10;YIHI6Zz0oAke71WSQwxXEUMKsIgZl2g8ZGWXJ7+lAEi20tmfspnjinWMRLcHDqOQcDvjjA4oAqxS&#10;Sys26W3WCJwHljJy5yCBxt65x1oAnCXsZTYVVkyn3BLGAehLZBoAbLbSzuDcBRAFClgCAHJ6jHPW&#10;gCSONm2KlnD5IXbIJXIBjXndkKeeelAEVyYJTNdNaiRreYDK5K7iCpwAOwOaAFLRJNH5PktauQBI&#10;AQdvA2tjI4OaAEhhaPMlzZecm4riN/mVycggEYIPPpQBE00Zlhhbzra4+dlAwAiZKrkA4bjHNAEk&#10;M8axyb4WWJFESzNlsoPUHtk9qAIoY7mdFa1sYmsWBL3JmwiSNyf4Sx57YoAGe5t08qdWa9ZtsZTA&#10;i5HyFQeuO+cUAWBFcxpmeNbkHDCOVsY9c7eBjigCUJIyyiCGDfKPMm3ksVjA4QEgA54FAEdpDHBG&#10;VVFj1BAHgVWwwY+o6AHHpQBAJNSnu2S2t/LC5FpbyNiMqRlmZwCen8O2gCYwG1RZVmhMjr5biL5y&#10;sh/hOcYXNACGITBJTc28dsSwWSAncXUqduBtxn60ANU3FpGStx8khz5bJ50R3ttySSrcZzQBPJdX&#10;AJjlvVt4gyxicL3P3QcZIGSaAHLDLaKLXzUDABIppAG+XIP16DAoArR3DPJMZmUfZmC+Zs3K5PPQ&#10;EZz0oAlHnwMpTyo0QHdJtyCT0wQefpigCEWl7cSL51vHLbAfMEbAD5yWAbGeaAGraxvMmbFA21me&#10;FpGjXyhkbjgEZ5oAeYgWa8+xKTDIsY2s0gC4K8KRwBnNACZna5Rba1SWF3IM7PgAHGVYDJ4OT0oA&#10;kiTYxN1beZKW8sGM4KueRt4ORgHrigBJJmhOx3uVcAqpk2lVAOFwBwe3NADftytFJEymQgEsW4G0&#10;Dnc2OlADIbSERCdLdDE6DzHicr5bEZzyOeeOlAEU02pRIIwiyTFtkcM3ywkH7rAjJJ9aALcSXQVV&#10;lS2VlUbu5X1X27UAPFu8kcgtUtI7WQ75plYmXaOVQAbQSenWgBttHKIfLjcR3EeGtYj84Uk4y3Qg&#10;cUARgsbhgYpLcqc2yo/y4bklmC5H+7j8aAJWUW0UUqyxv5h2iMcurHONx4wM0ADeTITNJMqBdyQy&#10;Im/MgwTwCMUARiR7JSwmRbd/nOV3q5dsYGCOmc0AJNPftFJCzLHbgkF0wWbPzAENj1oAqSTo5jWZ&#10;nN0pbJ2qWDA42gsQ2D7UAOjnihSRXtTAgx5UcqtEjO5yBkjk5Oc0AW4JryFZBcpmKLL2/kZ6kDJb&#10;oD+VADWmRp7ZYxJI8zCRtyiRumSFLkEY6dOlADbiaQJKLYzQR4ZlmVDIN3TZtbPPFAEbSTRQotre&#10;PDc3AEl3NJEqSA7geBjCnGaABYoYIJDayTzvcK7MWYopOSGJOQegoAfY2dtaQTeSlxC7jfMyO8qb&#10;1+6eSTyC1ADInsmto0VppTndG2ZI1DDOVCtgkEg+1ACQy3ItZZnkeYW2VhicIRGTznkZYHOPmoAn&#10;j+yJCIpWRWnXzvOABcZx84QDjg9qAEjENwEgid5ZYyW23MZIZeisrsOASOlAFd/sdqH8+0MSTMQk&#10;auxMmwEM3HHccUATRRWk8AiSORbWMZRdwB3ocquCckHvQATm+iMaxQLDLKMLJMu6UIOqgk5I596A&#10;EktpnaKWOOWJzIJHjhJKMu0g72BB6HPTtQAXk6yKyWv+js5G5owWlZEAGBk9T7jNAENrPZWkOyC2&#10;l8ogeSJd6F5pCMEZ5+XnNAFxbqdlmiu1t2ijJdEUYPC5OWA6/wBaAIoGE8yxq0M8sy7Zt5BkG7O0&#10;Kx2njkUAV4/L/wCecxvU3ZYoCFY/w7pCDj6HFAFj/TiqQ3kixNsy37pUbOcjcQMfj70AELCCJoYT&#10;JKUDvHKjMVLn+N8fTrQA+2gt7dka0LhGw7lW84u5G4kCQk+1ADJijqRbxMtuvzrMGYDfnO0oeSeM&#10;9KABpfK8yS3nkWSY+ZcNIEQrk5wAQOxP3qADy7a2QsHkf7X+8fMgiZwvBxjGeBQA+38qWOYRi6t2&#10;fJlJVioZeEw/YEbqAIHvtPtrPy72WWPfvMIHmENtBUgcchjQA20Mj2JVEY21txAroMKScghSMnOe&#10;tAFmaWb7L9lh2whkDRzGIybd5GWVf4evpQAJBtSNMNLIrZ2SqZBKO0m4jIBI6UAV5WxtEaFRcNwq&#10;ZaRvLyGwM+/pQA2OXTUt5GhiuURAvkxyFo1Mu75QNxy3I+agCzE9+jm4ubaJXkGYs8zLGo5BY8kZ&#10;NAEE0TTy2+2OT7VIwnkjG4qIwCCCQVI4OelAEjiNkmFhBJbyMeZEVmYqABgb+57ZoAIt8UMNv5jk&#10;Mn3ig80yEg7jjoAAfbmgB3mQmOS0jaOVlEjs75C7gDksVHH4UAJp9pFHvFtLC+9Nk5WUuxZ/ukbj&#10;k9D0oArQxWUjR77Z5rmFslmbytrlsgZchiO+BxQBbLy75FvQu0ZKxAIgBPIUkAZ69SaAFi8u0Aik&#10;6HMyyI4DsQB8xC4DDA60APSdbmWM2jyiMkFiyZYkjOFZ+nTFAEF/dxW0conDWkJDmNlJcOemCBnJ&#10;oAapRYVjsEaBJiJbiZ0VGznO1UYcZB68UAPuhcwW5S1MoWcZBcYUjOGCnI5wO9AEkMRihkYx3Nu0&#10;hJlMYaRS4+4d4OQCC1AEMuoRLaRxvey7pdxjwju2UyrIqtzgkYzjoaAKtpdxw2EskEc223wttFcI&#10;yoHc5BG4Enk8/SgDQt55DBKLhY1UqHgaJC23djLYxxyey5oAhCxu0Fuym4vCTIUukLhkHAZWbBGT&#10;QAxI1TeLS1lBmPAXcxJQHcRuOO9AEhQyQIj3UysqcgBQwdGBXPOMcc0AIiGMgxR7riZGPnStlwo6&#10;5Y84yeMUARx6dHH5bWwkjk3CaRIZHdCu07t+Tu6EmgCQx2coZbKzKkMpMiu8bED/AHiOT2zQBJGy&#10;xfIytNFg7ASofzGxj0JAAPXigBxa2T/RZTA2/MrnIR2KL/sDsPQ0AFqwvJHW3njfcvlSg8Pls7MO&#10;2PQ+tAFJpNPg51KGRLqMuMEjknj755IPoDQBZiRpFFtNbxw2q5ZQFCFj1CnjvnOaAHyyX0EX2WAF&#10;ETLQyBSwJPfqAenXmgCRTteKWIyCJmBYqokLuRk4LcgdjxQBBqF9Ky7UmMELBmWVF8xiy8FNh5zx&#10;/doArLd2lnC7acs1vJMVkka4RogWY9FDjrzzQBbQ3UUcs8ys8cvzRxodny/xckjnHtQAyPYFKNDc&#10;JcTZklLBpACv3NrAjHBbmgBI7iJbUxxzXIkfc0bbHYBlBDIofsSMZ6UARwPfmwGbty0C7UEkIJQ5&#10;zuPHTnFAE0JtjbPDC+6Ro2kE+1mRWY4MhXBK/gKAEtbO0t0WCHMsyfOwlLSrJxxIN+W5PagCKK3t&#10;Mj7PYNIjupGJHjJK5JbBI9elAFhvJkSVnkmkRB8sYdBtZTlV6jcOOck0AIkaW8sbyxxrNcje0kjq&#10;LjYgHfqy/Q0AMaNrxo2tvOiff5kiKGVdgBBBbjtk0AJdSWUCTB7drRmJA2MxaRAAM56ZPbPNAD7V&#10;YViitUtW+xYJRjgSNISCPl64AzzQBJd3FwYjYReSqLk7nTjOOQCuMEetAC2yyOxaOSJw48qUKQzu&#10;7/cO7rgYNAFJ5kfyxcM32tS247FZwwONoZiDg+1ADopoYkkVrUwxjHlRyK8SszHIGSOTk9aALcE1&#10;7CsguIswxZe38jPUgZZumfyoAaZY3nthGJHeYiRjIodicZIXfgjHTp0oAZcTTBJRamWGMhmWdVMi&#10;7umza2eaAGO88UMa2968FxOBJdzSRKkgO4HoRhTjNAAI4IIJPskk9w86u5LMUU8kMScg9BQA+xs7&#10;a0t5vKS4t3cF5mR3lTev3DySeQWoAZFLZG1SOMyzHO6NiZIwGGcqFbBIJB7YoASGa5FrNM7vMLfK&#10;wROExGTyDyMsDnHzelAE0f2OOLypCgedPOMy43gnHzhQOOvagAjEdwqQxs8siEsVuIyQyjhWV2GQ&#10;CR0oAryGys1Y3FqYVmYhI1dyZNgIZuDjuOKAJoorWW28tY5VtEXKgMAxdTlV2k5IPegAna+j8tIo&#10;VgklGFkmXdKEHUAk5I596AEkt5WaKWJJInMgkeOEkqy4IO9lORwc8jtQAl5MsoZbcfZncjLRgtKy&#10;JgEDJHJ9xmgCK2nsbSLy7e1mMWB5Kzb0LzSEYIzk8c5oAuC5unEsF2luYoyXRIxt6Lk5YDr/AFoA&#10;ihPnTLErwzyzLtm3kFxu+7tY7enSgCvEIu8c5vI92WKA7X/uhpCDj6cUAWP9LKJDdzLE23keWqNn&#10;ORuKjH4+9ABCfIjaCAvLsV3SVWbaWP8AG2Ov1oAfb29rbGNrRnCth3Kt5xdyNxwJCW9qAGTFGUi3&#10;iYQL86zKzAb852lDyTxnkUADzeUHeCaRJZz5lwzqiFST90AgdifvUAL5NraIXEjyG8/ePmQRuwXg&#10;4wRngUAOt9s0cwjF1bs2TIxVyoZeEw/bI30AQNe6ba2hS+nmjZ95hX94VbaNpA45DGgBtm0kljtj&#10;jZrW24hDouFJ5B2sMkHJ5PpQBZlllFqLWErDuQNHMYi4XeRllX+Hr6UACQsFjTaZXV87JEMglHaT&#10;cRkAkdKAK8zj5QkZRZ24VMvI3lZDYGff0oAbFLpywSNBDcpGgXyo5WZFMm75QNxy3I+agC1E1+kh&#10;nuraJHcZizzMsajkFjyQSaAK08Rnmtwkcn2qR/PkjXdtEYBBBIKkcHPTtQBLIYysyWNvLbysfmlj&#10;VmJUADA3nqe1ABFviihtzK5BT7zKBKZCRhjjoFAPtzQA7zYjHJZwtHMVDuztkLuAOSxUcfhQAada&#10;QRbxbSwuGTZPtlLuXf7p+Y5PfpQBWgitJCha1ea5hbLOzeVtcnIGXIJHfA4oAtZnLy/bsBRnbF8i&#10;AE8hSQBnr1JoAWIJaARScg5mWSNwHYgDDEL94YFAD0mS5kjNq8yoxBZmQFiSM4Vn6elAEN9dwW0c&#10;onLWsGHMbqS4dumCBnk9qAGJt8lY7JGt45iJbiZ0CNnOdqow4JBPPFAD7pZ4LcpaGTbMON42gjPz&#10;BTkc4HegCSCIxRSN5N1bmQnzSm6RS6/cO4HIBBagCGW+iNpHG99KGk3GPCOxymVZFVucEjHTvQBV&#10;tLpYLCaW3jlZbfCWsU6OsYdzkEbgS3J5+lAGhBNKYJBdCNFKiSFokLbN2NzYI45P93NAEWIWNvbF&#10;Tc3ZPmFLpC+5BwGVmwRzQBGkapv+y2kqGY8bdzElAdxG4470ASbTJbqhupQyoMggBg6NkZwcY45o&#10;ASNTGcxRA3EyufNlbLhV65Y84yeKAI49Pji8trZZI5SRNKkEjshXac78nd0OaAJTHbTK4srEodyk&#10;yK7xuVH+8Rye2aAHxskXyyBpoudikqH8xsYPYkAA9eKAHb7eMG2lMDh8yyMSEdii/wCwPT0NACWk&#10;gvXZbedCHXypd3D5bOzDtjjg0AU2k06351KJ0uoy4wSOWOB9884PoDQBZiR5VW3ntkgtFBZAFCbj&#10;1CnjnOc5oAfLJe28ItbcFET5opApYEnvjIB+vNAEmXDxPD5ixuwJKASM7kZPLcgdjxQBBqF5MU2p&#10;OYIWDMsqL5jFlOCmwnOeP7tAFZbu1s4XbTlmt5Jiskr3CNECzHooYcHnmgC2vnxRzXEu945fmjiQ&#10;7Mr/ABckjnj0oAam3aYzDcJcT5eUuGdV2/c2sCMcFuaAGpcQpaFEmuBK+4xN5bsoZQQyKH7EjGel&#10;AEcD3wsRm6dngXageIZQ5zuIx05xzQBNE1t9meCJiZHjaRZ9rMqsxwZCMEryewoAS1sbO2jWKEmS&#10;ZPnZZS0ok44cb8tz6UARRW1uWAttPMiOylcSPGSy5JbBI9elAFj9w6yvLLM6r9yIOg2spyo6gsOO&#10;ck0ANREgljeSKMTXQ3tJI6i42IBxnqy/Q0ANdDePG1v50T7/ADHjUMq7ACCC3HUZNABdS2cKTB7Y&#10;2hY4Hls26RAAM56ZPbNADrZYRFFax2p+xYJViQJGkJBHy9cAZ5oAfd3NyYv7PhWJUXJ3OnHTkZXG&#10;CPWgB1usrsxjkiYP+6l2kM7M/wB07uDgYNAFKSaNzGs7t9rUncQqlwwP3QWIOPpQA6O4hhR0e1MK&#10;DHlRyK0SMzHIBJHJyc5oAtwTXkSyfaUzBDmS38jPcDJboD+VADTMjz26wh5HmIkcuodicZIXdgjH&#10;Tp0oAZPK6pKtsZYI8M6zKpkG/wDubWzzQAxnnjiQWt48FxOBJdzSRBHHzAnjGFOM0AAihhhkNrLP&#10;O06uxLOUQnJDEnIPQUAPsbK2s4JvKS4gdwXmZHeVN4+4epPILUAMhksTapGpllbO6JyZIwGGcqFb&#10;BIJB7YoAIJpxazTNK84tsrDG4TEeeQcEAsDnHzelAE0X2RIvKlMamdfO84AFxnHzhAOP+A0AJGsN&#10;yEgiZ5ZYyW2XMbEMvRWV2HAJHSgCvIbKzDefaNEkrEJGjuTIEBDNwcdxxQBNFFaT2/lrHKlogyoD&#10;BTvU5VdpOSD3oAWc38XlpDCkMkq4WSZd0gQdQGJyRzQAyS2nYxSokkLmQSPHASVZcEHewOehzyO1&#10;AC3k8ciMtv8A6O0h5aNS0rqmAQMnqfegCG2uLG0i2QWk3lYHkibeheWQjBGeeOc0AXBdXLCaG5W3&#10;ZI8uiKuOi5OWUDmgCszecrxqYbiWaMrMGIL/ADA7QrHaeORQBI0hRzJqSrDMq7YZsiTa3XGQoJwA&#10;aAIvtq3RJOopcMmTPEsYJwvAGN2c4FAFgXtvPEnnQlklx/qjskOP9k5yMdhQAy6vrW3UCeNypcSI&#10;7AkIDg5JHTIO2gClPi4iN/HJcRvuKwG3YYCjpuR1I79aANIhUi8t7J2R1Czu2+RlLLkuzIOBntQA&#10;xDO5MULxyw7liik3Euqn7wJHGOfSgB7T20TNOZblXnbZhR8gOMHcMHj8qAKUqQtci3+2SzrGpiS3&#10;MQjVcj727rk/eAzQBakuI4W2TyMJJSALZdshG0DG4hQB+NADWuTGS4mmtpIl3FFRZGcswVl2kDAG&#10;TQBYN09xBbRW3mXLFztedRAUKseMEHOe3GKAGRzWsm6FI2aZVyscbHIYAjhugz9KAIja3EaSF7Qt&#10;d/Kp2nHBQY7jkg+tAFKzMEBCSRTR7BhFYtK3OcgsckdPWgC1bXOU3fZxbPdgiPy3zMIW43uozhua&#10;AJJZY7UEXULRfZkO26lUybWJLKCUCEFu2aAGw3Nu1zi0u4JwoGEQfvEI6klmPX0xQBNf3kO2OG4C&#10;PJLsZAuA+FwDkDGM+5oAe3k2xjzaxzIyEtJIGUL3OWBwDjpQBQimN3G800koLZS2ihIDgg5G4MvI&#10;A70APu5opLZGv2lXJYS7VaQsqjCj5OegoAmguzf27PZpm2+VPOQndx1GOe3bigAuriOD5JAwcyKU&#10;k64zghiBjAOcGgCjf25MomuJ7iXyj8qQKojAwCC3HJz05oA1BLAg+zLZieSRF86OUlihxkux4CgH&#10;tQBG5eKRUmkBgTaIliYNKATznII288cUARy3UBCzEXLpM5yJCY40OOjAqdw+lADEFnETFZTbmRTH&#10;HGyn5SAQSuc4z1oAnlS4jV5LghklO10Rl8zhQBzhR3oAq2bxWeGi+0Wsse4FJUNwXLEKyqc8Yzn8&#10;KALiXMht4hb7/tUpMduNqpKME8nGevb0oAJLmN223cPkXgTCOTnaCOm8AdcHjFAFSI7pZEilEl9E&#10;FUxou5Vyoxuyep6UARyXVuZBDdq7zMoMaK2GAyQ2fYcd6ALUN7EArSIUW5Bk3LmR0gIxlhzhsHGK&#10;AIRcJJA5H2kwwKREAPnUhiUDDC43DHJoAlkktY9ivGY0f5UZN7yLx13DPy+2KAJJ7l54WS2aKRf3&#10;arKRuIC43AhcYJPHzUATC3MEqiK3ilZl2tK5ZBuxnkqccdqAKDeZJOU1KWSdVG1IIQo2t1G5gMnA&#10;BxzQBJPfW0kaJcMXmYl5Ydm75UGAMcYGB1zQBKLyKaLzDvS3VV4tseYSPVWDcewoAr3l3H5aRvBI&#10;6eaHEsxMezdypIwOudvSgCOaOCBftEPmb4z+7eFvMAKgfwkEd6ANJIp/LdU09bpJIx9qeRisgYjl&#10;y2QBigCnZwrZssZUiENsjDFpZQp6jdkjBz6UAKZ7eJWum+0QPdExRRrtGMjkvwf/AK1ADJGtopgB&#10;IsVwimKKSZMqoI52ng5PUCgByTuZ3P8AaMcnIVreIK7AgDGT6n0xQAPdxo6q7SR3TZJTaCzZIV1C&#10;jHQH9KAL323EMCpK87Ekxl4trIFJBGcHr2oAprcx6ij4M6TuCsEEJ8twOcZLDHPfj8aAIpYhDF5c&#10;9vNDdAhAyhpflZBjJUZ5oAiSdrkukG59gVI3Y52gk7g2OmPQ0AXra4+b7gR7nkyRsXcREY3MnY8g&#10;UAV59iOYLw3FxbWicx+XgKxJZN7JtOW4xk0ATm5sI5I4Y0VpZADHGCWZMDkknjb7UASXtxtTDyja&#10;qoUEIVn4IzkY4yRigBrIf3SRWCXUfWSadmgCv1wegJHbAoAghkRN/mjcFGIlibe4kX2xjAFADp2k&#10;mgMlwol3ZNxhdrsqjaFAyOw6g0AN06S3W2VkgeK2HDEb5JCecDLFuD6CgBlzdRRRfvbc27SOBbkE&#10;CQBuQx29Mg4OelADb4JDtvbgNa3CHEV2uJEAwDjG3r1oAt2swmkkjtGjvAqL9pVhlkYjl2JPHPag&#10;Bsjqk0cF2VmEhCxKj7ZFXjdnnBHPpQA6S+soSLiV7kJMThNhMaDGCGJB7UAUg8FwpNndzK53Q20O&#10;3YQuCAQHzjPWgCxc5hTN9JJBHI3lhI/3rEBRjLIvGeeMUANS5kdXayleORPkLSJvzuIV1AUDkAnr&#10;6UAaCXEvlwpaytNcM22N2QKwKnHTng0AU5CtzP8AZ7xpZpFUAWsQEYXI4LOB3PagBrGKH/R2gcan&#10;8gWIfvEUbBjdwAM0ARPMpZlneQGNFMaREMwyTnduBwBjtQBJDdfaAmICyTnzC5kZWSNuAzIR15x0&#10;xQA5Zbe2jePypJYbVMggF2V1YlQcbdu7I60AS7QvzJBHIkg6qxSYcYJyWxjmgCNWhtoVjEWxflxu&#10;BmfAxxnPy5I75oAcsKQYMdjCryJ5aFm8t8nJyWVsA9xxxQBG0rK5k1FVgmC7YZuJCrdcZABIABoA&#10;jN6t1yb9Lho8meJYwThOAMbs5wO1AE4v7e4jTzYSyy4OIjsfj/ZOcjHYUAMu762hRVuo3KFxIjMC&#10;2xTg5JA4yDtoApT7Z4TfxTXET7itv9nIACjplHUjv1oA0zhIfLksnZHULM773dSy53syDgZ7GgCN&#10;DNIzR27RzRBlhjl3EuqnG4EjjHPpQBI91awuZzNcB522bVGUBxj5hg8flQBSljgNwIPtks2xTElu&#10;YhGqgj727rk/eAzQBalnjt28u4lPmSkAWylZSAoGNx2gD8aAGtcGMl/PmtpYlyY0jV2cs21l24GA&#10;MmgCybma4ht4rRpLx9/yvOogKEE4GCOc9uMUARxy2z7ofLZp1XKxRn5lIBHB6DP0oAia1mRXzaFr&#10;wbVbBIOGQY7jrmgCnZ+VCfLeGWPyxhFYtKwyTkFjkjoO9AFm2nBQt9nFq92MR+U+ZhCwxvdQThua&#10;AJJpkthi7hMYtUIW5lUybWJLKCUCEFu2aAEhuLZ7o/ZLqGXaBhEH7xD3JLMevpigCS9vIlRIJgsk&#10;ku0jGA+FIDZAIxn3NAEhEMDRgWiTIVLNLIGVV6kguDgHHSgCjFO90kk0ryAtmO2ihYbwQcjcGXBA&#10;A60AOvJ4pLZW1DzUBLCUhGkZlAwoGzkcCgCaC7F7bM1km+3G1DMhO7jsRz27cUAJc3EcB2yqdxkU&#10;pL6ZxhiBjAOcGgClfQ5kE1xPcSeWflWBQIwMAgtwcnPTmgDUW4iQfZks/PkkRTOkpLGM4yXY4AUA&#10;9jQBG4aOQLNIDEu0RLCQZQCec5BG3n0oAjkuoTtlBupUmc7hITHGhx0ZSp3D6UARr9hiJitJdxRT&#10;HGhU8EAglc5xnr70AWJEuIleSc5jlO10RlEnCgDnAGaAKlk8NrjyvtFrJHkMssZnZ95CsgPbGc/h&#10;QBeSdzbxC2ZxcSMY7dSqxyjBPJxnr29KAEluY5H2XUIgvAuEc87QRnG8AdcdMUAVIvmllWKcPfQh&#10;VMaLuAyoxnJ6npQBHJcRl1huld5mUGNQwDAEkNu9h9aALcF7AFVpYyqXAMm5dzskB4yw5w2DjFAF&#10;dbhJLdyv2gwwBhEB95fmJTcMLjcCOTQBNI1tHs82Lykf5Y2Qu8i8dSwz8vtigCSe5eaFktHjkX5E&#10;WUjcQFxuBC4wT0+agCYQGCRVjtYZmZdrTMWQbsdyDjjjFAFB1aSfZqc0s6oMJbwhQA/UbiBk4AOK&#10;AH3N/byRol0xeViWkgCbjtQYAI4xwOuaAJ1ukmh81g6WyqpxbEeYSOmVIbj2FAFe8vEMaRvbvJH5&#10;ocSysY9m7lSRgdc46UAQzR2sKm4j3q8ZyjQsHAKj+6QR3oA01jn8uQRaetykiAXTyMVkDEcuTkAY&#10;oApWcK2ZSFkIhDbI9xaWUA9RuyRg59KAHG5t4Q1yftMEl0TFFEuBjI6vwf8A61ADJWgjlC+YsM6q&#10;YoZJkyFBXnaeDk9cUAOSY+dIRqaMAQpt4gjMCAAMn1PpigAe8RHVZGkS6OSUKAs24hXUKMdAf0oA&#10;vfbVEUCxySTyEkxl4sFArHIzg9e1AFIXcV+j/NMlwwKwW8J8tgOcZLDHPfgfWgCOWFYoitzbzQXY&#10;IjVkDSjayDGSo4zQBGk7T+YsJaQoqpG7EttBJ3BuOMelAFy2uMkkoEe558yNiziIjG5k7HkCgCGc&#10;BJPIu3uLm3s0yYfLwFYklN7JtOW4xk0ATG4so5Y4QitK4BjiGWePA5JJ42+1AEl9cKqbXlAAVGUR&#10;BWfggHcMfLkjFADTGxMSQ6fHdx9ZJrhngCtyeTwCR2wKAIYmjj3iYBtoxGkTb3Ei9unQCgB1w8s0&#10;HmXCiYNk3AxtdlUbQoAI7DqDQA3Tnthbqy28kNsuASN8khPOBli3B9BQBHcXMcER3wNDJJIBASQH&#10;UNyGbb0yDigBl6EiIu5g1tcocR3i4kjAwCRjb160AXbaYySyR2hivAsa/aUflkYjl2JPHPagBkjo&#10;kscF2qyhyBFtbEirxu74I59KAFe+sIMXEsl0VnJwgXKIMchsg9qAKQeC4BNndyhjuht4duwqvIB+&#10;fOPWgCzcHyEJvpJYElbywsf75sBRjLIvGeeMUANju5ZA7WMjpInyF5E353EK6gKByAT19KANBZ5C&#10;kS28rT3LNsjdowrAqcdOeD2oApylbm4+z3ck08qqP9EiAjC5HBZwO/pQA1mih/0d7dhqXyYjHzoq&#10;lRjdwAM0ARPMm4iZ5F8tFMSRlWIyTnduBwBigCSG7FyEVYC6TnzGkLsrJEeAWQjrzjGMUAOV7a2j&#10;eERySQWiZHV2WRWJUHbt27sjrQBKQq8xwRyJIMZVisw4wTktjHNADEaG2hEYTy1G3BYNM+BjIzn5&#10;ckd80AKkBgCmKxiDSqY1dj5b5OTlmVsA+nHFADGkKMX1JVhmA2wzcSEN1xkKCQADQBCb5Lss329L&#10;gx5M8Sx5OE4AxuznAoAsi9guIkM8OUkAP7ltsnH+yc5GOwoAZdX1rboouEfaXEiOwJ2KcEEkdMg7&#10;aAKUxE8Jv45biN9xW3+zkcKMY3I4I79aANJlRYPLks5DG6hZ3Yu7AsoJdmQcDPagCNXmkYxQNHLb&#10;grFDJuJdVON2ccd+4FAEhuLeJ2uDJchpyUAA+QHGDuGDx+VAFOZIWuBAbuWcRqYktjEI1XI+9uPO&#10;T1AzQBYlnhgby7mQpLKRi2XbIQFAxuIUAfjQAj3Oxi6zzW0sS7tixrIXLMFZduBwMmgCx9pmuILe&#10;K1Ml45f5XnXyChDEAYI5z24xQAyOe1bdCI2adUysMRO4EZHXGBn6UARNbXCRybrQm7+VWwSDhkGO&#10;uB39aAKVmsEH7topodgwgYtKeScgsc46DvQBatbjKb/IFu12CIvLfMwhYY3sAThjmgCSaeO3+W8g&#10;aM2qHZcyqZNhJLKCUCEFu2aAGxXVs1zi1u4Jdo4jQHzEI6klmPX0xQBNe3kO1IpwkkkuwrtwHwpA&#10;OQMYz7mgBLgQW0JLWsc8ZhdnlkDhVwCSCwOM46UAVA1tEVa6ZYZ7nLAEtJNnGdy8cE/XvQBNNLDB&#10;vhd5N8aKX+ynfcSsRlFIZcZ7daAIhfSLFBO3mpksYbcRjzI1X7uSpOGYH1oAml1G4igF5NPiHYUi&#10;tJl2/MT85fpkgZxzQAgNysW46gPLfJ3RIcAuBjPPI4oAqmae1P2ue1+0xlVY3ayBjn+7/e5J5oAd&#10;KmpXtubWa4MNs7CX5TLEGyegdedo6bSvagCWSe8Mjxghf3QjM7gSSZzw3zEZxQA8T3YB8+5Ew2qG&#10;uJ1xIwj+UErkjtwAaAFjtrNY1MUscwO5TnCS7zzghsDGKAFMccAExdreSIeZIsJYuN2OUUED680A&#10;RtMmqRyywwSyzBTscjBKDhl2E43E56GgCWyuVgItZI3CEbPJXAdVHcqxwAD780AMnK3qCP7RMqo5&#10;LM4McjMx6x5Izj6UAE0zrtsbeUGZVLSRuxxx83zk56igBg2Bf7ShtUVrpVBWA75AM/eycUASpt02&#10;4ec3TJM6+a0jhmL/AC42bATubjjtQA6aeFCqXJmjPlq6LAqtK+exJyB6UAVDcp5KzvYyJK3mCK0C&#10;rnK52l2UsRkCgB7yGSOKXUoDazXC7Xic7+T0bAxjHSgBI5UkMaSzRCWVSyKFZ25Gd27oufr3oAkk&#10;nWzWea/QecEVAbaQu8jfwDkDBOcdaAI5JZLiC2SB2hTO9lAeJhs4A3qe+fSgCSe7vbeEzb1AEbRx&#10;R4Bcc/OWZyM8ZNAEcSXKJvkujJHM26S4jzvDEDnae2BQAmbhTEYoTf2zjfJdyHEuepXnkj14oAZ9&#10;lna3lN6TFC7742ikfKhiMBQvOB0IoAeNQa4mk/dXciKgSSWVO4yPlQtywxQBaN/II0TzWT93wZ1C&#10;ylFwo3KSRnPvQBVFtpsoCi8Vps4ywMMqyNggBW28f7uaALsl7HbSRWlteNBPGN8wUE43jO7AyB6d&#10;aAIpVjuo5LpTFPeuo8hkU+aydGBGO/bmgB1q409pFviSrHy9iZc8DIwpPA46CgBbmR3TbG1zFFGf&#10;MkeML5srNkfKGz0FAFNp7wxqz7y+12WyZRuwORvYZGSPegCUNJJEmoRQLZx3CBWhLB9pYj5j05/G&#10;gCWF2tZ3Md9vlEZlLNGQjrjG1gGIJ447UAEl1Hbg3GqqY5GjUW0cJ3bh0AyPu0AVpVS5gijgs/JY&#10;7meIM0Qdkzgs6knb0420AOdJ9ipdWotrm4UrJsYTPxjDDcR/KgCGAqXjWbaZbn52clmnBA5ccYXP&#10;Tg96ALjyLGjRv+/ym1ipbznbqqnIAPBxQBAghSCO4WExnJZfLLK8YTAAAHc5oAVtXYRtctHdTRqh&#10;VYWXbyCQ/wB5sE9aAHiZo4otk0kQly5EfEibgOWU4zjvQBTOZXUF2u1bDvdykxzKxIbaAcEgnrQB&#10;ZkmmEZ017po1kYOrKz7QH5GSAWAxxjFADmuSk7yu3nOyKnmmMmQ+hCnJOKAJnupbdHmuroKSABJO&#10;pLuFG0fLknPHSgCIw2MS5inIKYZjCEExd+cFXGAPYUAO+2TReXNJcywOoL/ZViDSDd0PykgHHB+a&#10;gB8wbUIDcCWNJmT9ykowSD94MvTJ5x81ABZSywtJb3UwliUeWI41+UAcjPzYC8etADZ7iQRNcTo8&#10;Uan7ysD5hORlOc8Z6UAQzJe3cUdvDIFCqZJYGLxFynJBfp3FACmO6MQns7WO0Fwm2TynWV1GR8xZ&#10;ivscUALbrLZ3TMtyZ3ZfNkuHB3MFGMFOQTxxzQBYMsZEa3QZkdD5SEYdvYt0wBxQBT+z2KwecNL8&#10;uX5/kik7r90/L249KAG/aIp1BvNPukllB88A7s7eBtUsOe3SgB0dzat9niVTDNcKXEZyZ1GMl/mG&#10;Bn/eoAdJ9ncSRT3DPcABSVLpOX+8gAZVGe3FAEr30MK29tasyy5yCMjywo43EZILZoASXUWtEa/m&#10;kWdiuyKBYyJO4fJPXjJzQAhL2sX2i4uTEJ23F03O25gMfL1PAoAhkkmjdPLilntwqzS3kZQzljzt&#10;IbJwe9ADTNqMkDf2hNLHBKxaCFVO4Kx45XJHHBFAE73c0j7nmeOMxrGWuVzlmPBK55Ix60ATm6um&#10;T99frIsceEeaPAdV4G75j3HSgCsq2Vuj3kzRlxhFMTAHeegwcYB9s0ATzvPIsMcN2bXyx508Sh0J&#10;Y91KnHfFABPDc3sMgt/JW6KHypBhpSmfmzuwOfxoAZYie2le3u2NzExEblfvDbyDg4CqMcYNAE8p&#10;eaJFi81rUMxdnAEkjHPKknnA/lQBSa2fyi4jG9VLtGJCGwpHHYfrQAkVwlwpvLbTp40mXEwRg23B&#10;5IywGc0AWIZo7Sdfss0iTNGZTvXDlQMbWUkhmBHrQAjvaz7Y765cSso8mMqY5Mk5AycAen40AJJN&#10;YxqltbWhS6O75N2EyASrSEZIBxxxQAxzEiibUbTF5cgB1izJI2OAV7gflQA1XtYikl0UguLnLgEt&#10;LLkjO5eOCfr3oAnmlig8yORpN6Ipc2pD3ErEZRSGXGTwKAIBfusUFw5ljLFjDbiMeZGq8LkqThmB&#10;oAnm1G4igF5NPiLYUitJ1x8xPzl+mSBnHNAAv2lY9z348t8ndEpxlwMZ55HFAFNri4tSbua0+0RF&#10;Vb7YHDHPXbj73J60AOmGpXtv9knuDFbSOJflMsQOT2dedo6bSKAJ3nvfMeKLCHyxG07qHfOeGG4j&#10;OKAHie9VSbi584bQGuJx+8YR/KCVyR24ANACJbWQRTHKs4O5SD8ku884IbAxigBwjSDE/mNbyRjz&#10;JEiLF13Y5RRgZ9eaAInli1KKWSGGaSfaSjkYZlHDLtJxuJB6GgCeyuBbkWrpIEYbPJTAdVHOSrHA&#10;APvQBHNtvVEf2iZQrks0gMUjMxPMeSM4+lABLLIpSxtpgZ1UtJGzHHHzfOTnqKAGAKq/2lHaor3S&#10;qGWA75ACeueKAJozHptw9wborO6mRncFi/y42bQTubjjtQAs00S7Uu2liwivGkCq0r5HQk5A9KAK&#10;n2iEwrObGSOVvMENptXOVyVLsu4jIFAEjsXjik1CE2sk67Xic78t2baMY9KAGJJHIUSWaMSyqWUB&#10;WZuRndu6Lnp170ASSXC2aTTXyBpVRUH2eQu7t/AOQME59aAGSTSXENskOYlJ8xgA8LDZwBvU98+l&#10;AEk95fW0JkDoP3bJHFgNIOfnLM5GeMmgBka3UaB5LkvHOwaS4TO8MQOdvQjAoAbumBi8qE39qy75&#10;LuRsS56leeSPXigBn2W4e3lN3mKF2DxtFI+VDEYChecDoRQA/wDtEzSyYhu5VVAjyyr1OSPlUtyR&#10;jtQBaOoyiNE81kxHx56AS7E+UFlJIJz2zQBUW30yZcG7DTbsDcDDMJGIIwrbePpmgC/JeLbvFa21&#10;41vNGN8qqCcbxndgZA9OtAEUypdRyXIMU166jyGRD5rJ0YEY79uaAC1ddPaRL0nDHy9q5c8DIwpP&#10;A46CgB1yzyxhEe5igibzJXjCGWVmBHyhs9BQBTae7dAzM5YK5FkyjdheQGIyMke9AE26SSJL+KFb&#10;OK4QK0JYPtLEfMenP40ASQF7ad2jvw8gjMhYxkI64xtYBiCeOO1ACS3KwKbjVVMbMii3jiO4MOmM&#10;j7tAFeVY7mCJIbLyWO5niBaIOyZwWdSTtPptoAdKk/lqlxarbXM6lZCjCV+MYYbsfyoAghKF41uC&#10;jTXPzmQlmmBAyXGRhc9OD3oAvM0aIyOfP+TY21mM8jdVU5AHQ4oArqsKQx3AiMbZLL5RIeMJgAKB&#10;3OaAFbVmEbXLR3UsaIVWFl28gkP95sE9eaAHLM8cMe2R4lmy58v/AFi7gBllbGcd6AKhJlZAd1yp&#10;w73cpMcysSG2gHBIJ60AWnnnKNp8lyyI7BldWfaofnkjLYxxjFACtdhJ3mkbzXZFj80xlpDnPIBy&#10;TigCd7qW3Rprq52kqAJLgFncKNo+XJOeOlAEJgsoxmOYjZhmMIQTM7jOCrjgfSgBxvp4tkzTy27I&#10;C/2ZYgzjf0ICkgHHB+agB0zPqFuZxKizMmIEkXBYH725emTzj5qAFspZIWkt7iUTIB5YSNPkwORz&#10;uwBx2NABPPMImubiN4o1b7yMG8wnIynOeM9KAK06Xl3FHbxyABV82aAl4i5TnBccHqKAHeXdtGLi&#10;ytY7MTptcROsrqMj5izFR6GgBbdHsbl5BdNNK6+bLcODucKMbSoyCePl5xQBYMke2MXRZ1kT9zHj&#10;Dt7FunA45oAp/ZrJYfPGmeXN8+Ejkxyv3T8vOOOmKAG+fFOoN5p90k0oInAO7O3gbVLDnt0oAVLi&#10;1YwR7TDPcKXWM5M6jGS/IwCT/td6AHv9lcPFcXBe4AC/KXSdnPzIAGCj24oAke+jiWC2tnKSZyMZ&#10;GwKONxGSC2TQAkuofZEa+mkWdiuyKBUIkPUPknrxk5oAX5rSLz5rryhO25pEyzbnAxhep4FAFeR5&#10;o3XZHLcQBVmmvEKmcseSuGBPPegBvn6hJbt9ullSCVi0EIX5grHjlckccEUAWXvZ5JN8jsiGNYyb&#10;lc/M3Qlc8kY9aAJjeXRjPm3yOEj2q80eN6rwN3zHuOlAFcLZ2sbXkxj38IvlMAd56cHGAfQUATTS&#10;TSCGKG8a28sCa4iQOhLHqVK8d8UAE8N1ewuLbyVuih8pxhpSmfmzuwOfxoAZYedaPJBeZuo2IRyh&#10;+YbOh2nCqBjjBoAnleWaJFj802wZi7OMSSMc8qcjOB7dqAKTW7GNmMQLKpZow7BvlI4xwPSgBIrg&#10;XCG8tNNnijmXEoRgduD1GWAzQBZimSznUW0siTNGZm3rhygGNrqSQzcetADHe0nwl7cyCd1HkoVM&#10;bgk5AycAen40AEklkiJa21qUuTuym7CEjJBkIyQDjjigBjmBNsl/bYu7gAOsWXc44BXvj8qAGh7a&#10;Eo90ywz3OWAJaWXJXO5eOCfTPegCeV44RJHI8gdEUubU7riViMopDLjPbrQBAL6UQwTkyx7ixhtx&#10;GPMjVeFyVzhmB9aAJ5dRnigF5NPiLZsitJl2/MT85fpnAzjmgABuFiz9uUo+W3RKcAuBjPPI4oAp&#10;tcXFqftlza/aYiqt9rWQMc/3f73JPNAD5F1C+t/ss9yYbV3EuFMsecnoHXnaOm0jtQBNJNfGR4kY&#10;IfLEZnYCRxzw3zEZxQA7z7xQTc3PnLtAa4nGJGEfyglckduADQAscFmqK0ciThtyknCS7zg4IbAx&#10;igBdkcIE25raSIeZIsTMXG7HKKMD680AMaaPVI5ZIYZpZgvyMVwSoOGXaTjceelAElndLbkWsiyB&#10;CNghXAdVHcqxwAD780AMnK3qCP7RMoVyWaQGKRmY9YwSM4+lABLLKNljbygzBS0kbMQOPm+cn1FA&#10;DAVQf2jBZor3KruEHzuBnrnj60ASo6aZPJcG6K3Dr5jOysTJ8uNm3J3Nxx2oAdLPApC3Rmiby1eN&#10;IEVpHz2JOQPSgCoZ0MKzvYyRyt5gitAFzlc7S7LkjIHSgBLxy9n5uoxG0knjYPE53gtjhtoxj0oA&#10;r2/2G5eW4SCSSSNgzXDsZQJCfupx8ooAu3MV7I7qipBNNhYUUFcsoBBLg5JOcdaAIo7mRrh7SV2D&#10;S5kupHCrtZegXIABOeKAHt9mLI2pLPNuQiOOVN4+UkDseoGOKAH/AGKIQ+eH87zP3YMDhckchfLY&#10;4GM46UAR3F8MosFqYnkZRHtZV8vkcsowpP4UAAud6rbW5KmWQpNJLISUZTyNi5K+vagCRY7ezDW4&#10;lULF/EMSu+/HJ35wBjmgCNpv7Sdku4kxu2QqSr+byBuBjIwPrQA3zybr+zFto5LgDdNkDKqOAx7q&#10;cdDQA1JblHhimmgmXrCyuhcAg7vMKADp27UAWXnjkMEOkbyYXVpZMxhMdeOjNk0AQXEaxTA3dukz&#10;pjLJKxkbhtoZMknGf4RQAsty8qWsJfbChj8qaYMx8wkbgpA9+mcigBsaym4eNJzIGkYu9xtfGwdF&#10;9M5/ioAkjsrG2eF40dDyQQziOQd9o3EAgHpQBV82OO5n8qOZ5owz7br94QBkjZlQV4PWgDQiE8S3&#10;MssqGG6wLeAqNyqmTksOTz2oAqbp7aaIxSm4inQ+bMOJD22hWxg/wjFADrZLN3NxJHdNqMZKQRSe&#10;Y555bJcsMj26UARWxtbq0e4iikkmJJd4yFBbPChTjC+tAFyaCSQLFLbLAxYCGOJwNzYBzuBznnsa&#10;AITqEs9xNbW2ImlYG7knIVY8Z+VBg4JNAEjQW9oyxXx3pdDsEkBVPlGcg4zjmgA+ySTq0txbtHaZ&#10;METwzRsZMDK5VT8vXGKAILy9y6xWSlppdoKq6KIQCBh14GSOOlAD4mLsI5CsUByqymQs8bDhiydh&#10;3FAE63IVRZxM08Vvt23KtGSd/IPPzHG3nigCC5S2up1NyYbiXhIxKTl5GfHy7cDGPWgBj3M6TrYv&#10;YWsk5IYvICZVAP3ueMqOhoAS2luEMUAuvt+5y5ZxGzYIPy7lA4HoelAFto9PJtnsg9tcwMSyMfmI&#10;U54AJ4JzQBTYw2962YzcSoUeSXe87D5XABTkjGe1AE/nTy+WiXLwLhBDLLGSpkPUblx69O1ADcSx&#10;TCGaZXmkdizscktHjt0GQeB7UANWPT7d1niiuJDGpIUrK0LluoG4suQDxQA1ZiIZFgSZrgq7G3kC&#10;odi5YbQwGBjrQBft4vJgkN4qi1lYeRArKzhe5yOeuDigCjLcTQyh9MlSSGcBJp5mIbHQoqHOG7cD&#10;3oAdbWtnbFiPMF87bVG5pMrj5tzSEgds0AQ2si6nDJLLYSxQxsQJUljIkORjG3BA9qALN3BNO4tl&#10;G2Zgv7pHUDIUEZYHcCwOAc0AMSe4ubuaJ9ltbbQZJGYDy8AgjleCaAJzL80Vpc77qCdRiUGHYEXg&#10;cj5uQBmgBs2lxbxcTxrJHzAkqyhWZ87lXZnAxn0oAr6hqMuIxbW0ZeZkCMzASRbWBOV4Vjj9aAH2&#10;jq+II5JnjaRhNJMQ5RhxgLjKgHnmgCdEtU2RyyeU9tkRMzbpnyc5wCeBigCu5s57xlaZLqcFSGnD&#10;zZctt/d7cBQAe9ADlubkXUlmtrB9ocZ3tEcjb0djnt2oAbFPNbfZ7Se4F9cSsz5Tyy56khigAAx2&#10;7UASyNYymKayWZLi1JLRSozc5zxnOQTkCgCMsIkCqvnzMQ0ghZixAVwA8ZOcDPYUAToRJHbQStJb&#10;wxFPKkIDK0j4yBtAxyenagCKaSXzmhgeMSyS7XknkyBsAyAozgnNAAtnZaayi1V/LfDO0e5reUEY&#10;IG/IBAPrQBELm5mWZHsZ4EQOEilaItIigsHBADDjjrQBbjTy0lSeUSwzBSLYMhMaKO5+8CaAKbPO&#10;l0s1vJF/Z7RbRcbjvAxhhtYcE/d4FAE9qyOypCk890WUJL5g27MZOWY5JHGaAK6wWt4GuZrVmMZI&#10;83eFzIzZCr7UAT38d1LshaGFXdlEShyJCygNkN3OOmD9KAI7a5lubqa3ilkEDHfdyXCrhCMgLGSo&#10;wc+tAFnybVWhXUgwedSI1LKW2RnA4XOAQB0oAjNhbx3Dz7jOMhFnDmUhuoVU5C4B9KAGXeoXAkZr&#10;Jdk9ztSMkBfK2n+MLgMe3SgBYZkRIraZ5ZHlZ/Mk3ZZZFPOVGNo54oAestrz5pkd7MFYRIGkkZnO&#10;c/NuyBtoAa7290oBmjubmQgCPa3zNux8q8ADHXNADopSswsJdPhWVTu3BRux0DkdsdqAIxd3EXlW&#10;0U8N1PJJyzMmcEElW2DH4dqAJnisbcxnTiYZUfdMuA4IBzxuB4J96AIGnmYst1YssaEDMUyyPIoR&#10;gC6q2eCegoAeZBP9ntY7mYJGqEs4DJvbAK8AEZyeKAGmOdrpvOeCKPJEbtJuI2Abtw6DIPFAD41S&#10;BoorBJLi3O1mnjYLbOrDnaSc7gO1AEUq7XcvayGRFcLHcMquRksCuQD0NAFnEkELPdLFLbzspghZ&#10;g0qKvJIOOSOvXtQBTjaZLjzLC4a4sZQfOmmUF8YxsQMMg549aALFtbWW5JHWWLUwxWEPI5covLE/&#10;MwGOKAKludPuJJbjyZJZYyHa4ZjKA5P3U4+UUAXLlLyZ3CqkE0+1YIwNuSoBBLg5yc4HNADIrqV5&#10;5LV3ZWkzJdSMFG1l7LkADOeOaAFP2UMramJp2dGEccqbwApwOxHIGOKAH/YohD56yed5uYw0DgZI&#10;5VfLY4UDOOlADLi8PyLFbeW0jqE2Mq+XyOWUYBP4UAKLreotrc7TLIUmlmkJ2MvUbBkr69qAHqlv&#10;aB4POAWL+NcSu+/HJ35wBjmgCJp/7Rcx3Ua7c+XChZXMpyBuBjIwPY0AJ9ob7V/ZiWsclwF3TEgZ&#10;UDgMR1U46GgBsclyjxRTTQTp1hZXQvgg7vMKDHTt2oAsmaKQ28OkBy0Dq0smYwu3rwfvNk0AQXMQ&#10;imBuYFmkTGWEjFzw20MgJzjPagBZZpZIrWAyYiUx+VNKCx3kjcFIA9emcigBsayfaGiScyKZGLvP&#10;tflAOFz0znvQBIlpp9s8LQxyRtyQQz+XIO+0bmAIB6UAVfMSO5nEUUzzoGci6xIwAyR5eVBX5T60&#10;AaEKzwJcySSKYrvAt4WALKqZOSw5PPagCpuntpozFN9ohnQ+bN0kJ6bQpxg/wjFAC26WLuZ3ium1&#10;GMlIY5fNc88tksWGR7dKAI7Y2l3atPHDJJKSWZ4yFBbPChWxhfWgC7NbyyYimt1gYsBFHE4BdsA5&#10;3A5zzjg0AQfb7i4uJra3KQiVgbuSchVjxn5VGDhjQA8xWloRBekut2DnaEkGxOBkkHGcc4oAX7M8&#10;6NLPbslruMELwzRsZMDK/Kp464xQBBfXrtIsNkCZZNu5QyKIQMcOowMkcdKAHRv5hWKQrFb8qsnm&#10;kvGw4YsvYY6UATrcHC2UMhmit9uLlWjJbfgg5J3HG3nigCK4SC6nH2kw3M33IxITud2fHy7SBjB7&#10;0AMe6nWZbF7C1eYkNvcEzKFP3ue4HQ0ANtpJ0aKAXZv9zlyXETNgg/LuQDp6HpQBaZNPY272e+2u&#10;oGJZGPzEKc8AE8E0AVHaK3vG3x+fKhR3k3vOw+VwAUySMZ7UAWDNPMIkS5eFMIIZZYyVMh6jcoB6&#10;nGO1ADdskUogml3zSOxZyQSWTHbouQ3A9qAGJDZQuk8Uc8nlrkKyymGQt1A3FlyB0oAaJSIpPJjm&#10;acq7eQ+1DtXJG0MBxjrQBftolggke+QfZZWBggVkLhe5B69cHFAFGW5uElDaXIj284CzTTMQwGMF&#10;FQ5w2eOB70AOtbSzgYttlW9d9qqGZ8rj5tzOWA7ZoAitpF1OGWaSwlihjYhZEkjPmHIxgrgge1AF&#10;m6gmnk+zAbZiB+5jdQMhQRls7gWBwCDQBGk89zdzRtstrbaC8jMB5ZAIPVeCaAJjNkxWlwHuoZ1H&#10;73MOwIvC8gbuQBmgAn0uMMLiZUlXmGOVZQCz53KuzOBjPpQBW1HUZR5Qht4jJMyCMlsSRbWGcr91&#10;jj9aAHWkscmII5Z3ieRhK85DlGGRgLgFQDzzQBZRbVNsbv5UltkROW3zOSc5wC3AxQBVY2c163mT&#10;x3dxlSrTh5vnLbf3e3hQAe9ADlubgXUlqttALmTo7RHI28Bmwe3btQAkU1xbC3tbm5W/uJWaQFPL&#10;3nqcMUAGMdu1AErtYyNFNZJMtxak5ilVnGc7uAc5BOQKAI2YRrgL50zENJ5DEsQFcAPGxzxnsKAJ&#10;0ZXitoJHkggiKeVIwDBncjIG0DHJ6dRQBFLLN5zQ27RiWSTbJJPJkDYBkBRnBOaABLOy01gLVX8u&#10;TDSNHuaCUEYIG/IBAPrQBEtxczCdHsJ4EQP5cUrRFpI1BYOCACOOOtAFtI/LSVZpfNhmCkW25G8t&#10;FHc/eBNAFRjcpcrPbyQnT3i2ifcRIBjDDaehP3eBQBLamNmWOBJ5rouoSUSAjZjJyzEnI4JoAgWO&#10;zulNxLaMzRkjzvMAzIzZCr6CgCe/jvJdsUlvCskjKIVDkSblAbIbucdMHPpQBHbXEk9zPbwySiJ2&#10;33clwq4QjICxkgYOfWgCyYLVGhTU9wadWEYYgttjOBwucAgdqAI2sbaO4abJnGQguA5lw3UKqchM&#10;A+lAEd5qM4dmso9k1ztWM4C+VtP8YGAx7dKAHwSoqx2szyO8rP5km7LK6nuoxtHPFADlkt+fMZ2N&#10;mpEQkVpJGZznPzbgQNtADGltblQvnJdXUhAWMK3zNux8q8ADHXNAD4ptsosJNPhEqnduAG7HTeR2&#10;x2oAjN3dp5NrDPFczSyZJdkztIJKnyx+lAEzx2EAjXTWMMqvmZQA+RnPG4E4Jz3oAgaad2aO4syi&#10;IwGYpRI8iKjAF1Vs8EngUASNJ53kWqXMoSNUO59rJvbAK8AEZyaAGmOc3LCZ4Io8kRu0m4jYo3Fh&#10;0GQaAHRpHA8UViks8Hyu06MFtnVhztJOdwHagCGUbZJC9rIZI1fbHcMquRksCmQD070AWf3sMDNd&#10;rDJbTspghZg0yIpySD1J6HGe1AFRGmSfzNPuGubGUfvpply+OmxAwBBzxQBYtbWx3JI6TRaluKwh&#10;pHLlV5bPzMBjj6UAVLf7DcyS3CxSSSRkO1w7GTEhb7qf3RQBduor2aRwFSGWXasCLldzKAQS4OST&#10;nA5oAjiupGnktZWcNJmS6kYKu1l6BcgYJzxzQArNbFlOoLPMXRhHHKm/AUkDsRyBjigB/wBhi8nz&#10;w3miQ+WDbuFyRyF8tjgAZx0oAbcXhyiwW3lGRlCbWVTHyOXUYBP4UAC3O9VtoPlMshSWSWQkowPI&#10;2DJX17UAPVLW0DQeaAsX8S4ldy+OTvzgDHNAETXH9pOUuolxny4VYq/mndjcPLIwPrQAnnv9p/s1&#10;LaKS5C7pdwB2KOAzd1OOhoAaklyjwx3M9vOnWAoyl8EHcJNgx07dqALLXEEpgh0jzD5Dq0smYwhH&#10;3uP42yaAILiMRzjz7dZpExucSsXPDbQyZJOM9qACWaWSO1ieQCNTH5UsoZm8wkFguB2z65FADY1c&#10;3DolwZFMjb3nw+Cg6L6Zz3oAljs7K2eJ4UdDgsuGcRyDvgbiAQD0oArCVY7mcRwzPNGGfF1iRgBk&#10;jy8qCvymgDQiWeFLiSSRfKusC3hIBKKmTksOTzjigCkXntZYzDObiG4QmWbpIe20Keh/hGKAGEWR&#10;hmuXhuZNRiV1gimEsnG3LZLFhx7dKAL0sVxHGgtJBbRNkPLCo+Yf3WBb5TtzzzQBVuLmVo4o7O6z&#10;KZAsUcqDKqwAHzZ5+bPOKAG2zXUIia4mhumeRmJkOZsAEfKi4AAzQBc8mSKWOR3R7l8bd7H5YWwA&#10;F6jIH0oAil8qJfLlYWs8pYW28bVUrjkjqSc8HP4UAI6RR+dJJKi2u5THHuJWQAH7pwDkCgCrZz3c&#10;k6yWdrGFZd6PKWIAXIBYkAkkj8qAJ5rgfaLaE3AjkdR+4jAzIcHduJVtuO3NAFuFGmg8oW8McMR3&#10;ybj824d3I7E88UAU5DetLc3UgtfO2gE26sWyCcAnI/OgB0BuIbWRLqyWO5uflUFg6xoDuzuABwVB&#10;oAuiMbBJaWSm8j2ruglGcHlSAwHqO9AGVJZvp7/a5YRbq7gq8kglLuMDIySRwaALEdwlzIJft3nb&#10;JWMEbKSoJyGXOfrQBHLMJoXS+LxSRlUCB9rSlSSOVGf4qALaW4dI4wHhfbn905mC7iC270oALm3n&#10;+ywxmX7FBPLhmKh5HiQ4byzuGC/vQArQxQsITdKhIDxKIgfKxxzlv1oAjtS1lcxGbUEvHkdnQhOO&#10;c7DtBxwcHFAE88V1AgnndZl3PGeSHO/BPGSAMEUAIqxIqyRTzIoRlVo1VEyezqeRwDggmgChNJ+4&#10;BSVMeaEgWcEDaQMfPnOSxPOKACz+0RwLILWArKS371m3kLkBiCOc5HegC1PI0d9axSX6RTtEoW2i&#10;TKFDxjcQ3IH0oAGWCEFJo40ndm8nOVUPGBndjPJ3Dn9KAGYgLSlPIw7b/Ihc7ZCM7cHZn5RQBCst&#10;7Lcbo4oxKVG0/wCtVEU4wz/Ie3pQBZbdsXMILOAF8twJH4IIbOMY470AJZxQ7Cn2GOxtw4kZriTe&#10;xPqSSTg9RigBk0k8sz3rtEpxsgNujSE43dSSO1ADJWljgKal5kSSEeTCjhSzD5s/KM4wPWgC1HGH&#10;MUlnDm9gIDeXIZDlsMuTjrz60AUtStNXtUWTfDbLI+XdcszbccjpgnNAEguZ5JT5ep+cysXVJI1+&#10;QsSrDr6+1ADLGeZ4XSd1lut5V5J2XftXJwgUYzzxQBcW2kZBmCRZHOQ6SZCITydvQfhQASRxNbx+&#10;dcTQRSuVRZEG4xqcNt6HLYNAEYs7SIP9qljjhUK0A2NtXHBBJbIbB60AJYILN1kQRyJITJFwyoc/&#10;6t2DZJOcMaAJr6aaKaBJ75Y0CNGba3jGZHblssQ2ByO9AEkawRgSQ7njjVhvhwqNIB0kGTt+XPIz&#10;QBmtMs0afZ/JNwZCEifKgZxtBYcn5s84oAegnWINPHbtNIcMufMYIvHX5eDmgC68XlMnmNH5zRoq&#10;LEf+WZ4xk45A70AVEis7MlZbZLKS4kJtnuH3DcoGerNyc8GgCZjbMxkikAiaQ/Z4YmLrJwcEEr/C&#10;KAKd5NdS3MZmndYlAaGND8zMh6MRtOMjmgCdQv7kY3Pju7O7k5yHIyAfxoAlMV9NbC3ghtrCDdvm&#10;ZsmQKO5Of4j04oAiupdTE005niEmxQrQxb3AGR3YfyoAjsZby3g8u8AlkuXYq0rLuUD5iUVBjGFo&#10;AuRRnK3FraebfpJgv5vKqcMrKuMd+lAFG8gubcC6mmMeSQo9TkYOCAe5oAVZHJkllvxLHG+UEyHa&#10;Mkhk3bshuSKAG6ZJLJaTbLFUmPytJcOVBVSSp5GSTmgC3MTJPBbNM9o7oCILXa64/iJLKcY+tAEz&#10;QxmCMSsywNJjDAFnCcNgg8bhQBBHa2asUl+zrIR5iLGpCowOAGOc9O9AD40W1lBmljkmkOVWJN8W&#10;wn5CxJB7gkUAT3azQw77jYYlUw4t+HZm+9kkjAwVoAr2sFlaYmhjlgibOyUuGV3x0YMxK/KDzk0A&#10;QSTxTRQtbSBpfOZLVHBxgjA+bnvntQAl2ZEWJtQnBj3ApbocSyMvGSFAwMn1oAtBFjlt906faNgA&#10;jBaT5HxgFgT8wBoAhuo5reJbYG3sJrl28t2ByAmCccn5mz1oAfKdrv5N0oR2DJCuH3DBAI4H3feg&#10;Cnb3GoG6jZLhJ3YsyyS4ZgFyMYXaBgj06UAWQrjbI0Xmyu3DSSYcqc5+XBAoAljElxCE2LbQx5Zl&#10;kG1lH95jgEgnkYoArXIvVkub27eFUVESN0RnJC543bgc+lADNOa5hs3DaYkf2o5QzSEBQPmD9MnI&#10;FAFt5d11bC1IjvYwoMNuQwY43A5ZD0z60AV7q2u7b/SpgjBWydrZ3SLgAnA460ANin86Rm+0xTSB&#10;mcxkbVDE4KEj6kZoAdbytNbTJJbLHe8RO7sHHlqScbsA5O7igC60HmReV5DxFkUKbVwdq9GJDbcY&#10;HvQBAttbRxJ5gls7eaUbDcMsryKpw3l5bILAUASJb2PyCSRUXk2qxqSqkcc5PpQA25WK0uIze6g0&#10;ke4PBDbqVEjH7hbkHg4JHSgCWdZo0jeadWRFeNkjDSOzyYZt7AnAwRQA14pYok+ySC2jbKtLCoG7&#10;HZgT8pxnnmgCpPcyGONLO5DTtIFiSVBlVYAD5s8/NnnFADLY3MQiNxPDcs8jMfMOZsLkfKi4AAzQ&#10;Be8h4po5ZJEkuHxjcx+WFuAF6jIH0oAhkEMK7JWFrPMXFsHXaq7cckHqTng5/CgBHSJPOkaVBa71&#10;Mce4lZBg/dOAcgUAVLOa8lmWSztUWNhvR5SSAFyAWJAJ6flQBYmuCbm3ha4EbsoxBGBmQ4O4MWVs&#10;Y7c0AW4UM0Pl/ZYUghO+TccHcO7kdieeKAKkxu3muLqRbUS7AD9nVi2RnAJyD+NACwG6htZEubJI&#10;7i5+VcsHWNAd2dwAOCoNAFxY8x77WyBvI9q7reUZweVIBA9R3oAy5bOTTz9qlhECvICryy+aXcYG&#10;QCSRwaAJ4rhbiQSre+dskYwxspKgnIZc5+tADZZmlt2S+LxyRkJsD7WkKkkcgZ/i+nrQBaSDzFjj&#10;2vC+3/li5lC7iC289qAC5hm+ywxed9ignl2ksoaR4kOG8shhgv70ABihibymu1TgPEoiB8vt3b9a&#10;AGWgaxuIml1FLxndnQ7ODnO07QccHBIoAnmivIV+0TuJ13PHwSrfPgkgAkAYIoARREirLHPMihGR&#10;TGoRMns6tyOAcEE0AUZZD5AZJUx5oSBbgEDaQMDeDnJbPOKAG2QnSFJfssDLIS371m3kLkBiCMnO&#10;R3oAuXEmy+tYZL9IZmiUC2iTKshGMbiG5H4UAI628I8uaKKOVmPkk5VQ8YGd2M8nd1/SgCMLbFpW&#10;Qw4kbf5EUhKyEZ24OzPyjvQBEsl5LcBkijEzKMNjzVRFOMM3yHt6UAWW4jG6IMzABfLYCR+oIbIG&#10;Mcd6AEtIo/LK/YI7K3DiQtcSb3J/vEkk4OMjFADJnuHllvneJWxsgMCNITjd3JHagBkzTRQbdTDx&#10;rKR5MKuFLMPmz8oBxgetAFqGND5UlnBm+hwGKSGQgthlJ468+tAFLUbTVrRFl3w2wkf53U7mbaRy&#10;OmM5oAf9quZJP3ep+cVbeI3jX5Cx2sv3vX2oAZYzzyROs7CW63lHknYBiq7jhAoxnnigC6LaRlG6&#10;Bw7nIdJM7EJGSFxxQASRo9vF5txNbwyOVVZVG4xqcNs5By2DQAz7JbwhxdyxxQqFMA2MVXHGCS2Q&#10;2D1oAZYKLN0lQJIshLx8MIzn/VuwbJJ6MaAJr+4mjmhSe+REVDGbe3jGZHblssQ2ByO9AEsa28YD&#10;wl3SNSN8ICo0gH3ZBk7flzzzQBmyTCWNFtjCblpCFjbIxnG0FhyfmzzigCRBcRwq08UDTSHDAnzX&#10;CLx1+Xg5oAuPH5TRhzH5zRoqLEcfuzwACccgd6AKixWdmSktsljJcSE2zTvvG5QM4yzcnPBoAm/0&#10;QsZY5B5bSHyIY2LLJwcEHb/CKAKd5Pcy3cbzTsIlAaGOPqzJxhiNp6jmgCZQh8oH/WEdNzO7ls5D&#10;kZAPpzQBMYb6W2FtBFbWEAbfOzZMm0dy2f4jQBFdSaks01wZ4lk2KqmGLzHAGR3YfyoAjsZby3hM&#10;d0FmluHYq0zKCo5bKKgxjAoAuRws224tbQy3ySANIJeVU4ZSq4x36UAUb2C7tx9plm8vJIUdyQQA&#10;cEA9zQAqu7NJJNfLLFG+5BKh2jJIZN27IbkigBumyyS2kojsFSX7rPcORlVJKnJGSTmgC3MzPPBa&#10;+c1ozID5NqFdf9oncpxj60ASmJDBH5zOsDSY+YAs4jOGAweNwoAhjtbNSUl8hZCN6pGCFRgcANzn&#10;p3oAdEgtJQZZI5J3OVESb4ghPyFiSD3yRQBYuluYYC9xseIKYQtvw7FvvZJIwMFaAILWGztCJoo5&#10;YIjkJLuVld8dGDMSvyg4OTQBXkuYZYoWtpAZPOaO1jcHGGGB83PfPagBLsuixtqM48rcGWCMnzZG&#10;XjJwBxk+tAFpY1SW3JuEE/lgBMtJ8j4+UsCfmAoAguY54UWDdBYyXLt5bEHgJgnv95s9aAJJW2u/&#10;k3ShGYMkK4fcMEArwPu+9AFO3uNQa7jZJ0uGJZlklwzKFyMYXaBgj06UAWAjjbI8fnSu5wzvhyvO&#10;flwQKAJ4w88HlhEtYkyzCQbWUf3m4BIJ5GKAKtyL1Xuby6aBEVERHSNnJAzxuLA59KAGaabiG0fO&#10;nKguclDNIQFH3g/IJOQKALbybrm2FsQl7GFBht8EE43A/Mh6Z9aAK91bXNr/AKVNsZVbJ2nO+RcY&#10;JwOOtADYpzNI7faIpZAzSGPBUBicbCR9SM0APtpHmtp1ltljvuInaRg6iNSTjdgHJDUAXGgLw+WY&#10;GiLIoX7K4O1c4YkNjGPrQBDHbWkUSNMktnbzygIbhhK0iqcN5eWyCwFAD0gsMp5sioMk2qxqSqkc&#10;c5PpQAy6VLWeM3uoM8W4PBDbKVErH7hbkHg4JFAEs6zIkbzzApGrxske53Z5MM29g3AwRQA2SKWK&#10;NPsji3jYEPLCo5HcEE/KdueeaAKtxczGOOOyuQZjIFijmQZVWwBznn5s84oAbbtdxCI3E8NyzyMS&#10;ZDmYgAg7UXAAGaALnktDLHJK6yXDYC7mI2wt0CjkZA+lAEUphiXy5XW2nlLC3DjYqbcc47k54Ofw&#10;oASRIU813mQWxZTHFuLLIAD0bAIIFAFS0lvnmWSytkCuu9HlJOAucFiQCen5UAWJZ2FxbQtcBJGU&#10;HyUAzIcHduJVsY7c0AW4UM0PlC1hSGE+ZKGOG3Du5HYnnigCpMbtpri6kW0WXYB/o6szZGcAnIJ+&#10;tABbmeC1kS6skjubj5VDEOsaA7s7gAcFQaALwjBQSWtkGvI9qg28gyB1UgED1HegDJls3sG+1zQ/&#10;ZlkkBVpJfMMjjAyATkcGgCzFOs8iyJfedskYwoykqCSQy5z7mgBks3mwOt8XjkjKoEDbWkKkkcgZ&#10;/ioAtLCJFji2vFJtyfKcyhdxG7ee1ABdQXBtoYfO+wwXEm1iyhpGiQ4byyGGC3vQANDFCwhN2ifK&#10;HiURhvLxxzlv1oAZahrK5iMuopes8jOpCcHP3TtBxwcEigB+oR3cNpJPMwlGJY8gkP8AOMnAyQBg&#10;igCoLZbXzGZIC5GWSAEyKG5IKYAOOuenFACPeWE6o2nyfaEjGZp5UYKrZ5HT5TQAk1xD5ipBbLJP&#10;K5CLAm7cF5JDjj6rmgCwgKPsuYxHIytKkm4h4hjjIBwPcUARshkEsEtut1LG6yRJISxBAy0gC8Z6&#10;dKAB5PKdpHjLWyv5sbvuB3dBtGOmCeDQAguRJLJDEwlS5wiLJEdkb4H8XI9s0ARJC0RS4W6imWIl&#10;ZEEfyK7YzwEy3PQ+1AE0tzp9q/2r/j+kSMhVgLrBv52hsHgnPRqAHj+17dIpY2ltpZGUzvIwkiC5&#10;yExnA60ARloEIF5b7Z2JYMR8h44YgE4B9KAJ47PzfLM9siIwyVjkVHYoRgDLA4wP8KAKjwQBftMK&#10;OBCcRMMM0sZPG0Z4KkdvWgB0n2khBOHVA7zDy0EW0HPD5JyfpQAoEUcDN5v2i3I8xY5XRpldevJ6&#10;ZyO9ACW0ZKCRLSWzZjuESSYCqfvfMvDZHT2oAmjs7AsrRw7ZWI8mcBpAoByc89SeuOaAJJBNMGuL&#10;ueKKHJR7ohy4X73KsOnB5oArpq1oz7ba8UhnxGEh2glOjA7R1GPxoAktLxMFwEiRg5AkLSF2X7xI&#10;OcZyKAIpgsTeXcBTLuVvLhyXAI3H92oA4656cUANnvLO6kgSyJu7eI5eabd8sjdhxgH60ALcCe53&#10;JbQRTyMfLVQCygLyCWGR2+7QBPHCkFwPtDpuVS4EbhI4dwwM7QO9AESyKI7lPJW9uIyHZVDbEPds&#10;pkE4xQArNcWwMpmaNfMEyoYwy5ztCqcDAIb1oAIrpFd4p0O64k3fPFsjVyAOMZ/OgCF7aVthlaG6&#10;jIZZgkbZQEjjhQWyO/bFAFieXTbMpebDcxwgpa20RLIXGdvB/iJ7UALv1SN4ZFguEMmN8yuyqiEb&#10;gHQue/HSgCuBFbtulSR53QFFnkVmPB5wegPHFAFu1t7mdY7iW1Fmxw4jhlRHd4/TBHGAKAKaaWjG&#10;S5WJQyjKXBPzPETzwSOVIHT1oAmXasDySOqKpeZndAoPzHuR+PWgBJLrTERUieOW3kOY1hRWkEkY&#10;y53njOCOpoAbb+XHEGt7ee2LFnQyMWO05LZOTnI6c0AWJEsJpYUaOUSl0a2m3NIoCnJIUcAk9e9A&#10;BcC5uHD37Rrabiv2gs5k+Ybh8hHI+XrQBEL1rwOttexvENqRq0RVFK/dbOOmAO3WgB9nNCj+aJoV&#10;gQMDDnMTP/ETxn0xQBCZ47ZZNzpLNjdPHZBlChudpVBjjrnpxQA24uhMIFsLlpArB5vMj3xqxONg&#10;OOGP1oAfIJ5FKvZI05kJbYp2FR0IK5x9DQBM1uPP8jUIY3Dxlz5TFDAh+6OCPxoAZ+7jtpf3K3Jh&#10;cGK3x5hDD+JMZBPToaAEd545vMkSVoQ3mxeUpiKcYGRknnOMUAMt5xBJKMyzG4wwS527lcgAhSRk&#10;DtmgBiQ3UqJcSmMMSfMjjQ7lPGfup82fWgCZoLC1l+1mKO52RlYApbZuwcbgSMnOOPwoAkie5hQX&#10;MCvGzACe6ldjGF64KluByaAIJLrTYZkXyszTDEXlgMGKrktk8Y/2aALNtExSOUQNbPnehMi+bK8f&#10;bDHgYA46UAVJbSOeXc8bh0IeKZ2+aWI87guRjaQPzoAe+7YPP2+QjvMGkAUszE47YP50AOlaOeB1&#10;ilgmsyv7tcBmjdOSSxJGeRQAy2it7cLJbiSIISfL3jyRv+9yOWHpzQBMH0tiCgke5JGJ4N7QqAc4&#10;O0nBPfvigB1wmpSBZLy7S2jZ8M+zzCFPITBHIOOWoAjivxMjZnUFZd3MRjj+XARhgZAPHXvQA6GW&#10;ORwsywG1dGDxqWIOCMn15BH5UARyPFZxb/kO1gPs1qN7jPO0KBjI656UARXF4l3Lbx2Jluo0OXkC&#10;MgiYjo3Jw2RQAGO5XcUt2uLhiD5cjhm29sEdPdc80AW44ZmlP2+3SCV1MoED+WYVxxymB9cUAQw2&#10;ZVLndaQXMqEMgYFindm9GPToaAHpJFAJbnd+7U+YrlSoyDt4/ug7jwaAGJqVlFcmGMlxeP8AIBCM&#10;Bwo3bWx70ARKJFRZUkV2y29njZ5AcjORtJ5657YoAsXRsYriOSeM3RjX/Rk3MY2cAlSV4wc44NAC&#10;772No5FgkVWP7y4lmYryMgbCcYGT1oAilMLuVwju6BI93KAgZ3NkkY9sUAWLW2VPLudwh8vDCNJI&#10;0WSQdgCQSvAoApeXCxlnTdJMgJaeMlVeJj04PBBAH40ASut3HCpmuPs6hzOUaKMo2WI2bsD1znNA&#10;Dy9ubY+aI2t9xk+VVyrp1OcnrkcmgCOOGIBVW2dY3BJRXICox5G4H5gRQBYc6aqxPCku8Oq2xizM&#10;o2tnC9cMec45oALkaldSo1+3l25YqJ4Q6yIhG4b0bOfu9QKAK9vdkrI8V40pBDKlxhSMcKR8uQDx&#10;+NAE1nMZv3ksUVsjKSYUYkMV+8SVHfIoAhFuttvaSODecFkgBMihuSCmADjrnpxQAPeWNyEbTZft&#10;EcfM08qMFVgeR0+U0AE1xF5ipBbLLNK5VVgTduC8khxx9VzQBOilH2XMXlyOrSo4Yh4hjjIBwPpQ&#10;Axo2k82Ce3W5kjdZIkkyxBAy0gC8E9OlAAziORpJELWquZYy24Ev0GBjgEE8GgBBcmSWWCJ1kS5w&#10;qLLGdkb4H8XT2zQBCluYtk6XcUyxErKgj+RWbGeAmW56H2oAmkuNOtZPtPN88cbBVgLrBv52hsHI&#10;J9DQA/8A4mtskUqPLbyyspnd2EkIQ8hME8daAIy1uhAurfbMxLBiPkPHDEAnAPHFAE8VoZfLM1uq&#10;oy5KxSKjuUIwBlgcECgCo8FuEN1ErjymxCRhmljJ42gngqRj8aAHyfaiEFxuWMM8ylEERAOeHyeT&#10;9KAEAhSB2WUXMBAkWOV0adXXryemQR3oALaJtgkWzltGYlliSTAVTnPzL97I6e1AEyWmnFlZYcTM&#10;R5M6bpFUA5Ofc98c0APk86YNPdzRRQZKPckOXC/e5Ujpx1oAhTV7R32214pDPiNUh2g7OjA7R1GP&#10;xoAfaXgI3KqQxsHIEhaQuy/eJBzjPFAEc4EL+XchTJlW8uHJcAjcf3agDjrnpxQAye8s7uSFbLN3&#10;bxnLyy7uJD2HGAaAFuBcXAZLa3indj5aqFJRQvIJYZHb7tAE0cMcE/8ApDIHVS4EThI4dwwM7QO9&#10;AEaOBFcoYlvZ4yHZUDbEPdspkEnigBzNcW371pWjG8TKhjDLnO0KpwMA7vWgBIroLJJHMhDXEm4+&#10;ZFtjV8AfLjPHvQBC9tKdhleG5QhlmCRtlASOOFy2R37YoAsTyadZ+XeBTdrCCltBGS0ZcfcAB/iJ&#10;7UALu1VHhkEM6F8b5kdlWNCMgOhc9+OlAFcLFA++VJJJ2QFFmkVmPB5wegPHFAFy0tridEuJrb7G&#10;5w4jilRHd4/TBHGAKAKK6ZCzSXCRKHUZScn5nhY9cEjlSB09aAJxhbd5JJFRFLTF3QKD8x4JI49e&#10;tACS3emKipHJHLbyHMawqrSCSMZc7jxnBHU0ANt/KjjDW1vPbkksnmMWO05LZOTnI6c0AWJE0+aa&#10;JHSRZi6G2lBaRQEOScDgEnr3oALhbq5kEl80S2e4r9oJcyfMAw+QjkfL1oAjF814HS2vY2iGEQPE&#10;VjXb9w5x049OtADrOe3R/NSWFYEDBos5hZ/4iflz6YoAhNxHbLKWdJZuDOlmGUKG5KlU4z3z04oA&#10;bcXayi3XT7lpQrB5fMj3xoxONgIHDH60APcXEikPYo05kJOxTsIHQgrnH0JoAma3HniDUYYn8yMv&#10;mFjGYExheVI/GgCPCR28uLdbloXBit8eYQw6smMgnp0NAA8k6TB5I5DAG82Ly1MTIegyMnrnGKAI&#10;7efyJZVUyzG4IIS6xlXIAIUkZA7ZoARILuRVuJTGDz5kcaHKnjP3U+bPrigCVoLC1l+1GBLnZGVg&#10;CFtm7BxuBxkk9vwoAkia7gQXMCvGWwJ7mV2KBeuCpY4HJoAge602KdFKfvZhiPywGDFVyWz054+W&#10;gCzbROY45lhNq5+dCZF82V4+2GPAwBx0oAqS2cc0u5kYSIQ8UztzLEedwXIxtIH50APcNtHn4Fur&#10;vPucBdzMTjtj9aAHzNDNA6xzQT2hXEa4DNHInJJYnGeRQBHaxW1uFltRJEqEny948kb/AL3I5Yen&#10;NAE4l00sCgke5JGJ4N5hUA5x8pOCe/fFAC3C6jIBLe3aW0ZfDPs80hTyFwRyDjk0ARxX/nRtm4Ub&#10;ZN3zQmOP5cBGAAyAeOvegBYpo5H2SrA1s6MHjBYg4IyfXkEflQAx2jsot52NsYf6Naje4zztCgYy&#10;OuelAEVxexXktulp5t1Gpy7qjR+Ux/hbk4bgUABS5UMY7ZridjkRyMGbb2ww6f7ueaALccMzS4v7&#10;dIJXUyhYJPLMC44yUwPrQBDDZkJcD7HBcyIQyB8sU7s3oxxjoaAHq8duJbkt+6U+YrspUZBxx6A5&#10;PB4oAjTUrGO5MMeX+2PhAsIwHCjdtbFAEarKsayoyu2W3M0bM4ORnI2knPXPagCe6NhDcJLPGblo&#10;1/0ZAzeWzgEqSvGDnsaAHBr6No5VgkVWP7y4lmYryMgbCcY5PWgCOYwu+0qju6BIt3zIMDO5skjH&#10;tigCe1tgvl3IIhMfIRJI1WSQdgOCRwKAKXlwt5twm6SdBlp4yUV4mPseCCAPxoAmdLuOBTNc+R+8&#10;M5RokKHLH5N2B69c0AOLQNbET+U9vuMgCquVdOpzk9cjk0ARpBD8qi2dYnBOxWICox5+YH5gQaAL&#10;Df2YFikiWUOHVbbyszKNrZwvXDHnOOaAC5F/cyo1+/lwFiomhDLIikbgHQ5J5XqBQBBb3bFZHivG&#10;k2kMsdxgEY4XHyggEY/GgCW0uGmHmSxRW0bKSYEYkMV+8xKjvkUARC2S13s6QF8ZdIATIobkgrgA&#10;465HHFACPe2FwEbT5ftEcYzNPKjBVfPIz/CaAEluIzIqW9sks0rkIsCbtwXkkOOPquaALCAo+y5h&#10;8uVw0qy7iHiXHGQDgfSgBjJ5nmwS2y3UsTrJEkhLEEDLSALwT06UAI0gjkaV0LWqsZYmfcCX6DaM&#10;cAgng0AAut8skMTLKlzhUWWMhI3wP4uR7ZxQBCkDxbLhLuKZYiRKgj+RWbGeAmW57+1AE0lxp1q5&#10;uSDfSJGQqwF1g387Q2DwT6GgB4Gq2yxTRtLbyyMpmd2EsQQ9ExnA60ARloEIF3bbZmywYj5DgcPg&#10;E4B44oAnitDL5Zlt1VGXJWORUdimMAZYHBFAFRreAJ9qjVx5LYiIIZpYyeNoJ4KkY49aAHyfaWCC&#10;cOsYd5gY0ERAOTh+eT9KAEAjjgdllFxbkB1jmdGnV168npnIoAW2iJQOlpLZljuESSYAU/e+ZfvZ&#10;HT2oAmjs9P3qyQ7ZSQIZ13SBQDk5GepPXHNADnE0we4u54YoSSjXRDlwv3uVYdOOtAECataO2La8&#10;B3OAgjh2g7OjA7R1GPxoAQXi/ZpnQJChjlK+YWkZ2UfMSDnGeKAJXlhwz20sQVMYjQFtqKMYYj0z&#10;igCtI1wYzcm4jsQY942IqRFWyoyrFsnIoAkF5NssZ57jzLO8dkzCF3MVGSeAMc47UANYI9zLahX2&#10;KpHnSZ48wZJIPXrQA+NZI7JDNEZZQP3PkZVju4+Y+nHSgBGyubWRmaeJV8yA7eCrKCe3HOaAEIRE&#10;RY337iyAxnICN1254yCTQAW9tJHA9tNci8feDbElEz5QOSuAMkZ70APcF4zbz28CruQtNE+CZMBw&#10;ZOf5UARmSzuZ5IIBdtdKoBaF/wB02CcqQ3BoAUNFHEZb0ShpELvA6gADgcMxIx3oAhs4EuC97JaC&#10;ePiKMLMybSR8uOMHk84oAkll0+C5OnwN9ml6rHJHJKoVeWUFSMZ+tAD3BnkMUs/2R24j8tiNwxlV&#10;57dsc0ARJIpb7UZYZrVUIkRkEYyp5LNuwevYCgCWeV9y2oMSgpmXymLoIjypOfU4xigB0pu4IUil&#10;dUtNytFGg2vhRz8oz+dAD5Xe6tuWdIBHhpGKLgH+EqVJ4oAbJKlqlnKs4xdFUTMamJkVc/N3BBFA&#10;E0TT3F3JF5VtLaFSd54LDui9j9aAE32ex7qwVN6jftQiQAHIG9vlIx0oApvLNGyzJLB9qADxwwBY&#10;48Z25IYnJ70ATyT3aNaTTkPDO0iFInCEOByeABkZHBoAry2rxO8Fy7zTMSYPMCKVBXJOP4utAE3l&#10;XUNgg1CItMW3JJDlC3+8R24FAELLCJpbbfcm5jRftajhDhhxztBoAlEVqsErTSyCGUlUjID5jP3u&#10;d2Bg5PWgCKygeSGVQsbhsJbyRzY3Kmc/w4zzQA6Wa0jC2EPkFhg/KHkPm4DksVOBnPagB2Uvi0bP&#10;JFdJgRyWs3DdflKkdBQAqTFYt775p2jLNFsVeuBkM2eOc0ANjEcr/vIjcDG3BZl8stjaR/e5PbFA&#10;DZGi+1NYswtoRhEQq/EcY+ZRz3OKALM0gcNDJI9lbyJ8hlVcbCvQbug7UAUkuoHNvci4g+xPkSuY&#10;tuQg5LHdg5PcAUAWXlHm/Zo/L8lBiaSNiybW+ZeDnqQMYNAEpSeC2RvLxCcSxKhAcknv0I6UAJJK&#10;80aIg+0yRjAUMqkdOCMdgaAFui9gbZ8DfMPLWPAWEDAHzEjqD70ACwXhldbw214kp3wRNtRiqAfK&#10;m3AODznFAD5PJaN54wkUgYSuyfOuO29htIxnFAGc52ztJbzbLvbvdbceXAwJwAd5IZiQeaALjNMi&#10;pc6iz/Y7lmXyAVDblAzkjAGDQBSELyySk2wiLqVifzCfkcZJIIwetAErSC0s4bZjvu1JMIjjZsnv&#10;llPGeKABoZJA8VzcNDcRqBKIXwSQRweBxQA+NEMDhLhp0b5UVQrFkb7xB4wQSaAHRBmjex81XyoC&#10;SBv4UyCeAMnkUAMeQNmxIt2gXYimJmWQMFDfMMkc+oxQBK0sF3G8RM9uqxjZJlSpHIIKkdBQBBHe&#10;RGG2cyOXmUs5WMYK44Kls0ASWwt5ZWYwtdwxfIXYlCjtyuB35PagAUWwmeBLc24IG1TlvlB5UEkd&#10;aAJZZh5otvusf9TE4AG3HqT0wfrQBUadVliuR5H2dQ6yja0SqRwSSWw3X2oAe8UkGI7i4S4csGCK&#10;V27ANy4HucYoAsyx3cNqpuo/KiZxMpTC5IOfmxgj60AQyFbuQrB588qJiUowRD6KQRgnrQBPcItk&#10;gmud0S3ACpbSKoiKqBw7E8YI9aAIreO8uZ5JpLSza3kX90ElILRgY2Dop5z2oAdLcafEP+JbPGlw&#10;mZPL2NOi/wC86FcYzigCo63Ln7T9rgtLvG5TZsY0YHIXcGzk5FAFsS3arFNNN9qgnyvlxlFcuuMk&#10;kAAY+lAEE6M0z2rKyyNGdrvk7Fccsw6NnNAB/pEdpHDdESFfkgEAZH2gYOQM8HAoAfID5LwXEktu&#10;ixAziQJjqAeMA4oAjiltngh8u7LwztsV40EhaIjJI54IOaAJrYK4lso5RLFHgLOTjJXOcDHXmgAB&#10;iKGCO2hddq4aJ/n81huy+T/hQAvmwTN5CK8tygXylRxt44II6YANAEbXCxCF2Qm5KOZEX5FTdhQV&#10;Lgg9ehoAbBbxj99d7tQIcCFHIiKOACpUD73J5oAkdYRK9vcQm13EMX+bbtTkrnI68d6AEkaB7xra&#10;JrhHYfMh4jZcZCgtge3r70ARbodzXdwEWwIPmRSJ5ajZjO5jJtI+mKAAeax3eRAisAhNvMzIYsZX&#10;rkckDGKAJp5DZQxQJII8N5sUQjL/ADcE8rjFACTCfUIxunIlj+Uvby7Sc8qpUr2oAnlD2UaP5nnP&#10;MqokLIgjIAHLNgYINAC7rya4aB47Z4pYyygk58voVGMA80AMeWHDNazRbUwQigttQDHzEemcUAV5&#10;GnEZuDcR2W5A42IqRbWyvKtnJyKAHi7m2WM01z5lpeOylotu9ioyTwBjBx2oAR0DXMtthyqqR5z5&#10;yPMGTkHrnNACxpJHYoZ4TJKB+58nKsd3HzH046UAK+UzayMXnjVfMhO3gqygntxzmgBhEcaIscm4&#10;MWQbDnCN1254yCTQAtvatHA9tNdC8beDaklEz5QOSoAGSM96AHSHcht5reFQSpaeJ8EyYD5fn+VA&#10;DA9ldTyQQLdvdIo3NE/7psE/KQwANADt8KRGa8SVWdC727KFAHA4ZiRjvQBBZQrclrx7MTR5EcWy&#10;Zk2kj5ccYPJ5xQBJLJp9vc/2fE32WQcqjxySqAvLKCrDGc0APkxPKYXnNq7cR+WxG4EZVefywc0A&#10;RpKCftAlhmtgp81GjEfKnks27B69gKAJJ5W3raAxplB5piZnQRHlTzn7xxjFADpTd28CRyuotQyt&#10;DGg2yYUc/KP50APmklu7U7t8cAjwZCUXAbjaV2k8UANlmFtHZukwC3ZVE/dqY2QL/EeoIIoAmjae&#10;a7liMdtNabSS5yCQeqKOh+tADVNqVe7sSm8DfsUiQANkAO3ykAdKAKskk8bLNHLAt0MPHDCBHFjO&#10;3LBicnvQBNJPdxtZzTNvhmaSMpE4QhxjJ6YyM9DQBXktJI3khunaaZiTb+YFUqNuSSOM9aAJjFcx&#10;2CDUISZiwZJIDs3f75HbgZoAhKRmaW1D3JuI0U3aAjYcMOOdoNAEnlWywSGaSTyJCVRCA2Yzjdzu&#10;wMHJ60AR2MDyxShRE4OEgkSYjcqZB/hxnmgB00tpGEsIfILrg/IHc+acOSxU4Gc9qAHfur8tG0kk&#10;d3HgRyWsxw3X5WUjoKAFSUJDvcvPO0W5ogir1IGQzZ45zQA2MxzP88TTqBtClmUxkgbT6Nye2KAE&#10;doVuXsXxbxYCohV8iOMcqBnucUATzSqwMLs9nbyJ8nmqu0oV4A3dBjigCnHdROba6FxAbJ8iVjFt&#10;BCDksd2Dk+gFAFl5U877Mpj8qMfvnjZmTa3zLwc9SBjBoAl2yw2yv5eITiWJUxuJJ79COlACSyyX&#10;EaKB9peMbQisqkdOCMdgaAFui9j9mcYEk37tYiAsIGMfMSPvA+9AAsN75rrci3vUkO+CNtkbFUAy&#10;qYwDjrnFAD5DEY3uIlSOQESuykOgHbewwRjOKAM5i32hpoJvLutu90tx5cDAnAzvJDNkGgC1I84S&#10;O41B5BZ3JZfIBUNlQN2SMAYNAFRLeR3lLW4QupSFxIeEdcktkYPU0ASs62dnDbu2+7UkwrGjtyeu&#10;WU8Z4oADDLIrw3Fy0VzGB5wifGSCOOg4oAkRIxBIFuDcK/yoqqrEqeWIPGCCTQARBmjexWVZCVHl&#10;ybv4UyCegyeaAGu+4fYm+zvAuxF8pmWQMF3fMMkc+oxQBKZbe6jeNjPbKsY2SZUoRyCCpHQUAQR3&#10;cXk2z+YS0ylnKxjBXHBUtmgCS2W2klZjE11BF8pdiylJH5XA78ntQAKloJ3gSE24Zcqp3N8oPKgk&#10;jrQBJNcIsotgMOSBDE4AG3HuemD6ZoArGYCWK5HkG3UOJhtMSKRwSSWw3X2oAfJE0O2K4mjnYsGC&#10;IRt2AblwPcgYoAsTJeRWy/aYvJhZxMrx4Ukg5+YDBH1oAhkIunKQ+fPIi4mKMEU88KQRg96AJrhY&#10;7JFmuN6LcgKltKiiLaoHDsTxgj1oAZbpe3E0krWlm0Ey4iCyEFo8Y2LgBfXtQAstxp0OP7NnRLlM&#10;yFNjTov+86FcYzigCmyXLn7SbyC2ux8yfY28tGzkLuDZycigC4Jr0LFPcSG5t58r5cZRXLLjLZAA&#10;GOKAIJw7SvaMrI7xnDvklFccs3ADZz0oAP8ASYbOOG7YSMuFgEIZH2gYOQCeDgUAOcM0UkVxPLbR&#10;rEDMJFTGMgdMA4oAYj27QQrHdl4Z22LLGgkLRkEkj0IOaAJrZVYSWMcwlijwFnJxkrnOBjrzQAAx&#10;MphS3gZMLh4n+fzGG7L5P+FACmaCc/Z1R5LlAvlKjjacHBBHoAc0ARmfyxC5U/aCjmRF+RVzgZUu&#10;CD16GgBsNtGMy3e7USJAIUYiIo4AKlQPvcmgCR0hEz208P2QuQ247tu1OSvUdeKAGymCS7a2jM6O&#10;w+ZcYjZcZC5Yge39aAI90BZru5KLYkHzIZEMYGzGdzGTaR9MUAChyd/kwKrAKfs8zMhiI3L1yOSB&#10;jFAE0832OGK3STygG82KIRlzu4J5XG2gBZBPfxgvLiVPk8y3lCsc8hSu3tQBLLusY1kD+c8yqiQl&#10;EEZAA++xAwQaAF3Xs9y0LxWzxSxlgpJ/1fQqMYBoAZJLB8z288QC4IjQFtqKCMMR6ZxQBWeSbyzc&#10;m4jsgU3jYipEVbK8hi2TkUASC8nZbGea48yyu3ZMwhd7FRkngDBBx2oAa6K1xLbAOFVSPNk6jzBk&#10;7geuc0APjWWGxQywGabH7nyDtYluPmPpxQAjF0H2aXc88aqZIDt42soJ7cc5oAaQgVAkmQxZB5fI&#10;CN1254yCTQAQWzx272st2Lty4+ysSiE+UDkqAOSM96AHsMxm3nggwSrNPE+GMmA+ZOf5UAM3WV1c&#10;SQwi7a5RRuMT/umwT8pBABoAXfEkLTXiyhpELtbuoVQOBwzEjHegCGyhS4LXslms8fEcYSZk2kj5&#10;ccYPJ5xQA+WTTre5+wQt9ll/hjkjklUBeWUFWGM5oAkkBnkMMlx9lkY4j8tiNwxlV5/LHNAEaSAn&#10;7R5kMtqFPmq0YjyV6lm3YI57AUASTyMGW1UxKCn70xMzoIjyp5z1OMY60AOl+1W8Kxyuq2u5WiRA&#10;VfC9flGfzoAfM8l3bZZnS3CYMhKLweilSpPFADZrhLSKzkSYEXW1E/dr5TIF/iPBBBFADna4nkuY&#10;jFbz2vluSxyCQRyigYz+FAD7e5ito7kyz29pekhw9sCzMGPIOFx396AKV009zew3FkLaURcSxypt&#10;kOWyxyAACOtAE8dzPdP5d2bZpU3ZmjQ+SWB6q2AQSPagCJS5LbSs72/DzJw5DuCoUk9Ap5560ARt&#10;LYXCvHbxTsX/AHk0bbTsbOGOc5xwKAJ5o9zR2luVActiaQDDrn7o46Y9aAI2iv0CWVvcwSRncZjI&#10;AQDnoqgHoMUAQ+deW9xFFMoFxGpczyAFjjAbDAErnIoAsXOyYxOLUJDHmWXJHJJyoJJ5Bzj6UAOR&#10;bhjNCBIEfEkI3ExrkfMAVztAwKAIY2/tOFri7uBb2q4f7Kx3jy2dQuVA2u3OeTQBYWH/AEh/Ju5T&#10;AqlWkijAAK8pkh8qcnpjigCK0kiWzjim1BoIgSIg2cI65yfm29c0ARRWui7lljkM9/L8zMQAGz90&#10;4UkY6GgAvmjlBtDdDaVIbEZj2KOqHheuOOtAE9xKLWxtxM3mwgBERpAQgA4Xr074oARJms7aSWCa&#10;O1abCyT7xLKp3ccEcbhjFAAJ3uZi5VJdyFiZV27QpAUZUHrknpQA62czB02Ej5lW5dQ0CuDgqDuz&#10;wfagCEI3kzGSJI1jO4PANpYDsgz+fNAF+zuLQ+ZtkT7WczGRVIXIPOWAPQnIGaAKl3IJr22bTo7d&#10;1jO6UBQHkLdTgqACM560ATY1a7lEBuIPMXJZlUKrMO6nHGaAKflpHcShlknubUB5Lh9rNiRgQqMe&#10;gwenFACz+W67RBIlqy+ZcxuV3ITxn7xyDgUATTK3z2kbCR587POBEZTjjcASBgcA0AVzBPsihvWj&#10;SM5DI7iWEZOAFQDngUAPa51YXcEayW4igBBAUb2ZMBiSpOM7h2oAkdISkTgNarblnKNtO9ixILFi&#10;ODnFADIUtJCixxyBQplgnjO5ASPmxtOABQAkskOp2U8Y1FoLeTDmPYyyLFuHoACxzn71AE8ENrax&#10;kw3Vy6vGEWfoCFG6M5B4O40ARwXcEVpJFc3qwyuwETQEyMjL14ZRyc0AJFbB5GuUnEl2zYmS4wrg&#10;ZG0fKSAMYY0AD3kYlCSfZ7oxAl2VCI15xsYkZ/KgCW4mmFpELpEdCzKwjYKIvRQCc7R6UAMikiWJ&#10;XsZAfO/1s8zZMbK3XnoCMbc0APaeGaYR7VkV1MpfaACV4QcA8HcaAFigv7hzBaSssZDL5kipt3jj&#10;aOTnDe1AFL7OkTXAubZ0kh/e+cVU5HQrGR0zQBpwuVyZXhiXBnkdV25HYEjIxk569qAKd3J5t4hs&#10;lgnbhngZSu7d947tvynvQAqrd30if2tsgYZVUVswOf7yjA6+9AA/2g3ZEEi3CWO0PhV8wl2BCht3&#10;91ulAEZEBhMY860t0BaW3k2lgx4LH5umAKAFkSwYRQQgPLKGMNwykIykg9vboDQBHdQZthpv20Kk&#10;2RKxUgRgdkAAI4oAetxd2i2sayx7Y0CxtK3zybMbiSM4zkc0ASzS24V38pba4RtxNuVlZyzbhkMB&#10;1zigBYUv5nZlVo4EyY2kOSnPzAFeFA4OKAGw3kd9byyefEYkPmvlGIVN4AB4wW5B60ASwxwqHInm&#10;JlVg91CCigL80ZA3HbyaAIrW5spYFhN200jtujfLbYnj+8fmAJ68UACWtqZQYZi907Zm37AzHogw&#10;CRt6E80ALO16bhYoJ4bhI1JddgUD/YbI/lQA26b7OiJfQvK65ZmbYUhyMbFPUAf3RxxQA/E8UEcs&#10;DJFZzJ/pE1w43R4J29+ARjFAA1zFLJLGyi5e4QSbSCsQ24C5ZQSAcnHFADYLeW6GbpJbaJgY4hI6&#10;yQbumNufmw3qKAGGK4MkwAjjtrXnbGgySByFwep9KAL9m6QRN5l5FZvGDJwmN2cg5YcAc5xQBnXL&#10;6fNd2klhFDcSKNzER48zdyz9AM96AJp/O1BGtLm7W3kkyPMjQxqdoyWQ4UjI/OgBihIBmGVrk2qo&#10;oaRhvcMwKhTn+6eaAGy3FskNwnlvasxDSxQlZZQW6nB9QBQBK63MrBIigLblD3S4OzcDtBHQY5wR&#10;QAwTNGi2pNtMAWM0xUvEhDYwox2GKAEF3qIMCO0Cvhsyr8rtsI3HjJHUc0ASO9lcurQQM0qMZWYH&#10;ILb88lscZOOaAHRxSySLFEskVupMkcoZWG4jlVA4AHFACK13qEUhtb6P7Mv714XT59u8AA4BVm5B&#10;60AEdta28soZrxpyhZrwICijGU2nOVO4ngUAMikDW8UVzcD7O3O4sV8soD64znNAAttbB5mE7T3t&#10;yVMkMh2jH8GSpbC9DQBHIfMmiN8UKIuPs+7MeCcBGXAzkigCxezXSiITFJLWIlWhj2kRHGNv3sgD&#10;P3duBQA2BJba0jltrsWluwKyPckF0YEjPPQEYxQA0T6VNIgMYuJJIjKswQhOOFPy+u444oAVoReQ&#10;yWaT3Fsk4MaSuoUJgcqpyD1oAiWKK2t5CfljhC+Vk/NIAOi44570AaNvdRW8dyZpoLO9yJA9qu9m&#10;3HkHC47+9AFG5knub2C4sVtZRDxLHMmJGy2WOQuAR1oAnjuri5fy7w2xlTdmaND5RYHqrYBBx7UA&#10;RKXZm2ss8kH+slTCuQ7gqFJPQKeeetAEbTWFwrxQQzvuPmTRsQSjZwzZznHAoAnnj3tHaW7Kocvi&#10;aRV+dc/dHHAx60AMaHUU8uyt7iCWM7jM0gBCnPRVAPQYoArme7t7mOKeMC5RS7XEgUlsYD4YAlc5&#10;FAFm5Cy+VJ9lCRR5llyVGSTlQSTyDnH0oAcguHMsAWVY2xJEAxMakj5gCudoGB+dAEEZ/tO3a4ur&#10;jyLUYcWrMXHll1C5UDa7c55NAFlYf9IPk3UxhClWkhjAAKjKZIfKnJ6Y49aAIbRo1s44Z9RaCJSf&#10;LDE/I6Zyfmx1zQBHDa6NvWWNzPfy/M7EAbs/dOFJGOhoAL5ops2jXXyEEMBGYyi90JwOuOOtAE88&#10;n2SxgExM0IAREaQERgDhevQdcUANSX7HbvLFPHaNNhZJw4llU7vQjgMMYoAUTtczNIVjm3IWLTDb&#10;gIQFGVB6hj2oAdby+cHjCEAhlW5dQ0KuOCoO7PB9qAIVjcxTmWOONIzu3wjYWA7IMn8eaAL9pc2m&#10;XAljN2czGRFIXIODlgD0JyBmgCpdsJ761OnLbssZ3SrsAeQt944KgAjOetAEo/ta7lW38+33rncy&#10;qFVmH8SnHGfpQBV8tIriQMklxdWgDyXEgVmxIwIRGPQYPTigAmKSKUFu6WjDzbmNiu5T0z945BwK&#10;AJp9xD2aSB5LgHZ5oKxlOPl3AEgYHANAFbyJwkMV4yLE2QY3cSwjJwNqKOeKAHvc6sLqCMPAscAI&#10;O1V3syYDElSSM7h2oAlaOIrE4zbLblnKNtO5ixILFiODnFADYUtZNqpDIqgGWCeP5lyfvY2nAH+N&#10;ADJJIdVsp0XUHt7eTDshjZZEi3DjgAFuQfvUAWYYrS1jPkXNy6tGEWfJAIUboyTngkk0AQwXcEdr&#10;JHc3ogmkYCJoCZGRl68Oo5OaAEitQ8zXKTLJdOdsy3JCvjI2j5SQBjDUAD3cZlCyGC6EWS7hCI1O&#10;cbGyP5ZoAmuJZhaR/alSRGLBvKYKsQ7KATnaPT2oAbFJEkKvYyA+cP3s8zZMbK3XnkAjG3NACtND&#10;PMsYRZQ6mUyYABK8IOAeDuNADo4NQnYwWkjpEQyiSUJt3jjaOTnDe1AFL7PDEbhbiB0lh/e+aQpz&#10;xgrGR0zQBqQy7ATK0EY2maR1BXI7AkZBGTnr2oApXkpmvEayEE7HDPbshXdu6ndt4PegB6LeXrp/&#10;azR27AEKituhc8fMowOvvQA1jcPdsIJFnSxAD4VfMJdgQobd/dbpQBGRB5BTMtrbrlpbeXaWDHgs&#10;Tu6cCgBzrp7CKCFQ0kisYrhlIR1JB4x7dAaAI7qLNsNN+1qqTZErspAjA7IAARxQA4XN5aLbIJYw&#10;EQKjSn55NmNxJGcZyOaAJJ5rfDyeWttco24m3KysxZtwyGA65xQA6JdQmdiqMkCZMbyHJU5+YArw&#10;oHBoAbDeR38EsguI/JQ+Y+Y2IVN4AHTBbkHrQBNBFEocrNK3mKytdwAqAF+aM43HHJNAENtdWUkK&#10;wNdPNI7ZSQFtsTxn5vvAE9eKAFjtLXzQ0Uu+5dsyhygZj0QYBI29CeaACd7xrhIYZobhI1JkXYFA&#10;5+42R/KgBt0Rbxol7C8rrkszFSkORjYp6gD0HHFADgLiK3ilgZIrSZf9Imnf548E7evYjGKAFaeK&#10;V5onH2l7lBLtYFY124CZZQxAOTjigBsFtLdYN0kttEwMcQkdZId3TAUH5sN6igCNop2lm4jjtrXB&#10;2xouWIGCFwevtQBoWRWCNjJdR2jxgyABcbs5B3MOABnOKAM65fTpru0lsY4J5EG5isZG8ucs3QDP&#10;NAE0/m36NZ3F2sMkmV8xEMa8DJKHClcj86AGgpbj9xI1wbVUUPI2XcMwKhST/dPNADJJ7dYrhSj2&#10;rMQZY4issoLdSQfUAUATSC5kYRxmM7t6K9yuDsDA7QRnAxzgigCNZWjRLUtbzAFvNmK74kYNjAAG&#10;eBigBBd6gpgjc24cBsyp8rtsI3HjOM5HNAEryWNyyNBAzzIxlY5BUtvyMlsdzjmgB0cc8sghiR4b&#10;dSZI5VZW+bHKqB90DjNADVku9QjkNtfxi3X968LJ8+zcAAcAqzcg9aAEitrS3lly948xQs14EGxe&#10;Mpgg5U7iRxQAkUqtbxxXM/8Ao7c78keUUB/vYznPagBEtrcPKwuGuL64IMkEhCjH8GSpbC9DQBG5&#10;aSWNr4J5aLjyN2Y8E4CMMDOSKAJ7ua6xEsoWS1iJVoVC4hPTb97IAz93bgUAEKy2trHJa3K2tuwK&#10;yPcsC6sCRu56KRjFAEYn0meRN0QuJJYzKsyqQnGAp+UHruOOKAHNB9rhezSee2jnDRrM6hVTaOVX&#10;kH71AESwRQW8ucrFAE8oluZAo6LjjnvQBo29zFbpctNcQWl6SHD2q72YE8g4XHf3oApXMk9xew3F&#10;ilrIsXEscqYkbLZY5CgA96AJo7q4umMd2bczLuzNGh8ksD1VsAgke1AEQLksVKzPb8STJw5DuCoQ&#10;segU889aAI2m02dXjgjnbd+8mjYg7WzhjnOccCgCxMm5o7S3KqrF8SyAfOufujjpj1oAiaLUV8uy&#10;trmCSP5vO8xQQCD0CgHoMUAQ+deW08UU6gXKBnM8gUliMB9rAErnIoAsXO2YxP8AZQkMeZZTkDJJ&#10;ygJJ5Bzj6UAKqzuZof3gjb95CNxMakj5gCudoGBQBDEw1OBri6n+z2ow/wBmZi6+WWUL8oG125zy&#10;aALKxf6QwguZWhClWkijGAVGUyVbKnJ6Y4oAitHRbKKKfUTbxKSIw2fkdM5Pz7euaAIorbRS6yxy&#10;me/l+ZmIA3Z+6cKSMdDQAXzRyg2hutylSHwhjKqOqE4HXHHWgCeeT7LY26ykyRABERpARGOy9eg6&#10;4oAakps7Z5YZ47ZpsLJPvEsqnd/dI4DDGKAFNw1xMXZEm3IWJlXG0KQFGVB65PagB9s5mDIIyF+Z&#10;VuHUNCrg4K53Z4PtQBUmR2srsyRxxIiswlh+QkAHhBn8+aALyvfSQPMPLgslRCYVx5hXI4VSSRzj&#10;NAFO5FxH5MdsoSWd/NMnyl9rH0BIHp9KAC7S4n8uVAELAFfvZ28EkqT3oAdiGEvHBbLcmX5kxIDm&#10;XbnJGT0/SgBuwxyzytYTy3EgQSQxPINvXJBYsSB+VAFiW6eztXjf/SZ55DNbNLJCUKj+JXXPBBx1&#10;6mgCsjR+Tl7S3hAIkAilbzyXOeNrL+NAFaT/AEVxFL5UQnbewlmMzKicFQxctzkcZxQBb2x3Ehhg&#10;gZ5lws0/nBlVTzFiMNuGMr0oAmhSO3le2knut2QqgJ+7yw+bIwchgAPagCGCa7SaJAPIcgIwkjXy&#10;kQkMNuFxkAdTQBO86W7vfm4wrMQ7WygxtIvygH5SCOOelAFW5NlED5spmig4jgZDyzEZO5wP50AL&#10;cWskkcSRzwPNCFlCsQszK3KoWULnkgCgBbO1knla3ljW5lUbgJGKMD1z1yRzxuoAstD9kIe+sn+z&#10;sDEkJI3SNxuIJ6NQAkTXrEebAG01mWFIWKk+WcffOSSedvB7UAJLFdvbxFLd7W3LkSzMpByvQqAe&#10;c8gdqAGTres3lcxws6rA0hZZTMT8w2khcMSQTigBZYpBIsc1n5qgHcNxOxv4iVU9wRzQBK5uJ455&#10;0EcdtEqt9nAZCUQj5Rk5xnG6gCtPdy2UiyTCOW5uCZIEDRxthvugnJAwOPWgCOWGS4SGdoVQTIJV&#10;htJW3hHOc8EYyaAG2rWVn50cDl7i6bdslmM8hkVMlcBieOlAEoRor1zHpssszhEmkilLLHnJJCuz&#10;McccCgCyGeCF7Zrj7U9xIr27Oqsrjd95SPvBlO3Ge9AEIuFilMk8UcDxSARRnJBJ6jAOQfrQBBcC&#10;5SZFmtLW3iYlnnikLAAHGNxJYk5HBNAEjLbz7opA0kq/6xFkLZDEeWdpORtyvSgC7HEInlt0Fygj&#10;GFZH3xjeMMW+U4BwKAKEPnGSG33RPMU+aOYBDGhYNldoAbA7sDQBcuL61sma/e8kSMNsijgAKSOo&#10;29MEYOKAKrtbRQh2kkdIyqRxuuGy/UqcdTQBDeWE81vbxWsyJLG3nyGYIJ2jPKqSmM5JxQBPaQ3k&#10;7SQQ2wPlsBLeTZzuAzgZ7HOBn8KALJsZ4yn2vTjc28g2unCFiSAxy2fmFAEQM8juWtllsFcRJbyc&#10;KY1xw7jlvTrQA+S4lt4Rc3cBVWZgucRfMoG3Bycj9KAIGjuXVY3hEcE2DAkMzLcea557qAGbOTig&#10;BkYitn8mYyCaUnzI7iR53Qpw4ARs4xjkcUAXGN5K7vaxQx2UapvZSvyouDgRs24YOM0AV2eSCZBJ&#10;cJLPclWiVECO244A9+OKAEuVmaaK4mVkkcAw28eTGIyf4hyQTQAQbIZJVghjMkuf3iSeYxm27h05&#10;46EHpQAhjME8huLSSWWQKJIbd3c/MfmYmUscLxwOKALzCWK2e3iK3G9xLbyNIkikE43qyjuDgD3o&#10;Aok2ysftKwGWJt8MLsySkkjPAbJ9ORQBHfSi2eM3FtDbQAnytsm/IA9SxbLZ6Z7UATpsmg2bZPOO&#10;0SYl+bDn92QgPGMrQBJ9nePNnaLd2+1iZZmxJGqkfPkAHG7AGe1AEEU1+QkEASHgJLPcRgbVJDfK&#10;AAh4GMnmgCzPMkB+2CZriNm+7AoWIsvy8gggg47UAU7n7AiPJ5jziE7Y4JEaMZPXa2Oc++RQAy6z&#10;HFG0k0b3anzo4pTFHKyEZRGdMDHIFAEmn2lxco0X2JWQgPJLFKd4ZuRtYFcDnv6cUAS29p9jyk8c&#10;ji6O2SC4ffK20gOAx6EUAPAuWuti2Uc+nKwg3OyOixrggOM7ieccH6UAOQzqivdkpDIwT5YmiLOD&#10;8u0fxZHHpQAyY3K3ISZZI1dwlrCSV/eMfmBB+7uOc8cUAIFkE225tljOGErhmkKuDzwnJ4280ATS&#10;G5kErt5EdjEit9mQZZlDKTw/IAOM+1ADJTcRyoF8p3lCvF5TDf8AOcDJ5Ax0xjNAFe6gE8kMkzLL&#10;Oyb4bRWZWWPP3mGc/mKAH+dZWRlKx4LZW3QSCRnm8vd91SSPTnpQAsazws0j2U5lnEaukMjF135y&#10;w3FunHFAEs0dyln9ktAWMs3nLcTNHKCgPLoVJ+8DgD3oAiaVwG/dwQCGRdsku7zGbgkbQRkduaAI&#10;b1LjzYkmsrf7OSX3pJ8qoOMkszMS2QcZ7UAPZLa6SVAkktyuBKgkZflz+7ACnOB8v9aAJvOgsnli&#10;kF352WMasVEKgqNwYgMACAOaAK9r9paOKFIYollQGZkIDorsGGwqEU4x1OTQBIt1a6fvuk1SUtO/&#10;zwk+YGMY2lcEEY47UAR3BtYpB5AaeOHEYkkwFQnnIBwc0ARTQM6wo9/FLcKUkETxiOaQNyqErjdn&#10;IFAFmyjupLh0e2YMjbd7cx564HcdeM0ATRWdzE+bqwDRyApMQcMzZGfmI+8PegBn78zbLiCObTVY&#10;RpbNhwyAj/WM3JxnHBoAsmO4ESyyweXbDC70LAmT+Ejjn2HSgCpPDI8ywXDeaHx9ktmkaKfzSfmy&#10;M45JI5WgBZ5IbaQC7tmi2AoiFzIQ+PmwqHPIxzQBZWS9kgef93b2KrGTCmPMK5HCqSSOcZoAp3Au&#10;1MMdqqpJO/m+Ydpk2MfQEgen0oALtLiby5VwpIUr94nbwT8pPegBVEURdILVbky/MhWQH97s3ZK5&#10;J4oAaYzHJNK9lPLcyBFeGJ5FC9ckFixIGPpQBZkuWs7aRD/pM00hltWlkhKFR/ErrngqcfjQBWQx&#10;iEtJbW8ABEgEMzeeS/OBtZfxoAqybrV1ik8qITvvYSTGZlROCoYuW5yOM4oAubEnkMNtA0s6gLPP&#10;54Kop5ixFu3cZXoKAJYRHbSyWstxdbyQowh8slh8wIwchgAPagCG3lu0liQDyHYBGEka+UqEhgF2&#10;qBkAdTQBM1ylvI9+bkqrEq72o/ds6/KAflII456UAVbg6fGpMkrTRwHbHC6HlmIy25wP50AOubSR&#10;4olSeBpoQsoUlRMyt91CUC9yBQAWVtLcStbyRLdSoC2JGKMD1yDnJGDgbqALTRfY8PfWTi3IMSQk&#10;jdI3G4gno1ADYXvDjzLcPpzMsKQsVYlDj756k87evagBZYb1reIpA1pb7yJpiCDkdNoB5zzjtQBH&#10;P9tZ/KAMcJZVgaQsJTMT8w2kgYY5B4oAWWJy6xz2ZlQA7huJCN/ESqnuCOaAJXNxNHcTxiOO1iVG&#10;NuAyEqhHyjPOM43UAVp7t7N1kmVJbq4zJCgaNCFP3QTkgAY+tAEcsMk8cMxgWNZ0Eqw2kreYEY5z&#10;wRjPrQAls9lY+dFbuZLm6OfLmmM8nmKmSuAxIA6UASiOSG8cpp0sksgRJpIZSwjzkkhXZmOOOBQB&#10;YDvBA1sbj7U9xIr27OqlZBu+8pH3gynbjPegCLzxFKZJ4o7Z4pB5UZyQ2e2Acg0AVrgXCTIs1ra2&#10;8RJZ545CwABxjeSWJORwTQBM0cE4aGQNJKg/eIshbIYjyztJyNuV6UAXI4hC8ltH9oURjgq++Mbx&#10;hicKcA4FAFGETs8NuzxNMUyY5lCFELBsrtAVsAdWBoAtXF9bWJbUJLyRIQ2yOOAKUkdV24xgjBxQ&#10;BWkktlhDmSRo4yqRxuuGBfqVOOpoAhvbGeW3t4rWZFmjbz5DMEE7RnlUymM5JxQBNaxXU7Pbx2+R&#10;GwEl1NuPzAZwM9jnHP4UAWvsE6FRc6abm3kG104QtkjcxLZ+YUAQkzPI4Nus1iriJbeThTGuOHcc&#10;t6cHtQBJJcTW0K3N3blFZmCfdiG5R8uDnkUAV3jncJFJDst5sNAkE7LcebIcnuoAZs5OKAGxiO3f&#10;yZN6ySE+YlxK87oV4ZQEbOMY5HFAFxjeyO720UKWcSrvZSuFRcNgRsdwwcZoArNLJDNGkk6Sz3RR&#10;okSMI7bjgD0PHFAC3KSNPFczK6SuAYrdMmMRk9xyVJoASApFJKIYYzJKD+8STexm27gMDnjoQelA&#10;CNEIJ5DcWUkkrqoeCB3fG4/MxMpY4XjgcUAXiJYrZ7ePbPvYS28pkSVSC2N6so7g4A96AKW6HeRc&#10;JbmWJt8MMjskpJIycBsn8RQBHfyi2kjN1bw20Kk+Vtk3ggDsSxbLZHGe1AE0e24h2bJPOO0SYl+b&#10;a5/dkIDxjK0ASfZ3jBs7YXkG1y0kpw8aqR8+QN33sAZ7UAQQy3x2QW+yLgLNcXEY+UEhvlAAQ8DG&#10;SM0AWZ5Ugb7Z57TxM3KwKqxFl+XkEEEHHagCndGxVHkEjzrAQscMiNHz32tjnPvkUAMuwY4omeaK&#10;S8U+ckUpiilZCMojOmBjmgCTT7a5nR4jZKQQHklilO8FuRtIK4Bz39OKAJbe0+xgpOkjfajtlguH&#10;3yttIDgMehH1oAcPtLXYRLJJtOVhAGZkaNYxggOM7ieccfhQA5DIEWS7LLE7CPIiaMtIDxt/vZHH&#10;pQA2b7QlwBOJIlZglpDkj94x+YEfw7jnPHFACKsvn7bi2VDhhI4ZpCr554Trxt5oAnka5dZZH8mO&#10;xhRW+zIMllDDPD8gA4zQBE7TRyLtWKSWXa8XlMN/7w4HbAxwMYoAgurczyQyTusk7p5kNmrsrLHn&#10;7zDOfzoAeJ7KyaQpFgtkQKJBIzzeXu+6pJHp7UALEs0TPLJZT+bOI0dIJG3rvzlhvLdOOKAJporm&#10;OzFpZZJll85biZo5QUB5ZCufvA4/GgCFpSFY+VBB5Mi7ZZdxkYnBI2hhn0oAgvEnWWJJLC3+zk79&#10;6SfKEHBJLMzEtkcZ7UASsttcJKipJLdLjzE8xlG3P7sAA5wPloAmWaOyaWKQXQly2xSyeUuVG4MQ&#10;GABwOaAKtqblooYY4YollTMzIQHRXYMNhUIvGOpyaAJVubaw33SanKGnf54ifNDGMbSuDkY47UAR&#10;3BtIpcQbp44MIJJANqE85APOTQBHNbMywo1/FLcArIInjWOeQNyqErt3ZyBQBYsorp53Rrdt6Nt3&#10;vzHnrgdxnPegCeKyukc/bLEGKQFJSDhmbIz85H3h70AR/wCkebsnhjl0xWEa27YcMgIP7xm54zjg&#10;/SgCyVuDEskkHl2q4TfGWB3/AMJHHPsOlAFSeKQzLDcP5obBtLZpGinEpPzEjPckjleKAFnkgtnU&#10;XlvJEqbkSMu0h34+b5UPcEc0AWFe9lgedRHb2Soh8lf9YVyMhVJJHOM0AVLkXSGGK0CpNO3ml/l3&#10;7GPoCQPT6UAF2tzMI5VAUsFK/ezt4JJUnvQAARRF44bZbky/Mu2QE+bt3crknjp7UAIY9ks8hsZ5&#10;biQIJIonkXaOckMxYkDH0oAsy3L2VtIj/wClTTyGa1MskJQqP4ldc8FTj8aAKqPGIcy2lvAMiRRD&#10;K3nkuc4G1loArSL9lkWKTyohOxd/NmMxWNOCoYuW5yOM44oAubEnkMFvA0kygLNOJgVRTzFiLdu4&#10;yvSgCWJYbaV7WSa6LEhVAT92S33sjByGwB7UAQ2814k0SAC3cgIwkjXykQkMAuFAyAOpoAnN0IJH&#10;vhc4Vjh5LYfu2dflAPykEHHPSgCrdGwiH76YzxwfLHAyE5ZyMnc4/rQAtxaSyRxLHNA8sIWVVJVZ&#10;mV+VQlQvcgUAFnay3EzwTRrcyp8wWRijAjnOc5I543UAWmhFoQ99Zv5DAxLCSN0jcbiCejUAJE14&#10;cebbq2nM6wpExUkxnH3z1J529aACWG9a3iMcDWtvvImmKkHK9NoB5zzjtQBHcC9Z/KAKRFlWBpCy&#10;ymYn5htJC4ZsgnFADL2ORUZLiy85Qj5TeSEb+IlVPORjmgB9xaBIg5t3huAGdJJV2p5ZIwPlbO7k&#10;dqAIIbR7iLyPIkExDSC4dmG+Ujj5T2GB3oAlnso0lgkW4NvPEjO+G3ICuFTGR33HjmgBrSSXEaAv&#10;K/ljehUCMyHGSOo4PbigAyq3DILp4PMAVYAvmGNO+WGBzQAy+nfMTRllt1Xa0EkalC56Nnr1oAdc&#10;aVHdeVMttFJKFCFUbDrJjcSMgZUgjvQAwyxRQq0di4cjhpAsbNxwAMsex+tAE0cMN4Vni06VjB88&#10;7KQhBXkBl3A7ccjg8UANaWR0d4dRZQ6BreOZfLUKjEFcZJ6jrQBZb7akjrcs0Jcs0Ylw6kuCRwCM&#10;cc0AUmBhWMSxpJcuxQQQM6o2R95gCOTnmgC1HcXIiImufNjQbPNuORtUcg5Y9KAFaJbu13wpHIsv&#10;zfuwY9hJ3JuLZ4zgjFAFV7eaFJ4rpDc2zqqyocxHy15Yl/myeRQAsltpqrJdNbuvlkN5vmZ3s/Xa&#10;Dycg5xQAPcQNIyxrLHaJGA904wp3DOAuQdwzigCS4UXdvFPbmZhGC2GZvL6/3TyMd6AGRnU55Vhu&#10;r0cKzRHpEWk4Vuck43dPWgBUCHZG7PJJEyLK8PAdmzk7OODjHXtQA+e0miVVDtHebXaGGVMqIAwA&#10;DMpOG5oAalvJPGIJ4iJgrMszAeWZSBtIyM4GABzQBJLa28Mkc0FuhuVQl5U4ZFj4Xk+u48UARfbm&#10;kiLJalmBLoGVY3f5eQCTnB5oAbJFYiYN5cqK23iI7jF67gShPPsaAIbvUDH+9trrMTqI1tZozHtK&#10;5GTz64ycUAWG043UaeWkaOBh0WXIExGSR8v3SCOaAI2tYIoIyIGW54K7JGjVi3qBnt+ftigC1aRX&#10;EivLHbMpQlrhnfIAUZAJbnaRjFAEUyRzLFHbvLmVfNSUrtXbnGCCexHFAEtylwXmi1GWQpNhUEiZ&#10;IVskc7h2PrxQBXDW9p5f7lHlG6NExuB49Mk5OaALAu3aJRM5aGIbftM0flhsdcgOTwcYoABb3N9Z&#10;l7Yr5fJ27nRgzHcAdxPy5waAKj2txbt/pMjvGFJMRcIhA+8xGGywyMUAPuYI51e4mW4dV2s0qSBT&#10;KznJIXjg9QKAEa53XDRRTyiIRbfnTI2kZ24H8XPXdQBZu9tzBFcF3byVJ8tlBt1OQAV43ZGeaAIo&#10;pb5pCLgRTuVzFMFCHDfdbLc8E9KAEhu4lU/6KJJhIBJsAUtnIyFJz82Mde1ABd2EAjjk+yyi7VWe&#10;PdwFjDADcocHcM+hoAjgDNFKrupuZFJhaUGMCRBgYH5CgC2tuIdhtoxBcKheZ/MLKNmAuDt4zuOR&#10;igCsQJIhlP8ASFPmKkTvGrlh82TkdfpQBIsa20spZngWUhMGQyiJSOcltvB9BQBWvprbMLW0Mhjk&#10;X5kaMgZ7Ekn1weKAJbnSkv4wjhGQqsciBirLJjJIYjlSCOc0AAg0+1ijaOFo5EUeXJIOuc/KOWPT&#10;8/bFAFiBWuh50dk0KRHfPMwEe4jlRgHODxjigCNo5bqNY7O4nRdplRpCw3gsQV2kngEetAD7mC7+&#10;0r9vvJo3JYwrIFdMuDtO3I5wc9eKAIJJJV8pJCZm5jCIMbxjqVBAz7UATreXLhY5b7zFjUqvnQgA&#10;ovUMVY4x9aAJmjuLu1MgkiaIA/uwoUK7HcvLAtjOKAKbW8tozyz2wuk2YZRiJxGvLEk5yRkYoAbN&#10;JFJHNePp8pUtvaQsFeQt1IHUg8nFAEcr2k037uKeS3jjAMq8YJ5x5ZZSSM0AWJ7hZoPtqXe9guI7&#10;eUFIo/LOMjvnnmgB9pcas2+2kaPlS6yFsIS/CtnBPUjPFAEUcVuqKskYN2ki+aLWSRY2Z8gsR8v3&#10;h/KgCWWwktYSSrR3ZDFPPbeixAgAE5znpQBXSC3ljW3NqzXcoMgu+QvmY+U4PGOgHNAFia1hA2IA&#10;GKATSAn5VjIC/OQeu45oAjQ22xSifPFl4iVxvOOQGJJwe3FACstukpLJJbQttBYHO3cMnup6+1AF&#10;e7kZvLNmJlt8YaKUMC7N3ILdM8n+VAD7nR1v/s580I8YKmESZUTkZJAK8jDDqaAFkiiSKFFExZUX&#10;bJxGWJ7bQSABj8aALFss9y+YUZHjy0sbLj5V5AYjOARyKAFlSaZESO7kQBN8ZdF8sgnBUDluCOKA&#10;FuEnjuDJeAySyE+SWjQsFYEjjcuOOcZoArG/eBQWtVlaQtGItiqzAAc7d2ck570ASNMk8cTSs9zF&#10;CuBKyhPunncm/PH40ASq9xPaTXUd3bskg2xW7AwmIqSy8nJwTjtQBDHHeWiSh4vMjK7pIzJsBUfe&#10;OQGOeR2oAimtLeSKS7ntnEm4SOYZ2UO0h5OMDORzjFADhMySSrEZfICBXmlfeoBGdoDY5wfWgB91&#10;9kuIYJ445ZpSN5wCIVAxg89xnmgBEl1KcS2V3LHJHIoxIVZBhidrbzknk80AFuLC3wPKBuIWUNIn&#10;zKS2QcA8/MOOvagCS4s/LhVjA8M6hmSSVdqeWSABw2d3I7UAV4bV7iH7P9nkE5DSC4dmG+XH909h&#10;gd6AJprCFJoGSZoLiNGZyG3RqUwq4BHfceOaAGPIbiNFMkrmMb0KjyzIcZI6jg844oAX92lyyfaW&#10;g8wBVtwPMMad9zDHWgBl9cNmNo2dLdV2mCSJdhc9Gz160ALPpMd15U620UsoARgjYdZMbiRkDK4I&#10;oATzI4YA0di5dh8rSBY3bI4AGWPY/WgCWOGK82zxafKxg+edlIUgryAy7gduORweKAEMsjo7QaiV&#10;DoGt45l8sAIxBXGSeo60AWGF6sjrdM8Rcs0Ykw6neCRwCMcc0AU2HkrGJIka4dinkQO6o2R95gCP&#10;mOcmgCzHcXSxETXXmRRjZ5txyu1eucsenagAaNby18yBY5Fly2UUx7CTuTJbPGcEYoArvDNAlxDc&#10;g3Nu6KsqHMTeWvLEv82TyKACS2sFWS6e2kyhD+cX3by/XaOpyOQKAFe4jaUrGksdqkYD3TDap3DO&#10;AuQdwzigB1wv2y3imh85vLBba7N5fXH3TyMd6AGo2pTSpBdXnIVnibpEWfhWwck43UAKCrBI3Z5H&#10;iZBK8BIDls5Ozjg4x17UAPntJo1VQzR3m12iimjyohDAAMyk4bnrQAxLeWePyJoyJQrMspUeW0xA&#10;24yM8YA60ASy2sEMkc0Nun2pUJklX7yLHwuCfXceKAIvtzSREras7ZLqCqxu/wAvIBJzg80AMkis&#10;PODmKZEbbxEdxi9dwyhIz6A0ARXd8I8z29zthdRGtpPH5eCuRk8564ycUAWG04XaJ5KRo4GHjE2Q&#10;JiMkj5fukEUARta20NvHtgYXPBBjkaNSW7YBPb86ALVrDcSq8kVu6lDuuGd8/dGQCW52kYIoAimj&#10;jnSOO2ebMq+ckpXam3ONpBPYjigCa5juC80OoyvsmO1PMTOFbJHO4dj68UAVg1vaGMeSjyjdGiFd&#10;wbjrjJOTmgCz9rdolE0m6CIY+0TIIw2OuQHJ4OKABba4vrRntyDFy23cyMGY7lB3E/LnBoAqSWtx&#10;btm4ld1Cn9yWCJgD5mPDZYZGKAFuoY5ke4nFw6rtYypIFMrOckhQBweuKAFNwxuGijuZBCsW07ky&#10;NpGdvH8XPXNAFi7P2uCG48x28lSfLKg24OQAV43ZGeaAI4ZdRaRhOkM7FcxTBdhw33Wy3PGenrQA&#10;kV2qoT9l8yVZAJdgALE5GQpOfmxjr2oAS50+ARpKbWX7Uqs8e4YCxhgBuUODkZ9DQBHAWeKUM6m4&#10;kBMDSgxgSRjAwOvoKALQgEJU28YguAheVxIWUbMBcEKcA7jnigCuwEkIzHi4B8xEiZ41csPmycjr&#10;z2oAesYtpZC7PEsuEI8zzREuOeW28H0FAFe+mt8wtaxSGOQfOhjKrnszEn1weKAJLnS0v4wjqjKV&#10;WKRAxDLJjcSGI5UgjnNAAttp1rFGY7ZllVR5UknGc5+VRlj0/P2xQBZhUXQ82OyeJITvuJmxHuI5&#10;Udc4PGOKAImikuo0jtLidE2mVGlJHmAkgrtJPAI9aAJLqG5+1KL+8mhYljCsgV49zg7TtyOcHOM8&#10;UAQSPKvlJIzTsf3YRAAHx3KggZz1oAnW6uXxHLf+YsalVE0QGUXGQ21j0+tAEzRXF3amQSRGIA4i&#10;ChQrsdy8kFsZoApm3ktC8s1qLpSmCBiJxGvLEk5yRkYoAbO8Usc949hKylt7PvVXkLdSB1IPJxQA&#10;2V7SWX91DO9vHGA0w4wTzjyyykkZoAnuLkTQfbIrzeQuI7eQFIo/LOMgdc880AOs7nV5C9s8kf3S&#10;6yE4jJfhWzgnqeeKAIo0gRFWRFN4si+aLWRwjM+QWK/L94e/agCWSwntoSxRluyHMfntujWEEAAn&#10;Oc80AQJbxSxrbm0ZrqYGQXWCq+YF+Xg8Y6Y5oAmntYlzGoAYoPOcbgVWMgKN5B67jmgBim1VF2R/&#10;vIsvCSuN5x8wDEk4POOKAFfyEkO5HtYX2gspzsyMnuD19qAK13IzeX9iWZbcDDRShsszdzlumcE0&#10;APudIF+bciYI0YKmFZMqJyuSQCvIww70AOeKNYoUVZ9yqu2U4jLE9toJAAx36/hQBYt1uLl90KMr&#10;pl5o2UA7V5AYjOARyKACZJbhEjjupEUIXj3ovlnJwVHU8EUAOuI5Y7gy3is0jkiFmRSwVgSOCy9u&#10;cZ4oArG/aEAm1WZ5C0Yh2qrMABg7d3Un3oAkM0U0cbSs10kK481lCfdPO5A+ePxoAkDzXFpNcxXk&#10;DK42x27AwtEyksvXJwSR2oAijivLRJVeLfGVzJGZNgKj7xyAxzyMcUARz2du8Ul1PbOJdwkdoLhl&#10;WRpDycYXOQc4xQAolKSSpGZfICBXnkfeoBGdoDY5wfWgCS7+y3EEE8UckshG8gAiFAMbTz3GeaAG&#10;xyajOJbO8lSWORRiQqyDDE7W3nJOCeaAFtxYW+P3am4hcAumWBLZBIB5+Ycde1AD7m18uFXaF4bg&#10;BmR5VCp5ZYAD5Wzu5HagCvBayXEXkeRIJiGkFw7MN8uOPlPYYHegCaeyjEsDRTtBPGrM5DbkBTAX&#10;GV7hjxzQA15HuERN0r+WA6FR5ZlOMkdRwee1AC8JcMhuXgEgAFuF8zy077mGOpoAjvZyWjaMuluq&#10;7WgkiXYXbo2evWgB0+lxXflzJbRSSKojIRtrrJjcSMjlcEd6AGGSOKEOljJvYDazgIzccADLHsfr&#10;QBNHDFd7biLTpSYfnmZTtIK8gMu4HbjkcHigBrSyvGzw6kQHQNbxzL5QCqxBXGSeooAssL1ZHW5d&#10;4TIWaNZMOp3gkcAjHHNAFNv3KxiWJHuGYoIIHdUbI+8wBHzHPNAFmKe4WI+fcebEg2ebcfd2r1yC&#10;xoAGiju7XfCqSCXLHYDH5ZJ3JktnjOCMUAV3glhjniuh9ptpEVZUYmI+WvLEv82TyKACW205Uku2&#10;tpF8vD+cHDb2brtzycjkCgBXnjeVljWVLRIwHuWG1TuG7AXIO4ZxQA+4j+2QRTw+c3lgtsdm8vr2&#10;U8jHegBiNqU0qwXV5ghWeIniIs/Ctg5Jxu/OgBkoR7dopGeSSPCyvBxvLZyQnA5xjr2oAWZBuS8K&#10;zyb2xPI7tKiMy5IVQW6Y+6BxQA22h1HUo0tpZZI7JZQslzGrRKsJbO/gDJAOOR2oAnsozp9tscSL&#10;GhMTllLnYOjk8/NQBWn1Ka4ugIhMzCPfG92Pl2AbQEHJzjsRQA/erSeTHfW8dyyqBIu0Kr8ny2XG&#10;BnPpmgCG6mlhDw29yl0Z3KzyTMWYKp3AqFUkZxjGKAJYZ7+SMlCkETFVVAonOc8NtClu/HFACfao&#10;0ningciZSYv3ync+3knCgjp0JoAivhY3cySRXkrXeBCSVkLSKVA2EkcAD5c+lAFiL7ObWOOO3ZII&#10;uGkZDIiMD2ILE5J/iFAC/a7R7mS3uDJcXyJueDLMq7iAHypwAKAILW1uI5WvVZd0ZxG0rKE+cbSy&#10;g847dOKALBS3mVIFSCR9vIjHmIWZgSzBBhScdqAGNbttaa8O1YXKqY2IQxx9AvyjqBhqAKr3Vvcp&#10;Jc226abCCKF958tgTn5Txk5HNAFuS2IMmoJbh5EA8h0YknzCFQ7gTj5W5xQBHKpf7K9zbzXLwPmU&#10;5Mm7PPC9wKALt3/aPKNdwW9jMfL226bLhZUOScbR97uB6UAQLHLZxtczTx3BiZYhLIADyQgJAGWJ&#10;HqKAJZLx7y4mlVGVdihtoSENgnC7VwcntQAya5gJ8yykkAkYR3EvzSFGZdx4G706Y4oAqWKXNwi2&#10;ckss8ay7Zbl2aOMQs+Q/yjBxnHTjFAFi3a9jBijSaJS2yVY/36bF535bkGgCG81Gc3sCLKks/llg&#10;12pZwqjaFVQDzt7EdaAEZIZrtC95bfaEURRyTgBQwJJTBHfP1oAfdyllaKKaGS2kfEztHuUqp3ZQ&#10;YJGSMYI70APju4WZozcRxBFXbbhGd854dlQEgZNAEUBSQ/brKaXdG21DPv8ALfg7mOBjjjBIoAW8&#10;nhmEawX04uZAgcQK8qyoQFKtgfKB0z6UASQ7nRCYmhijJ2sGaRYtmeoAJOc96AES4tLqSYAS3d0o&#10;GY5CzRBmYAMMHaMd6ACKGWxuHuJTEJYiI1RdmCZABlQTnn1xxQApsLefHnxJdXByWAbKiRiCcqvy&#10;g4H8NACXNvM8B3AoqNs3xgodqHgK3GMgYI/OgCLDW9qbhYvMkwqRGfJdME5yOcsc9aAH+W90z30O&#10;nzgIuYLhpMKUc7VYEMSMA5oAfLdiUQQRK8jQMFmeIF3YnknuT9TQBLI81mJIWvYnhlYo+DiYSqc5&#10;wF4BzztHagCvI9+JGuDOkjBkT5droDkJ0IDHIwelAFq6u3lu/MzAJCgWXCrHLlc4TagHJGTQBXna&#10;CSZLuDc8YPkTTXG+QqxXcxXqeo6dqAEsbeW/iS2uJWFjDKFluAhSAxM+Q69M4zj5h2oAliuLeOQ2&#10;ZlliKArNBEGfCDkSMR06UAVpLmeWYS2lwbiRY/Mhe83sqrt2YAI644ww60APLvvjja9t1mKoUYYe&#10;LOTlCo6Zz6ZoAW7mvHlfdcQm3lkIdgd4CJlsqgXPO3GMUAJbXMVykrwzoqLsSNGjaQ7s8MUVTjk9&#10;xQA9JbaAm8imbzEYRLEUOJDjJJHI9ME0AQXkNtdGOaS7unvZSpdU3uHDAL5ZGMKFHHHagCc+bLbx&#10;xW1tJBCBgygMzQlTnkjJJbPegB8Ci3icXEMlzcgbS053KN7AB8jI4zz60AQW/nJctMYGi8r5FaQx&#10;qhD/AClkGc8+uOKALGyyud1vD5Ek2CrGEDIkbBJYKNoJA7UAVWt47aBt2+edGKNK7lRtQ/KFYDgY&#10;4NAEcs13IhngiPmOFCRk+b5ZUnPDYJJyOaAJp45XmW7jtVMiqfLnZsybWIVCCpOMKxJoAS4lSeW2&#10;YwtP9jPks8gZnfnJIzyR7mgC9N5kaNHPdW0enM2wrFEA5lU9VyOhzz9KAKs1zEty7SXySyxbQYlH&#10;TkICwGCeOeaAJmeS7eW9hmRjtQ/88hu5G0gAfhkUANnudojlt2co5C3EnzXCAkZYgLuI5HTtQBFY&#10;Q32oFY76VhZxzYaaPckIgLE79oVQxAODnpigB1rLA4eOB5VVD5bxhXdAo5DkdAaAEur2RLjImWa4&#10;VA0QlViQNu1VAIPzEeooAi+yZmje7vInu3AZCzAxK+SfL29BjPYZoAfqUt9NuSCeMW9w+yRtvzqq&#10;nfuUYJGduMY70AS2nnW9mWZo0gXbHG00ZeTOThyqKx7+lAEMNzE8hubeO5j8s+WpmG2OUDJZgBn0&#10;GCaAFvJrS7O21v5ku5NqSC3V2Z1ZQNj8YUAcZ9KAEiaGGBILaKV5FyGlmdpPKKnuUDHnPpQA8TTv&#10;I8Zhlnu2HzqWEsS7iBuB9s5oAjVZrW+SR1hWaPMZMmzd8wAygGTyM89qAHvbWN5KFEVvPKitCDID&#10;98kEscDAzjtQASW0ItiZxujhbaXVcRsqngRt1A4w1AEM93bu7FSTcBF2W+WLx4JySPf1oAebGW5V&#10;9TtIWkKDdbzvIxGHO1W3A8bVPNAEk11IUtIvKeQW5XzDGDMJBnk8ckZ7mgC3Kb5JHa8vbaGydioj&#10;tx+8Dp1O3YM7s849KAKRuEleW6S8W5eNkRVIO0MWCDK4Gcj1FAF6e4YzTXBkhMm1FMUCLExbnCEA&#10;Dk/SgCpLGu5L1hNMZGxcOztKiMykkBRu6Y+6BxQA23h1LU1S1kkkSyEoWS4jVolWFnzv4ABIBxyK&#10;AJ7KNrC3MTCRY1JikZlL/IOjk880AVptSluLoCNZWZY98cl2Pl2AbQEHJzjsRQA/ejyCJL62S6ZV&#10;CyLtCq3J2MuMDOfTNAEF1PND5kNtcJdee5WeSdizBFO4FQqnGcYxigCaGW+kQmNkt4mKqqBRPznh&#10;toXd344oAabqKOaKaB2Eyloi0qnc+3kkBQR06E0AR332C8mSSG9la6wsBJR2aRSANpJHAA4z6UAT&#10;xiBrWONLdkt4uGkZTIiMp9QWJyT3oAcbu0NzJbTCS4vVTdJCWJVdxAD5U4AHWgCC1tbiOZr1XUvF&#10;xG0rKE/eDaWUHnHbOOKALBS2mRYFWGV9vPljzEZmYFmYIMKTjtQAxrdijTXnyxwuVQxkhCicAL8o&#10;6gYagCq1zb3KSXFqrTS4VYo33ny2BP8ACeCTkc0AWntmzJqKQBnQAW7IxLESYVDuycfKecUAMlV3&#10;Ns91bz3TwPmUhmk3EnJwvOQKAL11/aOGR7yC3sJjsK28ey4WVTknG0fe7gelAFdY5rONrqW4S4MZ&#10;WIPIADyQgJAGWJHqKAJXvHvbiaZY2jXYoYgJAGwThdq4OT24oAZNdRMd9lI4SQiO4lXdIUZl3Hgb&#10;vTpjigCrYJcXCraSTSzxpLtluXZo4xCz5D/KMHGcdOMUATwPeoDDGssKFtkqoPOTYOd/IyD+VAEV&#10;5qMwvYUjkWWfyywku1LOFUbQqqAedvYjrQA1kiluUZ72289FEUcs4AUMCSUwRxnI96AH3krsrRpN&#10;DJayPtlZo9wKqd2UGCRkrjBHegB6XcLFojcRxbVXbbiNnfOeHZUUkDJoAihMbA39lNJujbZGZ9/l&#10;vwd7HAxgcYJFAC3s0M4jWK9mFzIEDiBXlWVCApVsD5QOmfSgCSEFkQtG0UMZOCGaVYtmc5ABJznv&#10;QA2O5s7qSf5Zru6UAGOQs0SszABxg7RjvQAsUU1jcPcSGITRERqg2AZkAGVBOefXHFAANOtZyDcQ&#10;pdXJ3EgNlRIxBOVHyjAH8NABc288kBLKYo0bZvjBQ7EPAVuMZAwR+dAEODb2n2hYvMfCpF52S6YJ&#10;ySOck560ASNGbl3vYLCf5F/cXDyYBRztRgVYkYByaAHy3Ql8iGJGkaBgszxAu7E8k45J+poAllee&#10;zDwtdxNFKxjYZxMsinOcBOAc84HagCvI+oK7XH2hZSGRCF2umchBkEBjkYPSgC1dXckt3vDQCQoF&#10;lwqxy5U8JtQdSMmgCC5a3kmS6gLOoPkTTT75NrFdzFep6jpQA2wglvoo7W6dzYQyhZLgRlIDEz5D&#10;rjGcZx8w7UASxXEEMjWfmyRMgKy26BnxGORIcdKAK0l1cTTCW2uTPII/Mhe83sqqF2YAIznHGGHW&#10;gCQuwaKNr23SdlQowAeIsGJKMoHGc/WgBLqW8kldnuYWt5JCG2kv+7TLZCbe+MYoAW3uorpJHhnV&#10;EXYscTRtId27hiiqccnvQA5ZobdmuoZm85GESxbGxISMknqPoTQBBeQ2tyUmku7l72UrvWPe4cMo&#10;URkYwoUfL9KAJyJJreOK3tnhhUbfNwzNCVOeSMk7s96AHwD7OjiaF7q5VdpacllG8gB8rkcZ59aA&#10;ILdZVummMDQmL5FaQxqjB/lLIM557HHFAFjZZT7raHyZZyCrGEch2wSWCjaDgdqAKrQxW0DAl550&#10;Yo8ruRlVPyhWA4GODQBFLNeSoZoISXcKqRk+ZsKk54bBJORyKALFxHIZUu4bNWlVSIp2fMm1iFRg&#10;UJxhWJNADbiRLiW1ZoTcGzbyWdwzO/OSRnkj3NAF6XeiyJcXlvHp7NsKxRAP5ynkrkdDnn6UAVZr&#10;mEXMjSXySyQ7QYlHTkICQME8etAExeS7eW8gkRjsQ8fuueRtIAH4ZFADZrnHlzWzOImKrPJ81wmS&#10;MsQF3Ecjp2oAisIb/UGWO/mb7HFNhpoyyQiAsTv2hVDEA4OemKAHWk0DiRIXmVUPlvGFd0Cjo59D&#10;QAlzeypc7lnWadUBiWVSSBt2qoBB+Yj1FAEf2XdNG93dRNdsAyszAxK+SfLKdB17DNAD9Sm1CbdF&#10;bzxfZrh9kjhf3gVTv3KMEjO3GMd6AJbTzYLMsWjSBdscZlj3yE54cqisep9KAIYrqKRzcWyXMewm&#10;NWmBWOQDO5gFz7YJoALyazufktL+ZbyXakht1dmZWUDY/Hy4HGfSgBIWiit1ht4pXdQQ80zs/lFT&#10;nkoGPOfSgB4muZJHRoZZ7kj5lLCWIbiBuB9gc0AMVZrS9SR1hWaPMZMmzdhsDKAZPIJ57UAPe1sL&#10;uUKIreeWNWhBcH75IJY4GBnHagBHtoRbE3CgxQNtLhMRsqngRseQOMNQBDPdWzszI5M4VSltli8e&#10;Cc5HvnrQA/7E90H1S1geTy13W08kjFcOdqsWB42qeaAJJbyUpaRiJ5RblfMMYMwkG7k8ckZ7mgC0&#10;4vUld768torJ3KrHb/6wOnU7dgzuzzj0oApNcLM8t0l2tw0TIihgdobcEGVwM5Hr0oAvTzkyT3Bk&#10;h37UVooEWNi3OEKgDk0AVZkjDJesJ5jI3793dpVRmXJCqN2MY+6BxQA23h1LU1jtpZJFshKFkuI1&#10;aJVhL538AbiAccjtQBPZo9hbGMpIkakxOWUt8g6SEjPNAFabUp5rkCLzmYR743u/u7MbQEHJzjsR&#10;QA7cjyCFL63jumVQsi7QqvydjLjAzn60ARXc80IeC3uUujO5WaSZtzBFO4FQqtjOMYxQBLDLfvGd&#10;hSGIlVVNonOc8NtC7u/HFACG6iinimt3ImQmL98p3PjknCAjp0JoAivjZXsySpeym6AEBJSRmkUg&#10;DaSRwAPlz6UAWIhbtaxxpbukEXDSshkRGU9iCxOSf4qAFN3aPcyW9x5lxeqm54CzFV3EAPlTgAd6&#10;AILa2uI5mvUZd8XEZlZdn7wbSwzzjtnHFAFlkglVYEWGWXb0jHmIWZgWZgnAJx2oAja2ba017wkL&#10;lVMROwomcBflHYYagCq9zbXSSXFqpmkwixRPvPlsCf4Txk560AW5LZsyajHbh5EAFuyMSSHIVDkE&#10;4wp5IoAilRpDbPdW81zLA+ZWDNJuJOThe4FAF+7/ALRUOj3kENjMfL226bLhZFOScbR97uB6UAVl&#10;SWyja6luEuDGyxiSUDdywQEgDLEj1FAC3t7Jei7lEbIghwxASANjd8u1cHJ7cUASiVDJG8waNuQn&#10;lN+7xgncQBySKAK97LDMxlaa7sTa8FldRCykbn8xWGc7SCMUAEbWVzbwvbzNI8rAB5HZcjls49PT&#10;NADmmCtELexM3mSkLMXLIF34DE8Z4/xoAktX33EqeSiyojMxEYIDtxuJOQTQA1Eumg+0b7U27tkn&#10;bmbLjOAqEdzmgBYb+KMtcMymQRskQcGE5UZy2RnAoAZ9r1EF5US2ZdjCWe2Hzq7lf4mB9P7tAEsv&#10;nR2oneZZZJAVt4Z1CM2V8vAKDrnuRQBRXWpzaxzQyfZL85ge3dVMbAEcHnrz7UATsYBJG0Un2hCi&#10;PcTKChLggbfLOTn15oAZcRQTyMt3KDHG4Zln3x+YW5jRdrLlQTzQBNDdRW6hoBFFIDtYQrt3EjBI&#10;zuzg8fjQA26kvHg2LafI5/eIX2MON/Gc9elABEiwSuyzyW0kSLPFJJiSPkEMrthcYwKAIIGMyi1t&#10;pZEkhARFhZTExA4wSp7D88UAWmEUQQyyS27yZQQ7yrRxtxI/Tk5yaAIZ76WF1STfEsWArzuhAHOG&#10;OQD/ADoASOB5JUZ40Al/erKzMCdpySFJwBkcEigBNxuZxFEqNuYGUl8ISCcMrDG4kHgUAXRcRC7V&#10;riMiVAWV4Rug5BAJA4JagCKWZcNO072wtyUYunlRHcN7ggcE7SMUARx6lp01uk9jIZZZf3aq7NCG&#10;wCfvHtx6UAJFcXduqypp0Hmu21bpCZWUl8bt2BnA9vegCW0aYx3LpBDcSruVROBGQx/iLYYZ44+W&#10;gBqPdy2ouHiihEhGFUrMxL9gEK8ZOaAHwzmFyLqNWZU+aVvkYMB12EEnHXrQAkpF0z+aySW+G86V&#10;Q0RJYgqo5x29KAJHeCOIubgQM6+XEkcQbcSvl4Xbg5zznNAFJtXu1t0mtJVa8YNBLFIPJ3KMfKck&#10;8+9AE6C2heKZtQONm+dFwEVhgbTnnI780ANkknDuZ5ovKiOdjKAJC3KAcg4BPPNAEsRkhSBo1SCR&#10;gxZI2KE8ZYjduz/9egCC8Es6CErLbRA7pEjlDYwN2SGyeeg60AEdsu52tJZEMYW4trufc5bOdwkH&#10;AXGPSgCBXiuki0+wNxJKh27IpAITt6fMVORgdKALrvbwzLHJ5kcxHMa8eWjfIzEjqc5oAFvrmyAW&#10;RI0jU7d16oTBYEgqVxmgCFLkvN5yQxqZVLKSWi3FDyQzZwuR1xQBHHJds5ylokzbRJKjbm8zJ5V8&#10;DJwfQ0AW1uSmZnjFzIrEQ7m8uPGOCdqkHPbigCO4vEli+0SJPp00HyYO027BuXBxjPykEdKAES6t&#10;JookgUzNLtWaV2KbiMn5Qc8cZoAcVtGOHtc75Nq3EhcjG/C9Cu7A/CgB1pc25NyI440dQYyyRgnz&#10;G/i7jIxQAj/b2gFzHDBPHIc7gwEpDj7oAx35oAltpfsjl9QuFidUb92SqqmF6nIycfWgBTcXrO8h&#10;aJrZVYNJCFUZcrj72cHI9KAFmiYQxSyXJtTKhWOIDJwV2HbtAOe+TQBmS6nK8cbW188FyMxSRfKF&#10;ZV/vhiTn0xQBP5Fu5inhvTOhCuzgOpyCOGjJzkdKAC5ldnEQKyxK+9o5cqG3coAcgkZPNAE8UrQT&#10;RCONEnVS7+UNqnIxnJLZ9PxoAbKZ/s/lsqQwsxMsbZDBiN528/hQBHHNAHlmsC6yRxiW1nmBAcnI&#10;YSMQAoGPSgCpbSTyRLa2a7LmMBAbZgwLj0YpyMA9qALjsIImd900pbbHDO3ksiH5WYlVPfP8NADj&#10;q13bIgnthbMCqKLvYyAnOCrKFyKAGB5TchJbOPa4Ekk5JQsVPO0HIxkZBNAEZgtr+ZknKLkr5jyO&#10;yhnBJXYylAxx0FAFtb6yjkLMux1OxGt1zETg4JVeufrQAy7uWYfaQJo5IMozORBEVI3MpBBGdpGK&#10;AEgubFoomF2wlk4kjZ8RgYJGG7jigCRJpIiJfsi/M+2KfIdcF8Bu3I/+vQAWo8wyfu1hfa6kAYIZ&#10;uS+SCCcD0oAhkimnQTGQJBw4aGRZJMNk4K8Hrg8Z6UASQYQ+bcTA4UmJ3yrDAzuZD6UALNdTzNiF&#10;RcW2GMzRnYo3FSOWyO3pQBLKpDIZZTDI0ZKIsYYHKmIAFcHOeck0AUU1O4S3SS3vI47kloJYZYvL&#10;DdyCN3XmgCTz7IFbuzuvP3IN2FaHLqQAGzk+xoAiaa9i3GQWyshy2FJkZ35UAnBwCeaAJ4Zbq2hE&#10;sUcE82ThZD5BPHJzh888fdoAbLNcyWwSS0NpuI3wh1kXd947T+lAAPkmkSCNl8pEnS8lGd5JIYMM&#10;YGMCgCrHFY36CwiknEkZCYDlY3K9FBAGRgHj1oAttc6fBvUO0Lk+UI0GCit8rtxyed1ADpNRvrMI&#10;PsivjCB70iPGehBwPSgBsImjuA10I7cyAyuoYBBt5OGPbjINADY/PlmcvJEh+XexYMpfJwyHjLel&#10;AFrz0DRyTBo3OQnksfLxgncQByWFAFW9lgmbzWnu7JrXjcrqImUjc3mKwznaQVxQARNYXMEL2s7y&#10;PMwG6R3XI5bOD2470APafBjW3sTKJJSFmLFkC78BieM8f40ASWjq08qGFVlRGZmCAgO3G4k5BNAD&#10;Y0uTb+fvtjbyNksBmbLjOAqFR15oAIb6GLfcMyvII2WIODCcqOrZGcCgBoutSUNIiWzJsYSz2w/e&#10;Kzlf4mB9P7tAEsqzxW3nvMsksgKwRTqELDb5fBQDnPcigCiut3H2SOWGT7NftmCS3dV8tgCOOD15&#10;9qAJmMHmRmOT7QpRHuJlBQlwQNvlnJ+vOKAEnjhmdkupEMaMGZZw6GQt8yIuGXKgnmgCWG5jt1Bg&#10;WKKQfKwhXbuJGCed2cHj8aAEu3vGg2JaAq5/eoX2EcbuM569KACJTBI5juHtmiRZ45JdskfIIZXb&#10;C4AwKAK8DNcILW3mdJIcIiQsphcgcYJU9h+eKALb+VCsYkaS2Z8oIQ5Vo4zxI+ccnqaAIJ72aB0j&#10;l3wrFgK87oQAc4Y5APb3oARIZHlV3SNRKfNWVmYE7TkkKTgDI4JFACFvtU6xoqvuYGQtJhMgnDKw&#10;wGJzwKALouYhdqZYyJUyytCN0HQgFgOu760ARTyKymZ55LQQEozMvlRHcNzggcE7TkUARx6lp00E&#10;c1hK0sso8sLIWiDYBIO49uPSgBI7m6g2yJp0Pmu21bqMmRgS+M7iBnA7496AJLV5GjuXWCK5kXcF&#10;E4EZDn+IttYZGOPloARZLqS0W5aGKESEbVVlmc7+wCFeMnNAD4pzFIReIrlU5kb92wI77CCTjr1o&#10;ASYpdu4kZZLfB86QboslipCjnHGPSgB8klskJkNyLdnHlRRpEG3Er5eF24Oc85zQBSfVrtYI5rJ1&#10;a8bdBLFIPJDKMfKQSefegCwi28bxyvqBxsDzouAisuPlOeeO/NACSSXAdjNPEIom3bHUfvC3KAc5&#10;wCeaAJImliSFkVIHIbckbFDgjJIJ3Z7CgCvdiSdBCUltogd0iJKGxgbySGBPPQdaAHJbAu72sjoY&#10;1Se1u5dz7s53CQcBcY9KAK6GK6WOwsPtDyRnbsjkAhO3oNxU5GB0oAuu8EM4jfzIpSM+Wv8AyzRv&#10;kdiR1OdxoAPt95ZbVlEKRq23deoEILZIKlduaAIY7kmfz0gi3SqWRjuiyU6kFs4XI64oAjjkvJJC&#10;SlpHK23zJUbc3mZPzK+Bk49jQBbW5KBp3jF1KGIh3Hy48YOCdqkc9uKAI571ZY/tEon06aD5Np2m&#10;3YHlwcYz8pBHSgBI7uymiiWBTK8u1ZZXYpuPJ+UHPHGeaAHFbZyN9nnfIFW4kZ8Eb/l+6V3YH4UA&#10;LaT2xa62Ikcigx/LGDiRv4u4yKAFY3xt/tUcUE8chzuVgJsOMhQBjvzQA+1l+yt5mo3AikVG/dtt&#10;VUwvfIycfWgBTcXbO8u+NoArb5IQAMuVI+9kA5FADpo38mKSS5a181CkUQGSQV2HbtCnPfJoAzJN&#10;TZoka3vpILoBopI8gBlX++G5z9KAJ/ItWMU8F606MFdpBvVsgjhoyeD2oALmQs4jys0SPvaOX5Q+&#10;fmQA5Bxk80ATwyvBLEIokSYKZJPKG1TkYJyS2fT8aAGyCf7P5TKkMLt+9Rshg2N528/hQBGlxCry&#10;zaezB40ElrcTAgOTkMJGIAAGPSgCpbyzSRLa2i7LpAEBtWDAsPRihyMA9qALpf7PEzsDNKzbI4Z2&#10;8lkQ/K7FlU98/wANACnVLy3RBPai2YEIou9jIC2cFWXbmgBgMv2gJLZxfvAJJJslCSp52g5GMjIJ&#10;oAZ5MN9MyTNGu4r5rysyhnBONjKUDcdBQBaW+s1kZmwjq2xGt1zETg4JC9c/WgBl3csVNyqSxPDl&#10;GdiIYmUjcwIIIztPFABBcWTQxN9rZZZeJYmcCMDGRhu4470APWeSIiT7KnL7Ip8h1wXwG7cj1oAL&#10;X995mUWJtrKQOCGPJfJBBOB6UAQvHNPGJhIFh4YNDIssuGBOCvB688ZoAfCNv7y5l6KfKkYsjLgZ&#10;3MntQA6a4nkYLABcW2HMrodgG4qRktkdvSgCWbho/MmMMjx5RFjDKcqYgBtwc55yTQBRTU5ltkeC&#10;8jjuCWhmhki8vd3wQD15oAf9osQVu7K6NxuQZ4aHLqQAGDZPsaAI3mvkJMn2YFCCcKd7O3KgMcEg&#10;Z5oAnhluLeESxRw3E2T8kjeQTxyc4bPPH3e9ADZp7iW1CPaNZhmAeHeJF3Y3Eqf0oATAWZ0t4SDE&#10;iTpeyjO8nKsGGMADAoArRwWeoILGOScPGQm1XKxuV6KDgZGAePWgC41zp9uHUSNA+REIkHKKfldu&#10;OTzuoAWXU7+02g2iPg7A94RHjOcEHA9KAGwCVLkNdCOAuDI67gEG3rtJ7ZGQTQAkZuJpm3tBGRjc&#10;2QVL84ZSMZbpigCyJU8yOScNE5yEMLfu8YJ3YA5LCgCteywTP5pmu7E2owXV1ETKRubzFYZztIIx&#10;QAkb2dxbwvb3BkaVgA8rOvHLZxnp9aAHtNhohBYef5kuFmZiUC78BieM8f40AS2riS4lTyUSVEZm&#10;ZYwQHbjcScgmgBsaXP2cz77YwOclguZsuM4CoR3OaAEh1CGLdcM6tII2SIMDCQVHVsjOBQAwXWoK&#10;XlWO2ZdjCWe2Hzh3K/xMD6f3aAJpVuEtftDSrK7grbxTqIy2V8vAKL1z3IoAojWbg20c0UptL85g&#10;e1cKYmGRkHB6857UATlrcSIySfaU2I9xKoKMXBA27Dk5/GgBk6QTsy3ci+UjhmS4DoZCx3RouGUl&#10;QTzQBLDcwW6hoFjilB2sIVK7iRg4+9nB4/GgAupLxoPLjs/kc/vVL7WHG7jOeT0oASFBbyyEXEls&#10;8SLPHJKQ8fIIZXbC4xgUAQW7eegtraaRZIcRosLKYnIHGCVPYfnigC04hiCCRpLd3ygh3FWjjbiR&#10;845OcmgCGa9nhkRHV4Fjxhrh0IA5wx4B7e9AAkEjSrJIkaiX94szMyk7TkkKTgDI4JFAEN0xuRLE&#10;ipKWBMu6TbHkZwVfgEkYwKALKRqhe7svleNBiG5kaTcHIHynkAgnI4HGaAGyfb1DeVPJaQRsoafd&#10;ksxPCnqdpNAEMtpd3EgaYiVCN8KQny8sRzuIyDxQA61tr2W1N1bo0SAPEkKKqsRHkDO/aOcdR9aA&#10;LQ+3W4jFujYC/wCk+ewIGfuEZJ77ulAFVRJDIlxdW1ntjYlpCoQ8g/KEUEfKaAJDdGcJIRFDJcMu&#10;IrggyyKAM4GTxxigBZCIZHaEZlVQ82xS8eScAocYJ5oAaFultyLm8j8tSfN82IIdxbJ+6SOBQAq6&#10;jKoYAbGIJJ6mdhwp+XJGP9rFAEMMce1VmuUhn2ebceW22VWPBJCnLEsRmgB8Mt9dgSRfZmSRvKd5&#10;srIpHAcNtyq/TJzQBNIsEZKLZogUEiVMSuzOQcA7c44zkigCuI47qC5uNT3CSOZTb+Uf4oyCoBTG&#10;eQOTQBHJI1wIzJcLsjLC6tMna6Ng/OApBY4oAjWN9LhlkWGAgybrgqAZACNwUA8k5HAFAD1a7vU+&#10;2RICHQoZ5pSGWMkhgwUtxjtwaALMiNdBYTKsCOPNMpUMSoGEjJwTk5J6dqAI7qO4DxTXEccixKoe&#10;W2QKwDZCq/OCBxxn8KAJxb3FxKrpMbYxqVlcxJ8vTAUZx3PSgB1sltBMXtg9qqqrSCRvMSTOFBU9&#10;QQSD06UAQyNcwobmW4SO1DgyXW5hJz0XaAcgmgBApuTCypDI1yN8UMhCSIhGTkZPp1oAWCJvsxuk&#10;j8oLuRFiU4AQlR97b1I6g+9AE0h1CKCPzbyKaKP/AF0V3gkZPyYGSODnoaAKyyXK3YeaxhRIN2F2&#10;L5bE/wCymfunkZoAlkuVkHmTusEk7qAjv882AMhAp6dqAIy11LOz2sKzoqhprYqCHOcDY/bGe9AD&#10;42uY7doW3aegJ81Y0BHzMc7WUHtQA6Jg/nSfazPMxARd2wkqOCSncf7VAFe3tp7hTGLuDylVpL1Q&#10;EPzdMswyWJJ5oAfboBbmV7ezSS4bYZlkJkQoBtcArwMD+HPNAE89sgZ7q3sor10jIjknYmQvJgkZ&#10;IPHHtQBXY+bZyC7gksZElDpLHiQu6EbFXHOAQBk0ARXDTFomvJpFa2wZoIBIm8SD/loFyGbj1oAT&#10;bqNmkj2kyhFci5LxIrhTliDnJJBx2oAltnubkh4lMEMq4nvGYD5MkEMFLEjHbFAD5FSSNDd3Fu8U&#10;uZ5J2U+YIwPkjwFPzH/GgBZJFItpWt7dmdQJMqomihP3Qwz0Bx3oAlZYzKJA32eRARLcCIMqAn5Q&#10;ig4z9DQAkKRR/O17GkMW1mhuP3nmZIUYxnBUkEe1AEct3fLK8rSNb2kRx5isSHJbjIXJ2kmgBGRJ&#10;SjPsd7gboo/M2MB1PCnpQBHapeXMX2m3tlaAb4ktQoUsI8gZZyuOR1oAtGa+t4YoVBtlTPnxMRKF&#10;Dn5dpAI67s4oAhit5nu3uJlhlMLBYosLHGvHIYR5yQeeaAFZ7i83sZoBFLJteKZkYXBQDIUjPGOK&#10;AGm3SAySG1iZyokeKFt4Zh93yzgDcPSgB3lXq27zwLlwpDifKMN5y2CMr06YNAEguJBEYoWaCZsF&#10;5GwzysBhemSMerUAVY7W6Zis84j8iPzp2tU2sJG+Ulyp+YkkZ+tAE8K3k8QkimhjaU+S88nyyIV4&#10;EnKnC4/u9+aAJzb28c7fZ7NZhsybpsFnlbBxk8449KAKcjxiya41aFIiJvNFwmTIShyixgDnBAGe&#10;KAGtdI62rOfLnHM9q+9ZPKkAOXUAgscetACO8mmxyGCVAVfN3M0XKq+TjHJY5AoAInuLyNZLi9iF&#10;s3yvcTEbtm4ja6IW4+tAEskzXDhJ3RYWUyglN25RwikgE55J/CgB1w8SLBNNHC0jKFkdCFkVD90b&#10;QQNoOKAHAXV5cpIgRIogVk3RJ9VCfNxQAtu8MBIhLaaiYdoQftCurHb8jAEggkHJXpQAhjuZJJrl&#10;r52gjkVYyshQAk9H2ckE0ARG3mvnGxre4t5S2IGZQpxyQSM9qAC1tAlm149jFGG3JDDbsC37oHaP&#10;n2AE7eMUAWJRqMcST2yi4kRNskN5ISyB+VxnK9d33TQBEI7nzgPskNuITjJVNpbHK4Geh7n0oAbO&#10;13M7SXDeSpZdoXg3D4wwGCRjHFADmiujI72xJdUDSxBBhm6fKx4yM0ASRJdxoyxh7dSP9JcoEBYn&#10;kggntxxQAi3KwQb3liZ5CWlmbIlfAO3aADyPUkUAQWsZkWJDLFHMU864UhRNHuGNzYOWJY/NQBPH&#10;IfKLh4I5ZW8uS7bfujP3Q4+U4UjH3c85OKAHS28Clnl+zXiIPllmUGR5GIOO5xx1NAFV7nzIJX1K&#10;1a08uQvG0Q3iR0YbNuOcA9zQAS3FsFt2uZniuF/11urSIzRuByyIME8UAQrJqVvvazMcsCSf6Us0&#10;Sh9rZbGc7uCB2oAfBc3FyiqR/Z8D5Ek6Mr4jLEFSE3HHfkcUAWPsy3zs1zfJOj4kRcFdqKPlR2UZ&#10;3Hk0AMmV59kg+yzwcpcBdhwn8KntgHHGaAJVtIgwllhit2A+Z4gr4wAUCLkAHr0oAWNERmu7IBWj&#10;QYhuJGk3h8D5W5AIJyOBxmgBJX1ABjDM9pBGygz7txZieFOMnaT7UAQy2t1PIDNiVSN8SQ/u/mI5&#10;3YJB4oAdbW17NbG6gRokUPFHDGqqSIsgZ37euOo+tAFoG9t1RbdGwF/0nzyCBn7hHJ77ulAFZFkh&#10;dLi5trPZGxLuVCHkE7Qigj5TQA83TXASRhFC9wy4iuCplkUAZwATxxigBZCsTyPCu6ZVDzbFLx5J&#10;wChAwTzQA0R3K27C4u49gP70SxhGLFufukjgUAKuouu5fuMQSeN3nMOFPy5PH+1igCK3RdqrJcJD&#10;MU8242HbKrHgkhTliWIzQA6CS/u8Sp9mdJW8l3mysikcK4O3Kr9MnNAE0iQRkoLREVQSsibZWZ3I&#10;OA23OOM5IoArCGO5gubnUi4kSYG38s9GjIKgFMZ5A5NAEcshuRFvuVKxswu7TLbXRsH5woILHFAD&#10;BG2lwyusNvt35nKgFwMbgoB5LZHAFAEiNd3q/bIQCHQoZ55SGWNidwZQW4x260ATyI9yqwGZYUce&#10;a0hUMxUDCRk4Jycn8qAI7yO4Vo57mOORYlUNJbIFYBsgK/OCBxgZ/CgCwILm4mWSOU2xjUpLIYo/&#10;l9AozjPJ6UAOtlgglJtS9oqqrS+Y29JOighuoIJB6dKAIpGuIU+0yXSJaq+XutzB+Twu0A5BNADQ&#10;puDCwjhka5G6KCRgkiIRk5HPp1oAdAjC1a6SLyyN0aiJTgBCVH3to5I6596AJHOoRwxiW6inij/1&#10;0d3jIyfkwMkcHd0NAECzXS3fmS2MCRwbgqbF8tifZM/dPIzQBLLcrIPMnZYJZ3UBHf55sABgiqfu&#10;445oAiZrqa4ZrWFZ0RQ0tuVGHOcDY/bGe9AEiPdRW7RMGsFBJlCICPmY7tpUHtQA6J1fzpDdmeZi&#10;Ai7thYqOCSncf7VAFaC1mulMQuoPJVWkvFGw/N0yxBJYknmgB9vGq25le3s0advLNwJCZEKAbXUF&#10;eBgfw96AJ7i1i3PdW1nFfSKmI3nYmUvJgkZIPHHtQBXkLzWUgu4JLCRJQ6TR4kZ3QjYq98ZwMmgC&#10;G4M2YmuppEa2wZoLcSJvEg/5aBchmOPWgBNuoWkcjWk/yo5F0XiRXCn5iDnJJBx2oAmtXuLhg0Ya&#10;2hlXE94zD7gJBDKpYkY7YoAe6xyIjXdxbPFLmeSdkYSiMA7I+FPzH296ACSRSLaZoLdndQJMqomj&#10;hP3QwzjAOO9AE7JGZA4f7PJGCJbgRB0QE/KEUHGefWgBkKRR5Y3saRRbWMVx+8EgJCjGM4Kkgj2o&#10;AZLd3yzPIXa3tITjzFJIdieMhcnaSaAEZFlKNIEZ7gboovM2MBjJ4U9KAI7VL26j+1wwAwLviS0U&#10;BSwjyB8zlccjr+NAFozX9vBFCgNsiZ8+JiJNqufl2nBHXdnFAEMVvNJdvcSpDN5LBY48LGi8chhH&#10;nkHnmgBZJbi93t5sCwyybXhmZXFwUAyFIzxjigBDBHbmSQ2kRlKiR4oG8wMw+75ZwBn2oAd5d8IH&#10;nhTLqpVlmzGwLnLYI3L044oAeLl1iMULNDMcF3OGaVwML0yePVqAKsVrdsSs04jMMfnTtbJtcSMN&#10;pLlSdxJIz9aALEIvZ498c0MZkPkvPJ8silcAScqcLj+73yaAJzb20c7GCzWYBMm5bBLytjjJ5xx6&#10;UAUXMIsmudWhSFxL5ouEyZSUOUWMAc4IAzxQAjXMbLatK3lTjma0besghkAOXVQQWOPWgALy6Ykp&#10;tZE4fN3M0XKq+TjuWOQKAEja5vVWW6vYvszcNcTYDBNxG10Qtx9elAEskr3DhLiRFgZWl3bN29Rw&#10;iEgE55J/CgBZzCghnmSJpWUK7qQsixn7o2ggbQcUAOxdXlwjoFWOMFZA8SYH90J83FADrd4Lf5Id&#10;2mJGAzQg/aFdWO35GAJBBIOSvSgBpjuZJJrltQdoI3VYyrlApz0fbyQTQBGbae+bKPb3EExbEDOo&#10;U45IyAe1ACW1oEsmvXsYo1bckMFuwLHygQo+fYATt4xQBZl/tKOJJ7VBcyIm2SK8kO5A/K4zleu7&#10;7poAiCXYlA+yw2xiOCSqbSccrgbvunufSgBszXUzmS4k8sb12hes74ww4JBGOKAHvFdGR3tyWZED&#10;SxBRhm6DaSMZGfagCSFbuNHWMPbgj/SHZQgJJ5IIJ7ccUANW6EMG95IWeTLyzklZnwDt2gA8j1OK&#10;AIbVTIIkEkUcpj864Uqomj3DG5sHLEsfmoAnjlPklw0CSyt5cl427dGR8ocDacKR/d75OKAFmt7c&#10;MWl+zXqR8rLMoMjSMQcHvjjqaAKz3PmQSvqVo1r5TmSJohvEjow2bcc4B7mgBJbm3CwPczNFcj/X&#10;2ytIrNG4ByyIME8UAQh9Rg3mz8ua3RyLtZolV9rZbGSc8EelAD7e4muEVQP7PgbPmXCMrgRliCpC&#10;bjjucjigCc2yXzu1xfpOj4kRdpXag+6jsozuPJoASdZplSQfZZoPuT4CHCD7qk9MA470APWziBEs&#10;sMVu4B3PEFfGBlAikgBuvSgBUjjQvdWeVaNBiG4kZ9wfA+VucEE5HTigAlbUFB8md7O3jZQZ924s&#10;xPCnqdpNAEMtpczzB5gJVI3wrD+7yzDncQSDxQA62tr2a2N1CrQqA8UcMaqrERZAzv2jnHUfWgC0&#10;Pt1uqLbq2Nv+leewIG77hHJ77ulAFZFlglW4uLez2xklpCoQjKk7Qigj5TQA83bTlGYRRSXDL+7u&#10;MebIoAzgAnjAxQAsh8p5HhXMqqHm2KXQknA2EDBIzQA3ZciBvtN6gjU/vBLGEJYtk8KSOBQA5dRk&#10;QMo+RiCT3MzDhT8uTx/tYoAhgRNipJcJDOU825KHEqk8EkKcsSxGaAHQzX12BJELVo5G8l3mysik&#10;cBw23Kr9MnPNAEzpbxEqLNECglZI8SszuQcBtuccZyRQBXEUd1Bc3Gp7xIkwa38o4+aNgVAK4zyB&#10;yf5UARyyG4EW+4XZGWF3aZba6Ng/OFUgscUAMWNtLhlkSC3A37rgqAXAI3BQDyWyBgUAPRru8X7X&#10;EoIdChnnlIdY2JBDKpbjHbg0AWJEa6VYGmWFHHmmQrvJUDCRk4Jycn8qAIruKYNHPdRxyLEqhpLZ&#10;NrANkKrc4IHGBn8KAHXFvcTxvIkptfLidZHMSfLxkbRnHc8igBi2rW9tG90jyWYYyMr5jk4+6mRj&#10;POCKANHz/wDRra5uoFt0+ZYYBIJHJJyhkAZvUZz0oArQeVbK6SywwpOS0dscfvAoAbYSSeuD1oAH&#10;sWWKG6u7ljYzk7Y0dZCfNB245OOvTtQBVmngWSSKa6jUoBGEkYqm8ZKs2eQSD+lAEk0MlusMv2fc&#10;txHvV1JcCZsNg5Y5GN1ADnSO7Rs+Wtuw+YgZZHPB24OVGe9ADJdNuEtE+yNOI96kyRMUAZc8kDqO&#10;aAIrqwmdBC1tveQ7hceYylBkbWwVyScDI9KALFos8EjW9nHCbsg7ZJMxhvMAH8RAyNp7UAEkaW/l&#10;yTNEpD+WkybGV2wSdzHr+OaAGzi1uom/strTzXOI98hWQHaNwwGC/Mc4+WgClELsXsa2lni/25nj&#10;VmOEBwQQDxkH1FAFiSW8uy2jnT5rW2DOYkY5DclsBiGB7j71AFrbLbzLply6R2wIYKFEbROAMbnP&#10;UHNAFOSGH7QFjn8y4Q71njaMRFhkktuBU/hQAfY4QRdi2lVmcPdjcWiLr0YCMheRjj86AL1kIvsT&#10;zSs6iVvMaQFQ4BICqy8hevTg0AVmjCebHLKI7a4lIcIpCliP3ZIOeeh4wKAKkFzcXF4NPaCSWKzx&#10;5ksYDgO2cEtypyDQBfBNpb4e3jitgCHacsnlrkbVLkjnODmgC1LOiQ2dxd2kMqEMI1tWDjI+ZC4L&#10;HIye9AEVuUhSRmeG0RwW8qUBtyrjO3ccgdOhxQAjRmK1gvnuGaC7Y7PIcMW38r8uSBgnpjigDPMM&#10;8lw7Tw20khIVpC5Ukn+IgjcpxgcccUAXZVW1WP7HEUSRPlDswBuGIJBLHJUAN7UAPlge7VhNbLJE&#10;y7N0JRxGedxVgcqCe4oArS6fIbDy7G5a2tg6q86sU+bByAe/BOMUASX1vIiLZwRyNGUBjmLkuGDD&#10;awXvnrzQBGkOpGeWyhtbdyELGSUiMyGTAAAJ25BUnmgCTZDaLHGLm0hijwESJVw0jAkhjyDjB60A&#10;Nnt4bhPOsLWCS5xm2jMpUoQBnKKwXk5xkUAZ8cQeeBpPtD6grmaa0QtsCjoDt6c9BQBp2zTTxNay&#10;wXWnO7v9kikYykKST975uccAZ/WgBJP3Fwthe3JWK4m3Rll8qQOqgcufvD60AQy2kbXqwG9N06M0&#10;jyDyipfBzuJGCD7UAKfs8bSXFtYfZZm+W7aR2a3DL91/lO3LDHFAFi3SBLXzZx9pWYmWS5twFAHG&#10;1WDcDOTwMGgCIods5Zxb2sjn7Q5QlVzzGWDZx/D04oAp22pSy3K2UVvJK1uV3XNuCV3c4L9UIP0o&#10;AtQ2d/Egmk0m3MEhPm3ErNHKiE427iAfT24oA0pLyCOC1K20IiUlEhRsBpOqlyxOR60ARxLJCHa4&#10;hijVgQseUdCickqxO4ZyOBQBA4RbFLn7dHbWV22wPG4LMJOQFByAeemOKAK8hkjuGij8l0VVTczD&#10;c0gPXbwRlT7DigBb2O6BWGK1C2bx7iJGxvuWIYg8nKj5s5NAFjyPPjNr5dubQIN0MGD5Tt97aUJ2&#10;gnPIoAqy6PKLQG2SaGKMqVeOQoitzzjvgGgB19YwfZora5uLyZA3mxAORhwcoQo684OD2oAmsIL5&#10;WfaiQ3boWjecguVlwBkAlcjb+FAET/ZbXy917CgllxDtAHnSFeQT3xj+LvQBJcWEd0d1sIbqT5mj&#10;t3k/eK23BBCsBhjnGRQBQSZftCCNGg1MZ8+AtIIY0HTe2eCfrQBajMkqizmtbiJpHdrfZ+8ULy3D&#10;tnJPIXn9aAJZHMc32W7nMEbyBvNmQxujKBjc7YyOe5oAgkWMXKxwXX2q6LmRrmPYFZ1BJ8zIIIPt&#10;QBGllO07XkGiQx3Ezf6bcl2aMdt4CjGSoAxQBo2z2cNqwibzUdi7yoBECcgBTvHy9egxQBC8M+Jm&#10;uINtu7FJZI9rxqOsbMW554PFAGfb6qbmU6dbL5UduVjku4skbjnHJyhyPagDQWO8so18mwi+xFcP&#10;NL8swAIGwdOvBz7UAWLy5lkjgilsIBYxhlEUcigySZ3JvBLDGT82TQAWim1jaBvstvCE3CyG1gVH&#10;JwcnAPHQ0AQPbiK0iv5iYrab/U+TKHXEn3cKcgEZ6Y4oAqSxw7v9NvTOsbBlizgvKMlSVGCOuB0H&#10;FAFryZoo0uPLe289N0ayuZHEzMDhgCeMZ69KAEkSG4BikeOSCc/Ikf3lkIw2zacjJGc0ANm0O5MC&#10;qks/2SNgzAHGHwR14zwTQAaglsLc2ZnnXA/ds8jqkZBBRjnqScEj0oALa3u45ceRDNdujOtwMDKy&#10;AY4LAE5U470AIwtYAkv2uG3G/CyFeXcjJDFjzjHfigCSaOKVRLp0UF1eSZaJPMKyAqozuRXAwxzj&#10;IoAzLeC+mvI5F01DqzsWuQruFSLoc8ZB7daANOOfeh0yK3ntMyOLaN9xU8kkCRwc9MDBoAklWeO5&#10;FrqIfaz4WY7V8soON0jYJBz70AU5TbPKba21OLzN+Xul2BWYAkhiw2nPbbQA8QSwzmfTtJSIuoW7&#10;mZvMUspxvCqdvzL+dAEmfMhkg8pZrLmSeVdsO5sjapBBC9eRxQAqwSxpNAVhgsf+W8cC5RS3MZbq&#10;OeOmKAM22vZJ7j7JHYyD7IEH2iA7o1Yk7WOcoeO2KALwtWtraJ7qN5LIMZGD5jkGPupxjPOCKANE&#10;XP8Ao9tc3VutunIhhWQSOTnKGQBmGORnNAFa38u2VlmmhhS4JaK2OMyBQM7CSTycHrQAPZMsMN3d&#10;3TNYzk7YkdZCfNB24znH3unagCrNNAskkct0imMCMLIxWPeOVZs8gkH9KAHzW7wLDN9nLrPHvV1Y&#10;sBM2GwQW5H3qAHukV2jjEawsuWOMtG54O3Byoz3FADJdMultEFoZvLDgtJExjAZc8kDqOaAIruwm&#10;kjEL2255DuFz5jKUBI2tyuSTgZGelAFizSe3ke3sY4WuiCVkkygfzMDqxAyNp7UAEqJB5cs7xoQ3&#10;lxyx7GR2wSdzHr365oAbOttcwt/ZbWhlkOIw8hWQYUbhgMF+Y5x8tAFKEXS3sa2dli/xmdFZjtQc&#10;EEA8ZB9RQBZke7uy+jmwmtrYM5ijc5DnJbAYhge4HzfrQBaKzW8yaXcvHFbAhtoURtG4Axuc9Qc0&#10;AUpYYftG2KbzLhDvW4jaMRFhnJbcCp/CgA+xQgi7FtKrswe7G4tGXXowWMheRjigC9YiIWTzys6C&#10;QmRpcrvAyAqsvIXr04NAFVotvmpLMEtbmU7wikAkj5CQc89DxQBVguprm8GnvDLLFZ43yxgOA7Zw&#10;S3KnINAF4E2ltg26JbYIZrktGY1/hUsT64OaALc0yrBZzXlpDIhDeWtqwcZHzIZNzHIJPegCK3KQ&#10;RyO7w2iOC3kzANlVxnaWOQOnQ0AIytDbQ3rykwXTHYbdwxYPyvy5IHJ6Y4oAz2inknZp4bZ5CwVp&#10;GcqSf7xBG4HHHBxxQBdlC2ip9jj2LKuVDlgDcMQSCWOSAA3tQA+WFrwMJ7ZZImXZuiKOIzzuKsDl&#10;QT3FAFaXTpDYeXY3LW1qJFVpgxT5sHIB78HjFAD722eNFs4I5WjKApMXJdWDDawXvnqc0AMSLU2u&#10;JLKC0t3xGWMkpEZkMuMDGdvBU9aAJNkdokcfn2kMUeAiQgYeRgSQx5Bxg9aAGz21vcIZrG2gkusb&#10;raIzFShAGcorBeTnGVoAoRxb54Gk+0NqAczTWsZbaFHQHb056c0AaVu01xG1pLFd6c7u/wBlilbz&#10;SEyT975uccAZ/WgBJD5Nwthe3JENxNujLL5MgdVA5c43fjQBFLZxveLAb03LIzSNIPKKs4BzuYjB&#10;B9qADbBE73FtYi1mYbLt5XZrcMv3X+U7csuOKALFusCWvmzj7WJiZXubYKoA42qQ3Azk8DBoAiKM&#10;VnLMLa1kY/aHZCVGRmMsGzj+HpxQBTt9SlluVsoraSVrfaGubYEpvycM/VCD9KALUVrfxRiSTSrY&#10;wSMTLPKzRyohIG3cRn09uKANN7yGG3tiLaERKSkcMTcPJ1UuWJyPWgCGJWhDNcRRxBgQsWUdDHHy&#10;SrMdwzkcCgCFgq2aXP2yO2sbptgeNwzMJOQFByAeemOKAK8hkS5aOPymRUVNzEF2cHrtzlcqfYcU&#10;ALex3SlYYbNRZtHuIkfBe5YhiCMn5R82cmgCx5Xnxm18q3NmIxmK3wfKdvvbSp+UE55FAFWXR5vs&#10;ga2SeGJCpWRJCqKeecd8A0AOv7KD7NHbXN1eTID5sShiMODlDgdecHB7UAS2EF8GYoqQ3jqWjeYg&#10;uVlwBlQSuRtPuKAIpBa23ll72FRJLiEoMGWQryCe+Mfxd6AJZ7GK5YG2WG6l+Zo7eR/3ittwchWA&#10;wxzjIoAoJKfPRYozDqYz59uWkEMcY6bmzwT9aALSGSZRZ3FrPE0jO1uUzIgUZPDtnOeQvP60ASO3&#10;lTi1uZzDHI4YyzKY3RlAxud8ZHPc0ARSCJblY4rz7RdFjI1zDsCM6gk+ZkYIPtQBEllcGZr2DRIY&#10;7idsXlwXZox28wBRjlQBigDQtns4bV/JPmq7FnlQeUCcgBTvHy9TwMUARSW8585riErbyOUmkj2t&#10;Eo6xsxbnng8UAZ9vqjXDnTrZRFHblI5LyLJG45I5OUOR7UAaKR3tkiiDT4jY7MPNL8swAIGzqOvB&#10;z7UAT3lzLIlvFNYW4sY1YCGORQZJM7k3ZLDGT82TQAWi/ZI2gb7LbwBNwsxtYEDk7Tk4B46GgCB7&#10;fbaxX8reXbz/AOpEMoZcSfdwpyBjPTHFAFWVIN+L69aZI2BEWcb5Rkg4GCOuB0FAFnypYo0uVje2&#10;E6bo0mfzHEzMDhgCeMZ69KAEdIrhfKlaOSCc/KkXDLIRhthU5HIzmgBs2hXJt1RZZ/skbhmAOMPg&#10;jqOvBNAC6gtstv8AYzLMuB+7Z5HVIyDlGOepJwSPSgBttBdpJt+zxTXkiF1uFwBtkAxwWAJ+U44z&#10;QAr/AGa3Cy/bIbb5sLIyffcjJDE9cY78UAPmSKZVk06OC6u5MtEvmFZAVUZ3IrgYY5xkUAZdvb30&#10;14ki6an9qyOWuQruFSLpycZB7daANSKYMp02K2uLUmR/s8bbmU8knEjg544ABoAkmE6XK2uoK2xp&#10;MLMQqGMoON0jYJBz70AU5TA0pt7fUot5clrpSih2AOQxYbSD/s0AO8h4Z2n0/SkiLqBdys3mIXU4&#10;3hUIX5l/OgCUEvBJD5Sy2XMk0y7YSzZG1SCML1OelAAIJkWW3Jihsv8AlvFCuUQtzGW6jnjpQBnW&#10;97JPP9jjsZP9DCgXMBLRqxJwxzlDx7UAX1tTbWsTXUbvZBjIwfMcgx0TIxnnBFAGiJ/9Htrq6t0t&#10;0+YQwCQSOTnKGQbmGORnPSgCrAY7YOs00MSTktFanHzhQM7Dknrg9aAB7J1ihuru5Y2M5JWNHWQn&#10;zQduOuOvTtQBUnmt1keOW6RTGBGFkYrGXHKs2eQSD+lAEk0D26xSmDcLiPerqS4EzENhsscjG6gB&#10;7JHcxvxGIHUbiBlo3PB24OVGe9AEcum3C2kf2Rpwm8EyRMUAZc9QMZFAEd3p88kYga03vIci58xg&#10;yAkbWwVyScDIz0oAs2iTwStBYxwtd4O2ST92H8zA43HGRsPagBJkjg8uWZ4lIby45Y9jK7YJO5ie&#10;eh65oAbOLa5hP9mG082Q4j3yFZB8o3DAYL8xzj5aAKUIuxexrZWRF/tzOgZjtQHBBAPGQfUUAWZJ&#10;Lu7ZtGNjNbWwZzFG5yHOScBiG9wPm/WgCyVlglTS7mRIrYENtVRG0bgDAZz1BzQBTlghNxsjm8y4&#10;Q71uI2jEW4ZyW3AqfwoAT7HbqRdi1lV2bfdclojIvRgIyF5GOPzoAv2OwWT3EjMolYyGTKhgCQFV&#10;l5C9enBoAqtEV81JpVS1uJTv2KduSP3ZIOeeh4xQBQ+0yXEr6e8Es8Nmv72SMeYN7BsEtyvINAFx&#10;obSO8hFzK8l0q7UVOIzxjc2cfw56ZoAiujE5kmtrK2jTgNJdSZWR1+UsgVcjgAAevNAFoXsRZVmC&#10;NKdsVsVOU2nrgY55HPNAFOVbY3Cy6es6qrgzblBtg2efKAzgjrQBoRafb2yz313C4tXJaDzJAYy/&#10;dshScjsKALBjtGw0ttcTSOgcrAyh3bHJUEgbepoApNqNqbmO0tLC4SJSfMD4ZATjqSo/KgCs6pLO&#10;hM0jQzMSV/1UcLADG0clupHJFAD7xIyiTNE0l7GN0sb7xEir8qsQDhug4oAVri5ABfUEuLoHbHAI&#10;dsEaKAS248/xdM0AVJoJ2vdq6bG1lebHjkhbfCzAZc8kbeee9AFpV1GKXyraO2dTywEZVlKDIXk4&#10;KnjmgBtzp+lqUN7bPaXZxJFeW2U3OnGwncTg0AJFEJJg5inNohZhubzDCWH3FUDOWPvQBce9gFle&#10;W0CTKJypTzYx5isuMEsDgjIoAchnDRxXNxE0xQRyZX5Bt+8wxjpg8mgDOu72CK7i0xUF5G8gea4i&#10;YxQhcY5yDk47UAacs0most1A9paxvkJNKgBZj0GA3Xg96AGSPZwRxRt5b+afK3xHc5Ziei9se5oA&#10;gtw8NsLSK6lC8+XOIlHmEE7w4yQCPlwc0ATf2MiXHm3DmTam2GMuGVn67j6fKDQBXuYYIZPNtbJF&#10;Z1Bf96QGbGCVGMZwAMetAEj3gubpbRreTCR5WV1HlFepHzDJPHagCq620l617aRTOquD5EuEgVhj&#10;JiC5Occ80AWzYW0DTX95YsY8mS3aSWRYQe7cKdxB7YoAsh7m4cI9w1yQoka2WMKjORyysecYyRk0&#10;AUJBA7rENJM6NKOk+4KO5xtXr1xQAjRGeWCGM/6PKWMkboYkhK/d2gk7z7ZFABNBbRRfaJsw3r48&#10;9QDGNsPyoThjxwOKAJftECpmWVruYFtrD5kiVAD8vfnceKAKMjMLjyrCyFraXyo8UkafJJIuGLMT&#10;jaMjNAFtI9Rt7p33RyzMvy+WMCNlHQjuD60AMvJdJza29wk0d/GfMju7ZQqbhwVcnsc+9AEYgE7m&#10;5e0MNqHxC07hmXcDxtUZGWPrQBqLq0EdtdRtNK5lZY4lZAxjONo5BPGaAIjcCK3gsFu4Y3J8u5uE&#10;j3qxU5YjsMYxmgCvdQlbj7CsaXdi773lWTbFyBjsfmwOlAGjLm4niubWWOETKSrRJtf5gDgqWwW4&#10;NAFS5kg8yGxEDmDY3nzeXne5P3fm7j+dAEdqs6IytNJJH/y7MyLFuwfnDgEkYBGOTQAT6LH9tE1x&#10;CZpIU/crvkCZxwzY4OAD2oAhumuzOPs0kBAUGSGQFYN5G0sp2k52gYGevNAD5Imun8u6sY7nJXyZ&#10;BLlNgOWwpxk8UARtDFNdiaztGeGNgZLa5QpEmDjMQyeR96gC1FptjZ/adQv7b7NFOwaGTzDEpKdw&#10;QGPHpQBeR7WX5JYri7jCGaTBDFpAP4BjO3GTQBmvdWewW+n6c8XmOON/IIIOT8qigBrQNLcxmSaR&#10;hMCSp/dQwMBxtUZ3Hk9cUANuL+3RIFaeVtQB/wBJRUxEqoNilieo6cCgB0k1qYXuJhG90X8uB5OU&#10;CRgHcMcj7x4oAjF0IrwGCJYre9CLA0C74WbGWJzyozznmgBxa6tXENlJErOcvcQIGG9Rnac8YPHN&#10;AE11Y2LJELqGZJkzJBPEVZTL3VieRnsKAIUsh5q3LWs8cLN+5VJP3kYYZxt4HLH9aAL7aqjC5slF&#10;40RXLG4hVgrYwBvJyRkdhQBGJyFSGS5gLE+XJ8uASmCSMYOAARmgClqEJF4tmtjHeW+7zWmWWWOF&#10;VIGOBkM3tQBpSS6pe3UMlrq1siOpYxfZtkalx0JJJLYHrQBUu7SMrFBNYxXEUhw8ySbmJzzhcgZH&#10;160AOtIrsQi3DF4gD5Qlh8tmAJ3bhuIOBtxzQA3+w7aG7a4vQI5CoWMoxTeU6E88DaDQA2dovNb7&#10;JbpLGFLzvLIWTeBt+QBc5KgYHrzQAjSpMhgFqEdwvkOONwBDHIwM9B3oAb9mRr838UU8rLgmCbCW&#10;0Z6FolXJ3D7wzQBKkum2rNNdJJ87bo33bIcgYLE7TkjPSgC4zWtzG7zWpfgMGkZd0rjqVxyFxk0A&#10;QJqOnQsgt7Y73kESokm8Lu4yflGAaAKs3lO9vbwXEiRTuxlmRdsMbAcBQdwJycdRQBPOirAsrSSP&#10;cAHzoWAaMbflUn8uBQAObaFBPPulvnOyEQ8BIkAbPJHdjxQBUkuZH1MW1rayQWFzGH8wRBoHfG5s&#10;s3I5GeAaAJB9sguZGieKUucoY/kKuoB2+pUjv+lAC39jpztCLiwkW8i/ewXMRcRhh/C3POfoaAIk&#10;g1CWeNzKwt1OY7dk+SLeDntnJJ4yaAL0kjSQXUE1vJdRyupUyEMYwOOCDz3oAcsk3lQWO+1/553A&#10;kiYHCHkqc4IGKAKF1bRwXbWjW8TW07q8t1DI0KlVxgDGSTx0oA12ne8miktrqIW7K8jylMlWYDCB&#10;c5LEA0AUbmO2WCO1htkCTA7pVGJXcHIyOBkfWgB1pb3yBvtE8shEf+jFkEY6nfvUMeQMYOTQBEYb&#10;SK9iFzK8tyq7UCcIeMbmzj+HPrQBFdNDIXmtbK2jTgM91IdsjD5SyhVyOAAB680AWlvYSwEwVpTt&#10;jtihym09cDHPI55oAqS/ZTOsunpOqhx5u9QbcHPJjA3YI60AaEdhBbJNe3ULC1cloPMkHlF+pbIQ&#10;ncPSgCwYrV8GS3uJXZQ5WBlDu2OSoJA29TQBSk1G0NxHaW1hcrEpPm78MgJx1JUH8KAKziKe4Qie&#10;RoZnJK58mOFlAxtHJbqRyRQA+9jiKJLJE8t7GN0sTGQRIqfKrHBwwyBxQAr3FwApfUEuLoHbHbrD&#10;iCNAAS248/xdM0AVJYJ3vdq6an2G82NHJE2+FiBlzyRt5570AWlXUIpTFapbODksBGVZSgyF+Y4K&#10;njmgBLqw0tdpvLZ7O8OJIry2ymXj42E7icEUANigMkokaOc2ilnUlvMMRYfcC4zkmgC295CLK7to&#10;UmAnKlPNjG9WXGCWBwRke1AD185THFcXETTFBHICvyLt+8wxjpg8mgDOvLyGO8i0tEF1E8gea4iJ&#10;ihC4xg5BycdqANSWV9RkW6hktLaJ87JpkwWJ6DAbrwe9AEcklnCkMZETiU+Vvi+ZyzE9u2Pc0AQw&#10;CaG3W1S5lC/8s7gRKBJgneHGSAR8uDmgCX+xkS5Ety5k2oVhiLBlZzzuPp8oNAFe6jijk820skVn&#10;Ub/3pG4gYJUYxnAAx60APe7+0XK2kkEu1I8q7qDER1I+YZJ47UAVnFq9617awzuiuD5E2Et0Ixkx&#10;BckEDnmgC21haxNNqF3YsYwd9uzyyLCDjluFO4g9sUAWd9xO4R55LkhfMa3WJVQuRywY84wSRk0A&#10;UZDbu6xLpBmVpQOJ96qOMnG1frigBjRtcSwwxnFtIzGSN0MSwlR8uwEnefbIoAWW3t4o/tM5aG9k&#10;x56qDGNsXyoThjkcDigCU3Nqi7pZWurgbtrDLJEiAH5e/O48UAUpGYXHlWFkLW0v1R4pI1+SR1wx&#10;JJxtGRmgC1HDfwXbyAxyzsmVMfAjZRkgjuD60AMvJdIzbQXEc638Z3x3VsoWPcOCrknoc+9AEYtx&#10;OxupLQw2wciFp3DMuR02qMjLHjmgDVXVoI7e6jaaVzMyxwo6BjGcYHzAnjNAELXOyGDT0u4ImP7u&#10;5nWPerFTliOwxjGaAK91A6XIsRGt3Yu295Fk2xcgY7ElsdqANGUGeaK5tpY4BMpKtEmx/mAOCpbB&#10;bg0AVLl4DJDYiBzBsbz5vLzvcn7vzdx/OgCO1S4RHVp5ZE/5diyLFuwfnDgEkYBGOTQAs2jRC9E1&#10;xCZpok/cKXk8vOMhmA4OADQBBcNemcfZJLfAXMsMgKw7sbSyttJB2gYGetAD5InunEd3YR3HK+TK&#10;JcpsBy2FOMnigCMxxy3QmsbVnhRgZLa4TZEmDjMXJyR96gC1Hptpa/adQ1C1+zQzMGhlEhiUlO+Q&#10;CePSgC6j2spKSx3F6gQzSFSrEyAc7B124yaAM17ux2C30/Tni8xx8u/5gQR8zfKo/CgBGtzLdRmS&#10;aUiYElf9VDbsBxtUZ3Hk9cUANuNQto44Q80r6gP+PhAm2JVQbFZj3HTgUAOkuLYwPcTLG9yX8uBp&#10;B8gSMA7vl5H3jxQBH9q8u8HkRrDb3oRYWgXfCzYyxOeVGec80APLXNqwgtJIwzk77mBdw3qM7Tnj&#10;B45zQBJc2OnskSzxTJMmXgmiIKmXurE889qAIVsV81bh7WeOEt+6WN/njDDONvA5Y0AaDapGVubJ&#10;ReeSVyTcQqwU4wBvJyRkdhQAwTEBIXuIckiOQldoJXBZgRg4ABGaAKOoQYvRZJZR3lvu81p1lkjg&#10;VSBjgAhm46UAabzane3MMlrq1tGjqW8v7PsRS46EkklsA96AKd1ZKyxQTWUNzFIcPPHJuYnJzhcg&#10;ZH160ALaQ3iwC33F4lB8oSw+WzAE7gw3EZA245oAT+w7aG7a4vAI5SoWPYxTeUxgnB4G0GgBs5jE&#10;p+x26SRhS87yyFl3gbTsAXOSoGB+NAA8izIYBahWYL5Dj5dwBDHIwM9B3oAYYEkvzfQwzyFNp8ib&#10;CW0R6FolXJ3D7wzQBMkthasZrtJMO26Jt2yEEcFidpJIz0oAts1rco7zWpfgMGkK7pXA5K45C4ya&#10;AIF1OwiKC3tjueQRIiybwueM42jANAFSYRu0FvDcyRxzs3myouIY2A4AHzAnnHUUAWJkRLdZHkka&#10;cA+dCwDRjb8qsfy4FACObWKMTzFpb1zsh8jgJGgBzyR3bGKAKslzI2pLb2lrLBYXMYfzBEGt3fG5&#10;ss3I5GeM0ASBruC5domikLHKmMBdroAdvrtI7570ALf2Wnu8QuLCRbuEebb3MTOIww6q3PIOfQ0A&#10;RJb6jLcRyNO4t1JMdsUwkPmA57ZySeMtQBdllDw3UNxbSXKSMuwykMYwOOCCM9+1AD0kl8qGyElr&#10;gfu7gSRMD8hGSpzggYoAoXVrDDeG1a2ia3ndXkuopGhQquMAY3EnHagDXedryaOS2uovs5V5Gl2E&#10;lWIGEC5yWIBoAo3MdutvHaw2yKs33pVH713ByOOBke5oAdZ296gb7RPLKRH/AKLuQIOp371DHkDG&#10;OTQBE0VpFewrPM0tyq7UC8RkgY3NnH8OfWgCK78ty81tZ20acB3upflkcfLuTauRwAAPXnvQBaW8&#10;gLBZwjSnbHbFDldp64GOenPNAFSUWpuFl09JwquPN3qDbA55MYGcMOtAGhFYQ2yT3t3CwtXy1uJJ&#10;B5Rfu2QhOR6UAWDHaH5pba4mkdA5WBlDu2OSoJxt6mgCk2o2rXEdpaWFwkQJ8zfhkBPqSooArOEm&#10;nTE0jQzOSQf3McLADG0clupHJFAD7xItizNE8t9HzLE28RIq/KrHBww4HFACvcXWFL6gk91krHbr&#10;DiCJFAJbcef4ulAFOW3ne+wumo1lebHjkibfCxAy55I285PegC2v2+KUxWyWzg5LDy2VlKDIUZOC&#10;p45oAbc6fpS7WvLZ7K8JEkV5bZTLJxsJ3E4NABFDvmEjQztZoWdSzeYYiw+4FAzkk0AWnvoRY3lt&#10;BHMBOVKCWMCRWXGCWBwRkUAPTzx5cVxcwmYoI5Mr8i7fvMMY6YPJoAzru8hhu4dLVRdxPIHmuI2M&#10;UITGO4OWx2oA05Zv7Rdbm3ktLaJs7JpkwzE9sBuvB70AMlks4Y4om8pxKfK3xHc5Zif4e2Pc0AVC&#10;skOnPaJdSIhRhHciJcSfe3hxkgEZXBzQAtvHEhIiQK6SBAHcNIbZgRuYscBsdMdqAJd2nLPIZUmS&#10;zQj7M7AsXYcfKB0wRQAy+urGLzJWiP2IBEgSJfm5Ody+nI7UAEklxawpcx29yRFJ5rRxlWYIfvY3&#10;43cHOKAK/mWk12nmSXUFiSbiWEIyrGH+XeCfkwQOcHtQBo2ETmWW8tT5Kp+6SSRmGYxkKADz9MUA&#10;Rm7NwLjTLaymjab5J2lbAfvvTvjJwfpQAy5vI4p3i1D5mcIq4XDiTHG1iOo5+tADbMC1imkiuTeS&#10;OC7283zb8Hhem0DAoAnSa4WNrOA26zyAsq3Ch1Xj5lZtpwDQBFZ/ZpbeA2luUDhn8u2lyodlO7Yr&#10;NwoJ6AUAVbgJcW7XAQKYkdZrdyYpRtyOq8/NjPFAE7z/AGVI7ryPLnjVUmaAvLlsHAQfhzQBFDdP&#10;IiyQrJBPcyBnQzE5UnOG2E9BzQA37bdwLOjXTNCHzbiKN/JCtgHeyqrnbjP40AW54ocSy5tpLiME&#10;OIldpAu4Jg/LgZz2oAjgukvFjhtrGOJo2WKDbkqp75K/KMfeyaAJr4vuk82yUG33PGyr5kajjlgu&#10;cdaAK8M+jPA8yho0cYZkUgmUDJIBAG3dwaALMyTvIpa3dbJsnEZVpXD4yQkmDgbaAKEFta+eTHCV&#10;ulkY+V5hDC2YFS0hLYzjHSgC1ALKO486WKaKzwEtC25ywU4+UH7uGFADLu5HmSGOyd7YARx7XA2l&#10;jksueVOfSgCSWeW1iE6pdC4gYNtjCNsUgAgM3JIXJoAYZYzOXmnuzpmBJLFIpCoz8B1ONgBxg49K&#10;ALNsWlllms5MSLu3iVigKAY27iATgdKAE32ZS5shbXEV1OFjnVeCwGCJE5wQTwfpQBXvL6YTyQ3G&#10;14nVY1hnUowcZ5VwCQcUALpy/Z4pBaXMTzFSZlYb2fB+4CRgDA/GgCZWnW3NnbPZwoxyJHILBupR&#10;toOM0AMtJhe2kCWKFLdtzpDE3mxqzKdxAYggDPQUAVrmPTXtGupi8bxKwn8ssk42kqAAvYkdqAJp&#10;bpYIILo2pDoyhhGWdicHGPU0ANjvFO6ZUuYb+ZxlJHMiFW5O7Yx6DmgCFr+a2E6NcgWatvgeOORE&#10;YNwVYooLbSM496ALXk5Eky21tdSpuLpBuaTbvAOQ6gc57UAVIpba/kjSHTRDcq22GKEsqJk4O7b8&#10;vAO4mgC7LHcxuZWsEj8kHyTzMiRggAsvJXk0AVbee0uVd4LZ8vkSShtq+d1YgEDA3cHNAF6481pc&#10;yRvFEwwpjCtIQ4AOA/OBt9MUAU4reGKSWQJJJKr+WFklBJtyCNzZO0H0x2oAkV7ITHzFla3PMKSZ&#10;bJX5TtbHGCOKAEu2sIGlne3kZcJFHFbYBXPO5ckY5FAC3VzfwRCe1jnzEwP2eVVO1DwxD5JJCnOO&#10;aAGxSo9xhriW305ED3J8skRs/wDEhI27Tt5oAs28TStJPZTxxWyMQ8vmGN3A6Lxgk49P5UABuY5o&#10;Z9ORLiKSfbHJGyblZRyJVJIJHODz2oAivbq2geSPUXOxwig7T5gkGcbSASO9ACae6wW7C0njnZj5&#10;jxTLukkAP3ckYHAoAsea8MMtrEIIZB/qpJkEihm5KttB6igCK1uIbm1txZxiKzIaVVicsPMZTnYp&#10;PCgnotAFRobWS2N1LAQsKubhIXKT/KSPu/KMMRnigAnmt4BBePaSpdKfMeKBn9CBxnBOOtAD7O5Y&#10;FbpYrm2vblgixSSNKnlE5+YBjjHWgCH7fqKSzwRHdbq7PFKN8cXz4DKxRQx2kZwfWgC+0K5ml8q1&#10;lvYwQfJVmcDcFwdy4yQeaAK6Srdf6uyJlUrDAqsfKDZ5zt+UAZySaAJrs3BYh7RGmj3SiMjzI0UY&#10;X5uDjrQBDB/YxiknEEgncbZDANp83GSQDgbd3BzQBYvGvppR5cWy0ZdqxSgb2VwAxGcsANvpigCt&#10;bW6pI4iEcM8RETsJA7+QwIJO44B6Y9qAJFWz8z5iU0wsDEwZvMcqcYXHTBHrQAXtxboJHZJHt/kh&#10;t7eFA4QE/fBJUjsOKAHXM32O3F0pu43hdXZQFYqjcEA8k4BPFADUuYpJUVppotJGJZVeM/J5nAdS&#10;RtwdvNAFu3UPLc3Fq5jEJKiRyV3DsAByeOmKAGPeWzxT2CxSQCYKsoZCDIByrp6jJwfpQBBNceVK&#10;0d9GZIXA+VeJQ4OcqWA5/GgCvYpbRAm3m824cvcSWzZ3MMkbWP3fu+/NAF+2M8MbQwJbwOyhIWnH&#10;mhRydp4OAaAK9ncvfx28WmWW23YSS/LNmMSOp3BATkAE9AKAIpUs5YXuJ42jnhRhKIWKTAjIAGMD&#10;Bxn8aAJLif7JGl9JbzyyLtDojMwLYONoHH1oAjhvmbEiLcx6ndtue2mkLR7D13MCenWgCPz5LM3A&#10;eVjht0TW6tGmGABDFQCdpGeR3oAtTCeUyyW0dncTxqymF1fcE3BTk7TyQe1AEdvMt3iK2sooJ4wt&#10;vG8OXRWPJGR8oA6kmgCS7juXU7re3EMTNJuiO7aFIxvCjjOaAI4ZNMltnkXeGfCFY03KJMZL/Ntw&#10;N3BoAt3o+bL+ZDasAMgAyMHAU4U/MACv0oArW6RISIo1DRyBMM4aQ2zAjc5Y4DYxjHagB+7T1mka&#10;aOZLNCPszMCxdhx8oHTBFACXt1ZReZKYj9iCqkKRr83PO5emOR2oAR5bq2iW6SG6IifzWjiKOVQn&#10;5sb+WwDnrQBAHtJbtGmluYbDLXEsIRkEe/5d4/gwQOcHtQBfsIy00t7aZhWP90ksjsN0Y4AAPP5U&#10;AMN2bgXGmW1nNG03yztK2A3fenfGTg/SgBlxdxxzvDqHLOEVcLh1kxxtYjtz9aAG2a/ZYpnguTeO&#10;4LvBN8xfB4XptAwKAJ0nuEjaytzAtzICwW4UOi8fMrNtOAaAIrP7NPbwG0t2QMGk8u2lyodlO7ap&#10;bhQT2FAFW48u4tzcKmDEjrNA5MUoC5HVfXGeOKAJ5J/sscd0bfy5o1VJmgLy/Ng4CAnn3oAihujJ&#10;EssPmwXF1JmRDMeVJzhthPQc0AN+23UCTo10xhD5thFG/khWwDvZVVjtxn8aALksMO2Wc/Z5riME&#10;N5auzhdwTB+XAzntQBDBdR3qxxW1hHG8bLFAFyVBPJyRwMfeyaAJ73zA0pls0U2+54yB5iKOOWVc&#10;46+lAFeGfR5IHmVTHG4wzxqQzS4ySAQBt3cGgCzOtw8in7O6WLAkhCrSuHxkhZMEAbfpQBQhtLNZ&#10;y6wlLpJGJj8zDfZmBUmTc2M49KALVutmlwZpIpYrLAS0ZtzswU4yoP3cMKAGXlyPNkMdk72wAjj2&#10;sBtLHJZe6nPpQBLNcTWsYnSK6FxC4YhArbVYAMAzcthSTQBGZEM7NPNdnTMebJE6najPwHXjYAdu&#10;Dj0oAs25kkklmtJNrgtu81igKAY27jgnA6UAJvtTFcWQguIrqcLHOgGCw6iROcEEnB+lAFe+v5Em&#10;eC52yRuqxrDMpVt47q4yQcUAGmqLaKUWl1E0pUtMrDzGcg/cBIIAwPxoAnVpltzZ272USOciRyCw&#10;PUo21TjNADLOVby0t1skKwPudIYm82NWZTkgMQQoz0XtQBXuY9Oe0a6uC8TRIwnEZZJxtJUABexI&#10;7UATSXgt4Le6+ysGRl3CMs7E4OMe9AEcd4nzShLqC/nkBMcj+YhVuTu2M3Qc0ARG/mt/PU3AFmrb&#10;4JI45ERgwwVYooJ2kZx70AWvIB3zC3trmZNxdINzSbd4ByHUDnPagCnFLa38saQ6cIrlW2wxwllj&#10;TJwd207eAdxNAF2WO5SQyNYrH5IPlHmVEjBABZeSvJoArwT2Vwjtb2jAvuEkwbaPOPLEAjgbuDmg&#10;C7cCV5fnjeKJhhWQK0jBwAcB+cDb6YoAqRW8cTyuFeaVX2BJJQSYDkbmycA9MY7UAPR7ITkyLKYG&#10;+aGN8nO35TtbHy4I4oAS7NlCZZ5beR12pFHFbYDLnncuSMdKAFubm9t4lmtY598RBNtKFIWM8MQ+&#10;SxIU5xQAkUitcYa4lt9OVA1xhCwjZ/4kJG3advNAFi2jeUyz2U0cdujkPIJDG7DsvGCTj0/lQAG6&#10;SeCewSOeGScrG8TJuVlHIlUnBI5wee1AEV5dW8LvHqDkpIEUZUiQOM42kDIxzQAmnv5MLC0uY5mY&#10;l3hlXe7gH7uSCBwKALIleKKW1j8iJx/q5JkEgDHkqdoPWgCC1ube7trdbKIR2ZDSgROSPMZTkIpP&#10;CgnotAFVobWS2N1LCwWJXNxHE5Sf5SR935RhsZ4oAJ57eHyLx7SVLoHe8UBc9iBxnBOOtAD7O4cb&#10;bqOG5tr65YII5ZGkTyic/MAxxjrQBD9v1GOSeCLLQK7PDMu+OL58blYooY7SM4PrQBeaFSZZPLtp&#10;r2MEN5KszgbguDuXHIPNAFeOaO5/1dkXlUrDAgY+UGzznb8oAzkk0AT3ZuSzB7ONpY90ojP7yONB&#10;gfMcHHWgCG3GiGGS4EUq3DjbIbcbT5uMkgHA2luDmgCe7a9lkHlxFLRl2rFKBvZXADEZywAx/dxQ&#10;BBaWyo8hjCRzRHynYPvbyGBBzuOAemPagB6ixMnzEpphYGJgzeY5U4wMfdwR60AF5cQKJJGWRrc7&#10;IbeCJQ4QE/fySpB7cUAOuZjaW4uVN0jQsrMFCsVU/KQDyTgE8UANS6jklRfPnh0kYllV4ydm/wDj&#10;UkbcHbz9KALVugaW4urd/LEJKiVyV3DsBjk8dMUANa8tZYp7COOSBZgqyblIaQDlZE7EZODj0oAr&#10;z3HkytHfx+bA+PlX/Whwc5UsBz+NAENkLeLJtpPOuZC8727ghmXJG0k/L933oAu2/nwo0ECW8DMo&#10;jgaYeaFHJKng4ByKAIbS5lvobeLTLLZbHzJcrPmMSOp3BFJyACegFAEMkdpJbtczqyTwowlERKTA&#10;jIA4xwcZ/GgCS5nFlEl9NBPLKNodI2ZwWwcbQOPrQBHDfFwJI0uotUu23yW80haPYeu5gT0HNAEY&#10;nktDcb5mbDboWt1aNMMAGDFQCdpGeR3oAtSrNKZZLeOzuZ4wymBlfcE3BTk4PJDdqAI7eX7WRFb2&#10;UNvNGFgjaHLIrHkjj5QB1JNAEl2lw4INvAIImaTMTbtoUjG9VHGc0ARQyaZLbyTL5itIQhWNNyiT&#10;GS/zbcDdwaALd4NzZcSQ2rADcADKwcBThT8wAK8dqAK0CQoSI41V45AgDOGkNswI3OScBsdPagCT&#10;dpyzu0yTLZoR9mYgsWYcfKBnGCOKAEvbqyiMknln7EAiQpGvzcnO5emORjigAkkuLWFLlILk+VJ5&#10;rpGVZgpPzY34zwc0AVhJaTXaGWS6hsSTcSwhWQR7/l3j+DBA5we1AGjYRN50t5aHyVT90jyOwzH0&#10;UDPP0xQBGbw3An0y3spo2m+WcytgNznenfGTg/SgBlzdKk7w6j8xcKq4XDrIBxtYjtz9aAG2apZw&#10;ytBcm8kky7283zF8Hp02gYFAE6S3EcTWkBt1uJAWC3Ch0Xj5lZtpwDQBHZ/Zp7eD7JbsgZWkMdtJ&#10;lQ7Kd21S3CgnoBQBUuNlzbtcLEFMKOksDkxSjbkdV5+bGeKALDzfZY47v7P5c8aqkzQF5Mtg4CA/&#10;rQBBFdPIiyRGS3uLmTdJH5xOVJzh9hPQc0AJ9tu4Vnja7LQB824jifygrYB3soVjtxn8aALc8VsR&#10;LKRbzXKAh/KVy4XcEwflwM57UARW91HeLHFbWMcToywwKuSqk9ckcDGd2TQBPe+ZulMtmi/Zizxs&#10;F8xFHHLKucdaAIIZ9HkgeZFMasMM6KQTKBkkA4G3dwaAJL1LhkYtbyCyZWO2Pa0rhwNxCSYOPl+l&#10;AGdcahZ3ccdpLM8TKfnlSPLlQR8nqR+GaALUdzAkAW0d3gTDIkyNEiMpJULnJPvQBMmovIJi9kZX&#10;gbdE0TAqq4+Y5CgHBxQAye4iaSLzPMdmxKWfLDkZf5uABnK9OlABNOLmMDT2lhgVt8spj3pgfwqW&#10;yG+lAElrA9wMfbXMsa7YbmVVADIwOG2bVJIBHSgCrJdK6Mlnf77uBZGlkkVvl+YkjeCNuOT070AL&#10;bRQQTrcTXcbebG5K/NIS3BLkMSfp9aAEkuYmmj+xwxXJjUSqCTBGkeMduW/vUAWPLv5LjzJGR5tq&#10;yJDuURMuTlOee/UmgCSG20+wlnTT4A32lt0aibLblGTjbj5QoOCKAK9nOLhjbMssU7EhftMTfMuT&#10;0m4A9OQaAEnm023RvO82CMSMDHC/mo0TDqGC/fOOlAFm0eNy1paxyx2EaCYW8kYLT9gyngjrnigC&#10;S41OVxEun3CWsMD48qaISGUyYBx0wF29aACzuCqi+slt/OOVEYLM7HozOA2eevNAGbLc6jAsUFsV&#10;W4umkZ7e1hYs2SQQpZm6/wC7QBLEkdoytZwXoCofLFwGSIliPkYkcsc/pQBpWcXlobi/geEtllhi&#10;XOyOIElSSMZdh6Z5oAhk8qaa2ZIpmdY9wZj5jpCWbK9Bg5zzQBlG4tLiEWwM8UqcNMkefl/uHOc8&#10;UAXw109vBDHqJkRE3OXiEZiMRyOhOBj1oAj+12jxSRWsE11cxlm88PmIdi3C9jigBQlrbYaJ5FjA&#10;EjOHaRWYjdIxz+I+lADZntr1IhYIzW0TrJNM2UQc9BnhvXGKALFtGs0ksjzSTNESLaeUoEVlOdp2&#10;hAxIBHNAFaW6j4Ed9GLlAXnZuJQFJO0MpAGOvQ0AEc63V0k896uJEcFZIzu4Iydx4HTigBl5qFtb&#10;yAyCLKoXjh+7H5W3bncn3yRyOaAJ4bS6uJI0SGNVCLKqEgRyAEkpg8gnP3s0ATOn2Nri20S12Ryn&#10;bCCS43YJYKRjAAB+b6UAV7V5wfJmhkimZiEEsZfzBnOfNUgfmtACXNxEyqi3EkaeYTIIQJsx+inG&#10;d3HpQA+1vLKEzR2EdxFbKiyR2txGyrOzcB1c859QKALaapNI63HmxQwW8nyW3l7mk8xQG9OAV9KA&#10;ILa8jkMVxZrbyXkgYmOTcXA+62V3DB5oApLJe2irDp8TrdTmUtDbwsVO7I+VnZ+360AWltL1HgCX&#10;F3v8lixkQKoAK/JIQMZNAFi2t7OG3UhJxPIJGkHJVVjzwxxwXK/XmgBI7S0iaKaBZlWKLKskhlYR&#10;uWJyGBOc5oAyfN028jS1MTloSu6dSY+CchSP4h3oA0i7OgAuzcQR5YKypGsRjOVA7kY/vGgBhuLL&#10;GxYGmn3eY0yyrnCjqAqgEDigAlnjuJA6yzLEuH3MDgkjLneRgDOR34oAjvbuzeIAO1tbKxaQ4LIy&#10;jsGAIb/doAmsLWC6JSNXMUX/AB7XUuAm5DnbtUKCWGecCgCC91G8dPIs71IZ4Ad7SRFig3FiivkB&#10;SvJ5B60AORpPtMd1eXCFZVcFQu8sQVJcnPFAEV7qrmWMRSwu20yKgQALEq7ccctxzQAsQZZN8NuF&#10;k2RyQwyl0glyTlRnJzzyf0oAu26m1lvWs7NfKkb/AEWGJywB25bBGMAAHBwOaAKVvMHkSzuIX+2y&#10;kkfao2bcuT92QFQOuPu0ASE26KwtjcIBId4hHnJ5ZB4BZfv5FAE8E0x/0aC5ljRYRI0EsALy9g4c&#10;Yx9KAHC/hbY9jchVgZiySrv81pBgk4wQo29aAGab9lt4/tmnm2NwVP7vzHdicYdmQtnJzn+VAFKN&#10;ZoBFDYWvm3ErO7wwB4wSxPKl2b69KALggmjnEgN2+1H2htojUcfu3YgZJzxn0oAsWtrp9rHG90kk&#10;UlwWklRSu8RwjIXgY+cr+tACM0N5JHJbfaESGPCkjLrEzN8uSvXIPNAGPNeaQ0Itr8SQNGcF0z86&#10;8cEgHdxQBoRZuIYreBw9hGC+WUJsMZyoCnnBHJoAS5v3aE2tlbO0sZ4mOHQDvtwB0OKAHSvtZZXM&#10;qwghty/OrsRudi46DORyOlAEV9ei7jjS0uTFAW3zv5YfheNq5+8Pbb3oALIWQWZ4FmJjIWynudyR&#10;GQHpwFDMcY6fhQA06heyeYzXkYmtgWK7DuRQSzIHyACCSeVoAb5wlvIJr24SaS4R2ZZELMACMkcj&#10;HoKACW9ZZP8AQAryBDIo8vEaRBduMn7xxz1oAm+z6pK8INwn2kxJJsKhUdVY5BwTtPvQA+GGztDd&#10;x6LbvJ527yv3jMgfBLHIwQAAcEYoAradHDBm2Mbx3DZIMoeQOCSSd+R646UAP2WBCiCKVkjlBcxy&#10;ZQI2SMEjO/IzQBahn/fTJHJN9nRPNW0lRD5uRgMH4P4UAPF5a+ZDLDcxQoj7pI5ApkmLKBwBj5Rt&#10;oAZZ3sVyPtWmtD5+1h5bhlYfwtnnqevX8qAM+WeXTUWIQ+VNOZSbW3V8SBuMhiX6igC1DZSb4Y4I&#10;rpbdUdtzABOo/dvkck5z+FAFryhDboixyWzyZ3L5e8KkeSVz2LFe/rQArplobhIpljiTahQ+Y/ls&#10;xPzEDrkd6AMW51C1u4Y7Sad4mUjfKkeXKg/cx1Ix7ZoAtJc20cAFq0jwR4ZFnRoo0dTlcZyT70AT&#10;DUHmEzSWjTPC26IxNlFXHzHIUZwcdqAGXFzGZIg3mOzYlLPlh0y+G4AHVenSgBJpluYlGnvLDCrb&#10;5pPL3xgD+FS3DfSgCa2gln4+2OZY12wXUqgAMjAkNs2qSQCOlAFSS5WSNks9QDXcCu00kit8vzEk&#10;bwRtI5I4oAW2hghuEuJruMiWNiRkyEnglyGOfp9aAGzXETTxizijuDEolUZMEax4x25f+9QBa8m+&#10;kuPMkZHm2LIkO5ViZQTlOee/UmgCSK306wmnTT7YEXLbowJstuUZONoHyhQeRQBWtLj7QxtmWSGZ&#10;iQn2mJvmXJ6TcLz05BoASeXTrZWE4lhjEjApC/mo8ZHUMF+/x0oAs2jxyM1raxSxWCIJhbyxjM/Y&#10;Mp4I65oAluNSmYQiwmS2hgfHlzRCQy+YADjkYC7etADbS4O0X1kLfzjuURAsWY9GZwGzz15oAzpb&#10;m/t0it7ZlW4uWkaS3toWLNkkEKWZuv8Au0ASwpFaOslrDeqAh8tZwyREsR8jEjljn9KANGzjMcZu&#10;L6B4S5ZlhiXOyOIElScYy5HpnmgCKVkmntnWKZmWPcGY+Y6Qlm+XoMHOefSgDJNzZXEP2fM0ciYD&#10;SrHkY/uHOc8UAaG65eCCGPUDIiJubfEIzF5RyOmcDFAEf2y0kjkitIJbm5i3N9o8zMQ7FuF7HFAC&#10;rHa2xDJJIIwokLq7SKzEbpGOfxH0oAbLJa3iRLp6sLeN1kmlbKIOc4GeGHfGKALFrCs0ksjzyTvE&#10;StrcSlAisp+6doUMSARzQBVkukYqqX0YuEzJOz8SgKSdoYEAY69DQAscy3V0s896pEqOCskeG4Iy&#10;249OnH1oAZeajb28o8xYsqheOIZWPytu3O5c7yRyOaAJ4bO5nljRIo1ARZlTIEcigklNp5BOfvZo&#10;AmeM2ZubfRbXZHKdsCkmQbsEsFIxgAA8/SgCtZmYHyZ45IpnYhBLGXEgznPmqQO/daAC5uIdoRbi&#10;REMh8xYQJsx88KcZ3celAD7S8s4DNHp8NxFAqLJFaXUbKs7NwHVzzn1AoAtpqc8rC482KKC2f5LX&#10;y9xk8xQG9OAV9KAILa9jk8u4s0t5LyQMfLk3FgPutkbhg80AU0e+tEWHTonF1cGVngt4WIO7g7Wk&#10;Zu360AWVtr2NoAs92JPKbJkQAAAr8khAxk0AWLW1sYoA2JxPIJGkGNyKsWeGOOC5X9aAEjtLSJo5&#10;bZZQsUWQ6SGVhGxYnIIJznNAGT5ul3cUdr5TloWXdOuYuCchSP4hQBpGWR1AW6NxBHlgrKkYiMZy&#10;oHcjHqaAIzdWZUoLdpp93mNMsq5woxkBVAIHFADpJ4Z3DJLMI1AcuynBJGX+fGAM5HfigCK9u7Jo&#10;gAzW9srFpDgsjDpgMAQ3+7QBNY2sN0DHGGMUX/HtdSkBN6HO3aoUEsM84FAEF9qF08YgtL1YprcH&#10;zGkiJKDcWKK+QFK8nkHrQAqtI9zHdXd2hSVXGwLuLEFSXJzxQBHfapJ5sawSwu2zzFRUACxqu3HH&#10;Lcc0ALErBt8MISTbHJDDKWSCXJOVG7Jzzyc/hQBdt1NrLetZ2amF2/0WGN2YA7dzYIxgAA4OBzQB&#10;StpvMkS0uIXF7KSR9qjZspk/dkBQDrjlaAJD5CqwtDcIFkO/ygJo/LIPCll+/wAUATxSTk/ZoLqW&#10;JFhErQSwjfL2DhxjH0oAct7A3ltYXQUQM25JV3+a0gwScYIUbetADNONpAn2vTvs5uNh+QSSOxJG&#10;HZ0LZyev8qAKSCeAQwafah5pGd3igV48lyeQXZvr0oAuCC4iuBLm7kwj4D7Aijj925wMk54z6UAW&#10;ba10+2SN7qOSKS43SSqCN4SEZxgD+Mr+tACM0V3JHLbrcKkMeFY8usLM3y5K9cg0AY097pDxC1vv&#10;MtmjONyZ+deOCQDuyPxoA0YlE0EVvA++xjBfLIE2GM7lULycEcnNADbm/Z4TbWds5kib5Zjh0C99&#10;uAOhx1oAdLJtZZSZVhBDAr86uxAZ2LjoM5HI6UARX98buOJLW5MVvuDzv5YcYXgqvqPbb3oASy+w&#10;4lkhE2Y8LZz3W5ITJnpgBQzHGDx+FAA2o3c3mO13EstsCduw5RQSzIHyACCSeVoAj89ZryCS9uI5&#10;ZLhHZlkQswAIyRyMegoAWW9YTf6FiRwhkVQmI0jC7cZOdxxz1oAlEOpySQg3CLdGJZNhUBHVWOQc&#10;Z2n3oAkgt7O0a7j0WBpTLu8rMjMm/BLHIwQAAcEYoAq6fHHATamNop2zgyh5A4zknfkDvjpQBJss&#10;CB9njldElBfy5Pk2NkjHGd2RQBahuCZpo43l+zonmi1kRf3uRgMr8H8KAHi7tBJBNFcxRIj7nikC&#10;mWbcAOgx8o20AMs7yO5H2vTmg87awEbhlYfwsW+bv16/lQBnSSy6cqxeV5M1wZSbS3VyJA3GQ5L9&#10;R7UAW4bJw8KQQ3Qt1R2BcAJjI/dvkck5z+FAFsRiC3RVhltXk3ZUx7wqR5O3PYsV7+tAA6MzwzpH&#10;MqRJhfLPmP5bMThjjrnuaAMW41G1u4Y7SaV4mUjfJHHlyoP3PUjHtmgC3Hc2yQBbQu8CYZFnRokR&#10;1JK7c5J96AJl1F5RM0lkZXgbdE0TZVVx8xyFAODigCOeeNpYt5lctiUs/wAw55f5uABnK9OlABPM&#10;txGq6c8sUIbfLJ5e+MAfwqWyG+lAEltC8wx9tczIu2C5lQABkYEhtm1SSAR0xQBVku/MRksr8Ndw&#10;LI00kin5fmJI3gjbjkjjvQAW0UUNwlxPdxkSxsSMmQk8EuQxJ+n1oASS4gM0YtIYrp41Eq5JhRI8&#10;Y7ct/eoAsiG9e4MkjRyTbVkSHcqxMoJynrnnqSaAJIbewsZJ1063BF02Y1E2WyoJONoHyhQcEUAV&#10;rOf7QTbOssU7EhftETfMuT0m4A/EGgAuJdNgRhMZYIlkYGOF/NR42HUMF+/x0oAs2jxuzWlpFJFY&#10;RxiYW8kYJnJ4DK3BHXJoAkn1Kd1iFjPHaxQPjy5YhIZTJgHHIwF29aAEtLghFvbJbfzTlRGCxZj0&#10;ZnAbPvzQBnS3F/AsUFsVW5umlZ7e2hYs2SQQpZmPP0oAlhjitGV7OC9UBD5YuAyQksR8jEjljn9K&#10;ANG1iaOIz3sDws+5lhhXOyOIZKk4xlyO4zzQBVvfLmWNlimkdYWYFj5kiwkt8vQYOc8+lADIrlLF&#10;zHJdrb36vIkdwY2fG/JbacA54NAFSxvZ7q7ZbK/tXQud7Mm6Xcnyln3D5c49aAJpZSxhMu2e+tcs&#10;sIf5wrfK2zPUigBbee1nthBcPLbxAsbWOZWYA5+ZmIzgckUAEMsl3YmZdRWBA7EWiLsyzAKpIYYx&#10;hetADNRcwq5jupI7U5b9wpaSXJHLFeQCevWgCWe7uJLdGh8iUhFEswILqoJY5Yck7SBz6UATXDw2&#10;cwieM+ZIT5eCzRbSBhtu0DnvQA1LctPGs8TXNwuFgiQBIQpPysWHP/Ac0AFzBDHMbc6Ws9wwZ0SQ&#10;B4xIMfPkggY7ZoAhnV28+0mskSSP55RBtyrDPy4YDODxxQBYur2SeCFpZLi7Q7IJLKXdBgHge3BP&#10;agAiWGIKEuksrgYEO1SFPBycDI56Z60ASm51RcvKIHsF/drGrbJGKLtyCOmMdOKAIvLlhhMdncRr&#10;GyMmH3s7x9dqHnByaAHwyFo4JJLdJ7ucFLCfgSvEinBfHQAcgtg5FADDeXsM5guIjAi/MJJD5m4s&#10;ckI3UZOaAKq3NgzrCl+RJE+ZLa3Xcc9PmOevNAF4Xsdp5qF2ErMJSzg/vBGRkKATycUALK8UUX2/&#10;7VIkkuTcRPG5GGHqBjke9AGfa3SokgttQkS6MkscAiRgwDZJwHHoOvFAEcc0zkKWSCKWQqZmVpJi&#10;VGCzEL8ucdM0ASq1zcIJLN0nuLH5UDMWYK3D7DgZYe+KAH2zR3URt3kktgGK2yy5IL55dgOijOOa&#10;AFYSyxBLrUlMMLF5LFYvLj3sAqsxHX7vrQA2+uo4mZbS7JRh5nkwjLPyOX9ATQBLe3TRxQtM8YKR&#10;K8qwFDKACWJY9ThcD9KAEupY42iha1eUOxdPMZxCFYcNsKgHPegB9nDDGwMdost2AFt9rbo8A8Ed&#10;l7ZFABcabOGl3aRHcAqzB5MDMuB8yk9MdqAKcMAiWWxbTAkiMTMeZNpAPyAseSD6ZoAtz3Un2dbi&#10;eScGRUtF00fupCh4yWU4HJzQA5mEJjNxNHpd9gLBcMnybGBP8I5JwaAFTU703BC39s9nAAiWyD5i&#10;0Y27u+Dx0OBQA+/lndPLhuoJTPGVAGYmaIYyEA9CeaAHpdRbLV7qNb6eQE2lwyEsYUXADHBwAOm7&#10;B9qAKcF9fTNJFEbhLfd+7gD/ADvls/Lv+79RQBFO2nLFHb3TXFo4k+dIMyMeMcsn15oAvQXckSXS&#10;6dLhUZCZplLhxHgkDb3OO9AD5AVDX8V40VzKdlwhVsNuHBwBjHFAGesn2eU2j6nJJPG7oI44SuN2&#10;Sxz1zxxzQAyC8aWZYongDSyZIcb5AY+C0hK4Xp/eoAlkMh8ubzQ1xp67khRg8mG4bZuHUdO1AEcE&#10;i6jbLalZYoFdjbrckoA5PLsMcjqKAJ4SBanZewxxxMZHtlU4MuAgOOn8NADb77QizSWc/mWhG6QQ&#10;/JNLkjk88Zz2oAjEotIYC8aKVXM5JMsoUEsfnyTnbgUASXEkVmwEls0Es+RbRqxZdjDhyAMZPf0o&#10;AnhRYpEmuLKOPUMbbW4c74gh6EEAEfSgCAwB7qRIIoLuRFZlV0DL5ox83zZwew6UAR3J3mSwutPj&#10;e5ZjJL5ZCbCo+5zjcQfSgC5c6gqwxT3U9zcIypAdPZGTCdPvcgdfWgCCJxNErx35sLpzstkjXygU&#10;OcEggg5HU0ATTXl7Eqi7ZYbBT5UUabndii43AoCR06NxQA+5a9uIZU0m8t5o3Tyt5ypaLqVXA4IJ&#10;PWgCSGUu9u0sKXl2422l0R8zxouBuAHCqO7Y5oAqNPf/AGo2dw881qmGNqMDcWOcq/UZPTmgCOS4&#10;0tFitJXlhuN4d7WD58YGPmI44zQBdF2tn5/lXDxCIrKflDmQoQemD1IoAZOxkiF7FPJvkJ+1JMHj&#10;Hzj5TjbyOKAK1pNb2HmQ217/AKSjuqFEdmDHO/aG6UAR2z39wzGIW5hlciWZsiclBtJbOAOn96gB&#10;lrH5KxSRqftFgW2wuzTPhxhvLY55/GgAtWW6tmik32AYsljA5+YsScyPt6dT1oAtF3FuHubq3tDG&#10;xdgyZUu6hQcgD+4etAFe5uiJpjpmrJNCi72igT53JYctzwST2oAmvb3ZFbfa1hlmdA8vlsolVQSx&#10;JIOSdpA/SgCS5ntbFkFzC58zc8K/O8Kxkfe+7jJHWgCO0X7Qvnxwubtz5dksbBU2Z+U4YYA6ZoAL&#10;uwCFkn0vO7eY5GUyqZOPnBAOMds0AQt590tzY29lFJIjDzZV4VCo5T+HcQeKAL1xdMEjkmuZ5WYJ&#10;avY4KEgjGcg4ABNAELxEyRxXGoG3nGBHEkXlR7WBILFfvE49aAJ31K4hkWKd4hAuFhtF5OY1xuyA&#10;cYxnBoAdfm6MbrbX8IhMRGI8K8kfXCjacYJNADUna6W0L2y6lM5JtbqXMRaNF+Xcu3oo5Ge4oAig&#10;urqKV7WNJDbJh/K3l2d8/N5ZP3cnjIoAik8gRBHjdSHzNHA3zk4xjORkjPWgCawlh0xJEt/MtgjB&#10;2adXmMmzB2qcnkkUAK4KxNqMU7WlxODG8GCGYOOGO3jn9KAIY7lNPZo5LxLfUFeREuWjZ8b8ltvA&#10;OeDigCtY3s91dstlqFqyF/nJQtJuT5Sz7h8pOPWgCWWXf5LS7Z761yyRBzvCt8rbM9SPqKAFt57e&#10;4txBO8lvCCxtYp1ZgDn5mYjoOSKACKWS7sWmXUFgQOxWzjXZlmwqlg3GML1oAZqUhhWTyrqSO2bJ&#10;PkKWkkyRyxXkZP1oAlnup5LeMxGGXaiiWUEF1UEsSzDknaQOR2oAmuGhs5gkkREshPlEFmi2kDDb&#10;cAc96AGR2xe4jE8LXNwuFgiQBYgpPysWHP4ZoAW5t4o5jbnTVmuWDPGkgDxiQY+fJBAx2zQBDcq5&#10;E1nLaoskXzyi32/Kwz8uGAzg8cUAT3V488ELyyXN3GdkEllKWgwDwPbgnPFABEIYVUJdJZXPAi2q&#10;QDwcnAyOehPWgCc3GqLl5lhbT1/drEG2SMUXbkHtjHTigCDy5IoSllcxrGyMhEm9nePrtQ845NAE&#10;kMjOkEktsk93MClhMABK8SKcF8ZwAOQWwcigBn2y9guDBPE0CJyryt5m4sckI3Uc5oAqrc2LuIU1&#10;DEsb7pLa3G4g9PmO7rz1oAvfbo7MSxhiJWYSlpAf3gjIyAB64oAdLJHFF9v+1OkkufPieNyMMOuQ&#10;McigDOtLtVWRYL6SO6MkqQiNGDYbJOA49B14oAjjnlkYAvHBFLIVMzK0kxKjBZiF+XOOmaAJVa5u&#10;UElo6Tz2PChmLMFbh9hwPmHvigB9s8V3EbZpHt1BIto5ASC/d2A6KM45oAVhLLEq3WpK0ETF5LFY&#10;hGm9gFVmI6/d9aAG311HCXW0u2KsBJ5EQyz8jl/QEmgCW9u5I4oHneL5IlaUQFDKAGLEsepwuB0o&#10;AS6lhiaOJrV5A7F0MjusIVujbCoBz3oAksooo3Vo7RZbpcLbBG3JgHAI7DtxQAk+mTBpc6RHc7gz&#10;b5MDMgA+Zc9MdqAKMUCxLLYHTAkiMWm6vtIB+QMx5IPpkUAXZ7qT7OtxNJOGkVLRdNH7uQqeNxYH&#10;A5OaAHnERja4uItKvuFguGQ7NrAn+Eck4NAAmp3rXBC6hbyWcACJbRj5tyDbu74PHQ4FADr+SZ08&#10;qK6glM8ZXA/dO8QxkIB6E0ASJdRstq1zGt9PICbS4KHJhjXGGODgAdN2D7UAUor28mLxRm4SAt+6&#10;gV/nfLZ+Xf8Ad+tAEczaekUcFy09q3mHckGZWPGOWT685oAuw3ckKXI0+YgIykzSqXD+XgkDb3OO&#10;9AEkilA19FeNFcS5W5VlfDbhwcAYxxQBQSQW8ptX1N5Zo3dFjjhKAbsljnqTxxzQAyC9eWdYYngU&#10;yyZIdd8gKcFnJXC9P71AEkrSny5Q4e409dyQxuHfDcMU3Dt07UAR28qajarbFZIoQ7G3W5LIA5PL&#10;MMcjqKALEJAtPkvIUjiYyPbKpwZcBAcdP4aAGXv2iMTy2lwJLVhuk8n5JZMkdeeM57UARrKtrBbl&#10;o0UhMzHJklCglj8+Sc7cCgCS4eGzIElq0Es+VtkViV2MOHIAxk9/SgCeJPKkjkns4478DZazud8W&#10;09CCACPpQBA0AkupUhhgu3RWZVZAyeaMfNznB9OlAEdy24yWFzp8b3bHfL5ZCeWVGCuDjcQfSgC5&#10;c36rbwy3dxczoypA1gyMuE6feGQOvrQBBEwniWRL06fcudlssa+WChBwSCCDkDk0ASzXl5GF+1lY&#10;bBT5USJud2KLjcCgJA46HigCS5N9cwyppV7byxvH5QkbKloupVcDggk9aAJYpCzW7Sol7dycWl1t&#10;+Z441wNwA4VR3bHNAFJpr/7X9juHuJraPDG16BixzkN1HPTmgBklzpcax2srSQ3G8O1tD8+MDHzE&#10;ccZ60AXRdLZicx3DwrHtkOVDmQxkHAGD1IoAZOTLGLyCeTfI3+lJOHjXLD5TtxgjigCvaTQ2HmQW&#10;14PtKO6qyIzNu537QelAENs19cOxhFu0MshEsrZE5KDaSxIAXp/eoAbbJ5SwyIv+k2BbZC7NNJhh&#10;hvLY55oAdaslzbNE4ewBLJYwyfeLEnLvjp1PWgCzvdbdZLq6t7Ro2LMrJlS7gAdAP7h60AVrm7bz&#10;pjpuqrLAi73jgT53JYctzxknnFAE19fBY7b7WsMkzoHl2MokVVJJJIOSdpAoAkubi1smRbiF/wB6&#10;WeIYd4ljI+993GSOtAEdmFuQJooWN25MdlHGwVfLz8pIYYA6ZoALuxWMlJ9LJ3b/AC3ZTKpk4+YE&#10;A4x0GaAImE10tzZW9jHJIhHmyDhYyo5TkLuIP60AXri6kCJLNczTlglq1jtKEgjGcg4ABNAEDRZl&#10;jjuNQNvMABHGkXlR7WBILFc5Jx60ATPqdzFIkUzxC3TCw2i8nMS43EgcAYzg0AP1D7UyOLW/h8sx&#10;FQsfyu8eQSFG04wSaAGrP9pW032y6lO5JtbqXMZZEX5dw25wo6Z9KAIoLm6hle1jSQ26Ybyt5kZ3&#10;z83lk/d54yKAInW3MQRw6EPmaOA/OTjGMgjJGetAE9hNFpiyrbmW3COHZp1eYybMHapycEkUADqU&#10;hbUYp2tLifMbwEEO28cMdoxz+lAEMd0lg7QyXaW9+jyIlyY2cjfktg4BzwaAKtleTXV0ws9QtXUv&#10;h2KbpdyfKWcsPlJx60ATSSFvJeTbcX1rlkh3/OFb5W2Z6kfUUALbz29zbCC4eS3hBY2scylgDn5m&#10;YjOByRigAhlku7FpV1BYE3sRaIuzLNhVLKwxjC9aAGajJ5KuYbqRLU5J8hWaSXJHLFeRk9etAE1x&#10;d3EkEZh8iXaiiaUEF1UEscsOSdpA5HagCW5eKymEckLGSQny8MzxbSBhtuAOe9ADIrffOn2iFri5&#10;XCW8KAJEFP3WLDn8M0ALcW8UcptzpiT3LhnjSQB0Ei4+fJBAx2zQBDcK5860mtUWSP55RBt+Rhn5&#10;cMBnB44oAnub154IJJZLm7Q7IJLOXdBweB7cE9qAFiWGEKqXSWdyMCIopCng5OBkc9M9aAJmuNVU&#10;FpBC1gv7tY1O2RjGu3IPbGOnFAEPlSxQmOzuIljZGQhw7PJH12oecHJoAfDKzJbyS2yTXkylNPlA&#10;AleJAcF8ZwAOQWwcigBn2u+hnMFxG0Crhg8rebuLHJEbdV5zQBUW4sHcQJfHzImBkt7ddxyOPmOe&#10;vNAF/wC3RWnmRhmEjMJGZwcyCMjIAHc4oAbevFFZyX5u3jeVH+0RPG5XDD1AxyKAKwvNMt5mSWVL&#10;ZnAZvM3yO0hHOGJJ/I0ALPOscb2sNvHCmFklA2mSbeSFyWJ4OOcY4oAzzPM88cgmUSyh3W2jRWIR&#10;CAMEEkZzwc80AaDyStiO4uISkkflyLIqqI3cbxuJ7g/7VAC/aEEixI1tJCVEe7YGhcvkBXYkgnjt&#10;QBX00XGkq8mtQx21zaFYvM3JskIBC4B5GelAFu8W7nSM2tpaeU7+dNCP3W4dAWkyCBnPXigB91Y3&#10;QhEF1MsMvltsiieOWQqhXBHIJHzdB1oAowOA9z9puJni+V2dlaPyxwVKrgckcDHegCY3X7uSM388&#10;9vKn7yJ1Mef+BEDt2oArWyBIR9shkuLo8QNbSKZSq+o6A8ZOaALC3T5aW3F7G0iYuJbhI5BC2Su1&#10;UPG7A9KALSyiVYjFtuZkR2t4ZAm+IEruJRuDjA6UAVrz7Q5k+0zWxtpwrM0qCKcMCCPl+XaDjB46&#10;UATebAjrY2yW8l252gxmTao27j1Y4zQBXldrVv8ARIQNUePFv9nSRw5yEPJJ4wc8YoAkldLRym53&#10;vFCfaI0Ekio78fJjJ3Z7A0AQSy2m2S0gml/1g/1UaRzSv6Euu4E+2KAH3EwhRZ9R+1wSxkFdOKI5&#10;RuFBJAP+91oAmW+ESrcw3TSB4PLW1uUDZ5yWZQB03YHNAEa32nmY2ouYo8IGO9Gbc7DnMhY9eeho&#10;ASa6W2imMllbx5Vfk37ll3EhCTu4BPXHagCjJ9ovZoYbW4hjMgM0iRZQMIyo+VxzgluM9cGgDQkF&#10;2pNkJbcl4jHNIoQtET8/Mj46HFAEavsmWMiC4hl2pJO2GVmORhs5XIx2NAC6ZFPYoIL6NIntm8uS&#10;SbapkPOMZ6jAxzQBPNbCNTdw6baMrMZXiRgCFOADnII5GTzigAlhWeMLe/atyKSIUZCWEZAwqhsn&#10;r260AQpd24EkXmTxIF3iMoYmiUkFcIQMk5A68mgCN545hNFPq0771G+KRWhx3G0kDr6CgBUumhVL&#10;CSSW4vcARNCylmUDd+8yCAeO4zQBKZGtT9qWZxc3CKJJJ40leIn5QApXrjBzQBZ5VftUzx3Mw3G3&#10;jkw2zcVyRGeuMDGKAIryS6hMjTeTHp8qLJI6pH9oZh0BXHyg45GAaAIVnLYaSON5pCVgt40JIXGe&#10;DuOMg84NACyS3CbVs0NteGLbBGAzxuxYKd3JxwT3oAc8zBjbQztPcwInnQxxu8aM5xw6k857A0AV&#10;pJ4Io5t53OZAkYjAQuy9BkgMCT6UATXiB40Scz2zRFJJrI8DzBhSd+ORn5sUASefNbjdZSiR3t2j&#10;EThZX2q2WclscfNxQBBFdWa3H2ZpEAYK8skm5pGkxydxJ/8AHTQBNLKqwtbQWkBjkGZFmOGl3MQp&#10;LFuV9T6UAZwgjMgkjMIkdWkIt3yQqFR8gz3JGDnnBoAuLcrMzwESTqYylw21VETY3Yyx6596AJDe&#10;28ckFvbwxhJFCncFOd3GH3ZUkdeDQBW0yAwD7Pqkq293aOI5JJsRFj1XaGxxxj3oA0rqZoSkdhbW&#10;jF3MkkZwFCsOGdidwGQepxQA25skRRJqc4e5K5ighKvIyoQBtC5YjnjHWgCqJIIPtUt7PJEnDKrK&#10;yiPOCuxOCSeAPegBz3ioJYpNQuvJKK8scaBS2RwAWXuO1AFa3uroRxm+ae4uWGLWCIRtMyAZG/gh&#10;W45z3oAuma6jC3C3ElsZowsv21Y5BC7HAGzb97AoAnQzXCiT7RDfPEjm2idF2IGK7iR0OMcY9aAK&#10;13NfWvnXmoJbLZzohDAJu3LwMhcbMkcjH60ANx9qVLaCO3aVyMiLzo84AJCtu6HNADZvttufsmm2&#10;4t9RMRWFoAZQ3zBSSzHpg5xQAm6SOQ28byXV0gj+1eWHfy3Y4JUjPOegVuKAEdrV42tLeY3IeQqF&#10;dBDLIw7FioNAD7i2tbeMz30E8E0RRjaowfY2VXIGPmGfmPNABDqMOWms/tV1mEo0MqBuEJ3EKT74&#10;FAAupaUsqWkf+ikqJCkm4zbjjJLMT+jUAMmaCWN7VEhWR8F1mJjdy7fIckj5SRyR2oAhklC3MVpZ&#10;XMK3DgyOIjlNq47nJAOflOeaALTOI3dJ5oLp5UCSPGgDRlhuwXPPB75oAVp7e0lUukGyXCF2xIjs&#10;2QFOcgnjPFAEWnLJpw+z6ihs5rMqJpQIt0pIOMBgeoGMd6ALFxPcgJdpaW7pI7SCz2JuCH7pdgdy&#10;8g5+bFAEtzbySQxHUrryMITHalkYttIx8qc9+BmgCrHOhFws18xiQBlXymjjjBwy4Ax16CgBHvng&#10;S4mvryVkdFHlJkR4xxg4GM+lAEMT3U0MVrKzzTHBTyW2SSBRk7m6A/7wzQBaYX1sf9Gf7NNLHtnm&#10;nWK4aE5wMbgOcYPSgCSNJ5cSs8eoSAM0RfbmPldzbCMHGOMUAF19ujVmk+yyadcrudpVVZyynvjA&#10;AOOeOlAEMdvb4JNpbvcOdqG3eTKjAOEG7HPfFAERuW3GHT7O6S9EZCGJWaNyGCkcsR0J6UATPdRR&#10;+XaWwuGu0RTcW6q7GIucHB5+bPYNQBUk+w3KSWkd60kpl2qrR/Z5WcHIGWVW5PTFAF68ltbbbbyG&#10;4t7mIoXtjtdEc4G5iVJI/ioAat3DbZvILg3cssOxYTHucqpJZsEZwN3FADReaXbzGN3jt2cBmMu+&#10;WRpCOcMST+RoAW4nSOOS1htY4EwkkoBVpJy5IXJYng45xjigDPM87zxusyCSUO620SKxCIQBggkj&#10;OeDmgDQaSRj5M9zEUki8uZZVVRG7DeNzccg/7VAC+egkSJGtpYSoQMUDQuXyArsSRnigCvpv2nSU&#10;d9agjtbi0KxGTchSTghcA8jPT3oAt3a3M6xm1tbTynfzpoB+63DoC0mQQM+vFAD7mxufKWC6lWGX&#10;y22RRPHLIVQrgjkEj5ug60AUYJFDXH2ieVovlcsVaMxgYKlVwOT0GO9AE5u8RvG1/PcwSr+8idTH&#10;n/gRAGMdqAKtrHshBvI3nuj/AKg20imUqOcEYwDxk5oAsJdyZeW3+2IzptuJblI5BC2du1UPG7j0&#10;oAtiQTLE0YW4lRHa3gkChogSu5mRuDjA6UAVbtZ5TIbqe2+yTAMzTIIpw4II+X5QoOMHjpQBMJbd&#10;WWxto7eS7chVaPzNqgjceSxxmgCCRmtmP2OL/iaPHi3+zo7h/mCnk7uMHPGKAHyyC1Ypuke8QJ58&#10;aCSRUd+Pkxk7s9gaAIJZLTbJaW88v+sBxFGiTSv/AHSWXcCfbFAD7ibylWfUftkEqEFdO8uN9hyA&#10;Cx2nP97rQBKt6sQW6gumk3wGNbW5TcTzksVAHTdgc0AMS/sPONr9piTChiHRm3Ow5zIWPXnoaAGz&#10;XX2WGYvYW8W5V+QSbhLuJCEndwCeuO1AFKQTXc0MNtdRK0gM0kUWUDCMqPlcc4Jbgnrg0AX5Ptab&#10;rIPbsZIjHM6BC0RPz8yOR0OO9ADFcJOseyC4il2o87YZWY5GGzlcjHY0ALpkU9igh1GNImtm8uSW&#10;XapkPOMZ6jAxzQBPNbhFN5Fp1oyuxlaJHAIQ4APUEcjJ5xQASwpOgW9FyWRSRCjIxYRkABVDZPXt&#10;1oAhS8tx5sbSTwoFDiIoYmhUkFflIGTyB7mgCN7iKZZYp9XuJA4G6KRWgx3G0kDr6CgB0d0YVisJ&#10;GkuL4gCJoWUsygbsyZBAPHcZoAl81rVjdJMwuLhVEkk0aSvEfugBSvXABzQBOScfapWjuJV3G3SQ&#10;BtmSu4hD1xgYxQBHevdQ+Y0zQpp8qJJI6pH9oZh0BXHyg45GAaAIknZsGSKKSeTKwQRoxKrjPB3H&#10;BIPODQAkks8WxLRDbXrRbYI8M8bszBTu5OOCe9AD3kKt9mina5uoUTz4Yo3eJGc4OGBPOc8A0AVp&#10;J7eOObe2XMgSIRgIXZegJKhgST2oAmvELRxpO09u8ZR5bM8DzBhSd4HI/ioAkM89sN1lKHke3aMR&#10;uqyvtVss53Y4+bigCCK6s0n+zNKnz7Xllk3tIX7ncSR/3yaAJZJVWBraG0hMUn31nOGl3MQpLEjK&#10;+p9KAM9YIzKHhaFXdWkK2z5wqFR8gznkkYOecGgC2t0s7PblJLhDGUuH2qqxNjdjcx6596AJTeW6&#10;SwW9vFGkcihTkKQd2Rh9+VJHXrQBV0yAwD7PqcqQXdq4jeWfETMTyu0NjrjHvQBp3cxhZYrG1tGL&#10;MZJUONoVhwztncvIPU4oAbcWaogfUZ1e4ZcxQQFXkZUIA2hcsRzxjrQBVEtvbm5kvLiWEHDKrKyi&#10;MHBXYnByeAPegB0l2qLLE+oXRgKK8scahS2egBYcZHagCvb3d0sSfbvPnuWBFrDEI2mKAZG/ghW4&#10;5z3oAtme5jC3C3MlqZowsv21I5BE7HAGzb97AoAsIZbhRILiG+eJXNtG6LsQMV3Eg8HGOMetAFa7&#10;mvbQT3uoR2qWU6JhgF3llOBlVxsBI5GP1oAac3KpbxR27yuR8sXnR5wASFbd0OaAGzfboD9l06Bb&#10;bUWiKwmAGUN8wU5ZieMHOKADdJHK1vG8l3dIsf2rYHYRuxwSpGfmz0CtQA2Q20kZtYJjcK8hUBkE&#10;MkjL2LMAaAHz2tpBGZ76Ce3kiKs1qjByjZC5AxyM/MeaACDUbf5p7MXV0DCUMUqBuEJ3EKT/ALWB&#10;QAq6jpaypZwn7KWUOySZM249SWcn9GoAjmeKWOS0SOFXYgssxaN3Lt8hySPlJHJHagCF5QLmKzsb&#10;qJbiQGRxEcoFXHfkjOflOecUAWXfy3dJpobp5UCSNEgVoyw3cu3PB75oAc81taTKXSDZLtTe/wC9&#10;R2cEBecgnjPFAEWnCXTQYNRBtJrMqJpQIt0pIOAAwPUDGO9AFiee5ULdrZQMkjNILMpHuCHhWdgd&#10;y8g5+bFAEtzbO8MR1S8MJ2Hy7NnRi2CMfKnJ68c0AVY7hCLkTXjGJFDIgiaOOMHBXAGOT0oAa980&#10;CXE19dylHRR5SZEeOgwcDGfSgCKN7ueKK1nZ5pSAU8lgkkgUZwzYwD/vDNAFpjfW/NrIbaWWPZNL&#10;OIp3hOcDG4DnGD0oAkjjnlxK7R6jIAzRGTbmPldzbDwcY4xQAXRvYwzS/ZZNNuF3M0iKs5ZT3xgA&#10;HHPHSgCGO3tQrH7JbyTudqG3eTKjAJCDdjnvigCM3PJisLG6W98srH5Ss0bkMEI5YjoT0oAlkuoo&#10;ylnaee15GiG4t0V2MRc4OCc/Nk9A1AFSU2N0kllDeNJMZdqh4/s8rPnIGWVW5PpQBeu5bW1C28r3&#10;EFzFsL23yuiOcDcxKkkfxUAIl3Fan7ZBP9sllg2JCYy8hVSSzYxnA3cUAMF5pdtMUlkS3d8O3m75&#10;HaQjnDEk/kaAC4mjije1jtY4Vwryqu0yTbyQuSxPBxzjHFAFAzzSTRusyrLKHdbaJFYhEIAwQSRn&#10;PBzQBoPJMf3U1zEySR+XIsqqojdxv+ZvUH/aoAU3CiVIle2khICbtgaFy+QFZskZ4oAr6d9p0lHk&#10;1mGO1ubQrEZNyFH4IGAeRnpQBau1up1Rra1tjC7efNDzFuHQEyAggZ9eKAJLmxufJWC5nWCXY2yK&#10;J45ZCqMuCOQSPm6DrQBRhkAa4FzPLJH8rlyrR+UBgqVXA5PQY70ATtdHY8bahPPbyofMidTGD/wI&#10;gDp2oAq2sYjhH2uN7m6P+oa3kUylRzgrjAPGTmgCwl1JuaW3W8RnTFxLcpHIIWBKhVQ/xYHpQBbW&#10;XzViMQW4lRHa3gkCh4gSu5mRuDjA6UAVLwTuZDdT2wtpwCWlQRThwQR8o2hQcYPFAE/mW6MthbR2&#10;8t252hojJsAK7j1Y4zQBBI72rH7FCBqkke23+zo7h+Qp5JbjBzxQA+WRLRim+R7xAnnxoJJFR34+&#10;TGTuz2BoAgllsyslpbzS/wCsBIijSOaV/wC6S67gT7YoAfczLCon1AXdvLGVK6f5cblW4UEnBz/e&#10;60ALNfrFbPdRXbSK9q0a2t0gbuSWZQAeN2BzQAG2/s25mtTclpkQCC8uCZkGSCdoAyBgYH1oAihu&#10;r2WeRppoWkhYJG5iLK2OQScjrnbigCUQ39tJCjoTInmGWbaCpbjbhsj/AL5xQBVOnPfTpPLA8sUU&#10;RURzK5VZSeXHJB5oAnS2fYTFZxSoyFZY2lZEMSHO4DYfU8frQA+5gSVftM9gkxtrhdqRPuALAoSF&#10;wCNoJI57UANmObmIWaJPDLKFeaRigVMBdjD5uQQTQBDb2FtaEvNavMXbynw3KyHoVJDZUgN6UASy&#10;X943+jTLdadEm6KJ90bjYvCYCkZ7d6AFlvomt3s3MlwkS/NIdu0KOpfuM57UAQxWVxcQJcrZwDQz&#10;HxcrOV8pyOS3yEnnjFAFfz7m3gitYo57q5dhtdmRbchuI2UcM3bIJoAutDdrj7ZbQOqYZVkcowyf&#10;mBIJGRmgC1JBdmF1itrF0mxKZpd0s6RryFUHaGOBgcigCvp0MrRGC33CaAme3M5XeHbIABxkLkdD&#10;n60AQW8Blv0WOzuLSZCzWEJm4Kcs7swHAxyFx+NACzwQWEpu0uVuXk425aZklYng9Nq5NAFpopZm&#10;F1JdwqZFaO1dIi/7xCp5yVxnPHWgCuv2jTcCaeSVJd0sm8Bkd3fbgHIxjOce1ADhdyyyAfaZYUiI&#10;jjkmiZsueQDyRgZPSgCUWkmnQvaC6LTsmyGU/cxkE/KeSuAVFAEdtLM77L7y/wDRZAsZVQyvu53Y&#10;yuOuMUASSHUY3RbSNEaMss0sv+ryRwAQc568baAKn9kyyyrviU2xjxJkfKH7uN3bNAEqw3NwW3aR&#10;HFYqhjZZLgBZIo+fMyik5yfu0ALfRfaD5v2dbyS3mUvHHIGROGQ/KQCMKSRz2oARrdmu4nVInsCd&#10;sc4YoVTAUrJ16HJoAbbQoCiizlvUJEZmMipskIypTGSwIDdcUAOuZXjkWGdri0aMNFHNIR8vzHYF&#10;Gfm7c5FABPqP+hm3uIkuIkwEnkBMm0HJJ4569qAIbWxluLcT28Bn0dxumuHkAETkfwkpk4bjFAEL&#10;J9ihiEqTHUCxWFZGxGRnCOqgnPbIyKALSm5SVvNjil2FZf3xeQr1DDIztIzQBfMN44uGtobVRcDf&#10;50iM7pGgyq/w7icADkUAQWcTxQrbOp+2Rg3FszMBJ5hJAzx8q8cDmgCjB/pN8TFZ3kcsO57C2diU&#10;w2WZnfHp0UD8aALMkK2VsLqK7W4e43L9ngzuWQk4DhsYXPWgC19mWUQzXcsaIAy2xhUPmQFc8ZXb&#10;1460AVGlurJT5EmY5WLS/aDuiJdipVecgjOaAFWSeF/s8d39lgLqjXBTOTjIDE5wvJoAl8i7tFls&#10;pg1tGimK1neRHV1yDu+U5I42igCuk8803kzXCTPbEA/KHTHUZBKkZB20ATG31NZkfy4YYIEdRMeV&#10;5Hdgf0xQBALK9v5oYkg+02ixqHlJRI1c9XXkM3PNAEjWDedvfTYGgSMxuJ52RWRTncMKecnpQAmo&#10;mSVBcS2NveNDcJgBmdkIBU7QQPuqSRz2oARYle7iMAa8s3k+eaQAFUwFCE/7LZPNABbafaRuk1zZ&#10;yPMSYlDyMsqSDkFQu4FSA3pQA2W68q68kz3VvLFlVuJczhACQoQfTHORQBK+oMYJ45MyKBtimePq&#10;F53OR1yT0oAhhspDbxSta+dp8ylpbhJduyXrnlcnnjFAFRn+yxK0sd1PfglYYp1Yw5bhGUHO735o&#10;A0EF6Lba6RSFsSeUpKEAZ3KwzgYoA0Es5WidUtLaOJ8S7yfMkEeMqoX5ck4A6igCrbNMIfs1miRX&#10;kZEtuZ5MMrnIxgA4Bx0oAoW0brevHb2s8Dkl7SJZA0ZRhl2d2Xjjnbj8aALEiyQxNcv8sEhaKKGJ&#10;1d2fsXKkEKWoAmlhS4aFnvEZtjLH5ahwrrtyCCVK5HQ80AQBLyzYzPMi2ZUuvmHfGS7bGHXIIzmg&#10;CVb7UJWjsra6ZLYOiG9wirnGVBIO4jn0oAdNp0umu1rM43qnlW1zO42klg3AHJGBtFAFYXV5IwS7&#10;+zTNbuqpI6mRjyGyMkdjj8KAJYoL9JV8hWdIS/nTSorLkjChXyDwc8EfjQBGNJe7ngaaELGIyAsj&#10;FSrg8uoUnjPNACLbqLuRo7KKSJExM1zLI6GNDyy4RtpGen60ASXqzztLe/ZoriWOdAioCyqQGTPQ&#10;dAxIHtQAGJY7q3DKbuKZzumHyEAYG1+3ByaAI7e3tFb7TcWVxdSLmFY5t+5JjyCv3gykBvSgB7Xr&#10;pGsCz3VvNhkDKvCqCQiqp6jGMnigCX7Xb/ZGtruBmhiOEl4+Yd2f8T0FAFdbeae1WWztI20yUDzr&#10;hpyixOR6bSTzxigCn5baVAIisr3kr4AODAwPCMobOe2eRQBfRtTmjZLuyjS0Q7kQyKSygfNuKHg5&#10;PSgC41rNKskNoluyyIJZ2ciRo4gPlTB28sMAcigCC0gnMflqsNu9snm2BeXEiucgluDhSB7/AFoA&#10;q2z3NxerbWVrdDad9oBNGIdrAszs+Ax4527fxoAmurJbELdyTRz+ZujSNXJkEzMSA3ou40ASXAkl&#10;SCW4mtnVty20iqZJA6FScA4xweDntQBXiNzZ7jHPLNasxkl+0KskbNIxQqjcEbSc80ATrJI0kURu&#10;jZorCNLhwdxxyMhScLyaAEa1GnXE1oLkmVECwXlwTMo5BO0DkDAwPrQBHDdahLNIZpoWeFgkbmIs&#10;rY5BJyOuduKAJhDqFvJCjoWkTzDLLtG1m42/MCOn93FAFX+z5b+ZZp7d5YYoiojmV8LKTy45Ibmg&#10;CVLZihMNjFJGyFZo2laNGiQ53AbD6nj9aAJbmBZl+0T6ekxtrhdqRPuA3AoSFwMbQSQPagBkzA3M&#10;X2ONJ4ZpQjTSMU2pgDYw+bkEE0ARW1hbWhLy2rTGQ+U3zfMsh6bchsqQG9KAHyX92/8Ao06XWnRR&#10;7oYpN0cgKLwmApGe3egB0l7C1u9m5edIl+Zzt2hR1L9xnPagCGKynuIEufskA0Qx8XCTlfKcjkt8&#10;hLc8Y/WgCuZ7i2gitI457q5Zxtdii2xDYEbKPvN2yDQBcaC9BzeW1u6JhlWRyrcnkHBIBGRQBamt&#10;7p4WWO1smSbEhmkLSzpGvIVQdoYkDA5FAEGnwyGIwW5bzYCZ7fzyN4c5AA44XI6HP1oAr20Akv1V&#10;LS4tLhCzWEPncFMbndmA4GOQuPxoAdNBDYSm7S7W4d+AuXmdJWJ4P91cmgC08c0zC6ku4VMitHay&#10;JEXxIhU88rjOeOtAFdftGmhRLcSSpLulkDgMju77cA5BG3dnHtQA4Xc0kgzcyxJERGkk0TN855AP&#10;JGBk0ASi2fTopLVLktOU2QzH7mMg42HBK4BUUAR2000j7L7ygLVwsZChlfdg7sZXHXGKAJJDfxui&#10;2sSo6MyyzTcx5I4AYEnPXjFAFQaRNLMrNGjWxjw4I+VX7uM+9AEyw3U5ffpEcViqNEyvcAJJDHz5&#10;mVUkHJ+7QAX8RuD5otlvZLeZC8aSB0TgoflIBGFJI57UAEkBa8ik8qGSwJ2xzBipVMBSsnXocmgB&#10;lrAoZFFlLeqSI2m8xU2SEZUpjJYEBvSgB1zNJFKkM5ntXjDRRyyEHb8x2BQD83bnIoALjUR9ka2u&#10;IkniTASeQEvhTkk8c9e1AENrZS3ECz28Bn0ZxmadpABFIR/CSmThuMUAQlBZRQrLHN/aDMVhWRsR&#10;kZAR1VTz2yMigC0n2pJW82OKUIVlzMXkK9Qy8Z2kZFAF/wAm8cXDWsVqouBv86RGd1jQZVf4QxOA&#10;AMigCvZRPFCLUqRex5ntizgSeYSQM8fKvHA5oApW+Z74tHZXkc0O5rC2dmKYYFnZn2nt0XH40AWJ&#10;LdLK3F3DeLcSXO5fs8GdyyEnAcNjC560AWvsySrDLeSxqg3LbNEofMgK54yu3rx1oAqNNdWSn7LN&#10;+7lYvL9pO6ImRipVecgjOcUAPWSeF/s8d6LaAuqNOU3ZOMgMTnA5NAEn2e7tRLZz7rdEUxWk7yI6&#10;OuQd3ykEjAKigCCOa5nm8ma4Sd7YgN8oePHUZBIIyDigCUw6kkqMYooYLdHUTHlckY5YH9NtAEH2&#10;S9vpYYUgNzZrGu+QlUjVz1deQzc880ASPYHzd8mmwvAqNE4mnZAyK2dwwrc5PSgBNR3zJ9oeyt7t&#10;obhAAGZ3Q8qdoIH3VJI57UAIsObqL7NuvLJ5PnmkGNqYC7Cf9lsnmgAttPtI3SW5s5HmJMSh5Csq&#10;yDkFQu7KkbvSgBJLsxXRhMtzbyRAqtxL+/CDJChB9Mc5FAEj6gTBPG6l0A2xzvHjIXnc5HXJPQUA&#10;RQWUptopGtfO06ZS0twkuzZL1zyuTg/LtoAqNILWFWliuri+UlYYp1bySW4RlBzux35oAvxi9+z4&#10;dIZCxEnlDKEAZDKwJ4xQBfSzkaJ1W0tkif8AemQ/vJBHjKqF+XJPA6igCrbGUQ/ZrJEivI2823M8&#10;m1lc5GMAHAOOlAFK3iZL1o4LWe3fJe0hWQNGUYZZncrxxztx+NAE0qyQxNcyYWCQtHFDG6u5c9C5&#10;UghS1AE8sC3LRM94j/Iyx+WBIFdduQQSpTIPB5oAr7Lu0JkklRLIqXXedyEyMUYZyDkZzQBMl7fy&#10;NHY2126WquiG8IRVyRlQSDuI59KAHS6c2mu1tcSASKhitrmZ8g5YNwByRgbRQBWW7vZWC3bW0v2e&#10;RVR3VnY8hsjJHY4/CgCaOHUEkQQhnjhL+dNKisuSMKFfIPB7EUARDSXu5oGmiCxrGQBIxUhweXUK&#10;TxnmgAW323cjpYxSxImJTcyu6GNTyy4RtpGen60ASXnnTvJe/ZoriWKdQgUMyqQGTPQdASQPagBC&#10;gS6t1ZTdxzOS04+QgcDa30OTQBFb29mrm6ubG4upEzCiTb9yTNyCvDBlIDelAEjXkiIsK3Fzby4Z&#10;FKqNqqCQgCn7wxjnigCX7XD9ka2vIGaGI4jlAGWB6s/4noKAIFgnntVlsrONtNlAEtw85RYnI9Np&#10;J54xQBTZG0uBYnSSS8lfAU4MBBwEZQ2c9s8igC8janNGy3djHHaId0aGRcsoHzbih4PTigC41rNI&#10;skVrHbssiiWZnIkaOID5U2nHLcAc0AQWkMxTywkNvJbJ5tgXlw6ucgluDhSB7/WgCrbPdT3q21la&#10;3I2nfZhZoxDtYFmdpMBjxzt2/jQBLdWSWIW8kljnMm6NYw58wTMxIDei7jQBNcLJKkE1xNbOrbkt&#10;pFUySB0ZScA7ccHg57UAVojcWm4x3Es1qzNLL9oQSRs0jFCqNwQVJzzQBOsjmWOL7UbJVYRpPICH&#10;OORkKTheaAENp/ZdxNa/aCZo1CwXlwTOoyQTtAGcYGB9aAIobi+lnkaaeEyQsEjdoiytjkEnI652&#10;4oAn8m/tnhR1LyJ5hlm2jaW/hwwI/wC+cUAVPsD30yTS27yxRRFRHMj7VlJ5ccnOD0oAnjtm2ExW&#10;cUiMhWaJpWRGiQ53AFD6nj9aAJLqBZgLm4sEmNtcptSF9wBYFCduBjaCSBntQAyYk3MQs0SeGaUK&#10;80jFAqY27GHzcggmgCK2sbazJea0eYu3lOd3KyHoVyGypAb0oAe+oXbD7PMl3p0Me6KKTMb5ReEI&#10;CkZ7Dk0AOkvYXt3tJN9wka/Mx24Cgcl+4zntQBDFZTXEC3K2kC6J5QAuFnKeU5HJbKEtzxigCv51&#10;1aW8VpEk93dO42yMyLbEN9xlGdzdsgmgC60F6MG8toHVMMqyOVbk/MDgnBGRQBalhu2iZYrSxaOX&#10;EhmlLSzpGvIVQdoYkDA5FAFfT4ZDEYLYN50BM9uZyN4c5AAOOFyOhz9aAK9tB5l8qx2dzaTqWawh&#10;87gp953ZgOBjkLj8aAHzQw6fKbtLpbln/hy8zJKxOAf7q5NAFlo5Z2W6ku4V8xWjtXWEviRCp55X&#10;Gc8daAK6/adNAE08kySlpZAwDI7u+3AOQRtznHtQA2e6lkjkBnliSIGJGmiZsuQSA3JGOTQBEYbh&#10;lRbkKt9GxDuSquCT0DuwOD6DigC00t8rm3u/IhBwQuxQ4PYMwABOec0AJbPe2caQSSPdRo7yxyof&#10;mJPU7F4bp70ATDzHnhnhSZvMcHzHKlssN2EV+mOh6UAMvpp2hlc3LwxKrGGUZ4c/wsh5J4445oAr&#10;SSvbQs9vILVrtklvLidSsg5yVXdgqxBPWgBYLVrWzae3t55orvL/ALyTyVZQSCcnBYkCgCUO4Zon&#10;a706aVP3kUKl496f6s78HHBfmgBY7m2FgFuruS5mG4wAeYv7xQVZMN2YjGcYxQBUtJ7o2EsmyOSS&#10;3ysUZBPlt1UnK5Yc4JPpQBcQJ9hMEyKksyb0njj85I1cjLgbcrnPYZoAX7OHjSAwtNcRgeWkoyHQ&#10;DCyBnGR0oAqW9lBAWk/s5lFw6CJXnZnkZAd7AF8DqMUAWMWVxFu/egKdsKJJlhJGfkByfmBx83Xi&#10;gBLyK4geGS/Vo/N5jXcBcMqfwlsbmUk8DOPWgCGazuLmW2eFJoLkESvFC7lAhUgiUqQc7ST+FAE9&#10;5FcPDMlrDFYySMoeWJmWd4lA6FiPmbtmgAjme1EVrGPMjkHyscNcea2MMRnOFwcnpzQACeUILG4m&#10;gulDySuzgKxIByB5YwDx2oAfZx3FzNI6NBPJIPIlJlCyL5mfL25xnGD0oAppHFIEk1AyS6lb7lAf&#10;bGUdjwN8hVsHnG04oAnP2keZHqcVvBDwFVlKknqFZxj5jnIOT1oAWyF1aWwjSzZrdS0sEquwBJ6O&#10;w/jJ9eaAJZrqSS/s1iuJYVdV/cxRo+9yu5gPMBIC9D7UALeTSiOVmb9zGpZJo2JBl6bHXnn8P5UA&#10;UzcGNCbLy7e7vW86+mYFJA2chQCowcE8mgCZrX7LaO4WaaS7yWUMAnlg4cBsqSSooAmigdbe5zaX&#10;lrLKgDtExKBk4iOc5HBfmgCtbS2UVkPtUs4lkJNs0zu2ZFBVlRXOcMRjPTFADLa4uHsDKmZPszGK&#10;0R1L+WTkh8EZIOT+VAFi58r7ILfULh0iKiWEwJnLuRl9oXK8n/GgBI7dJBbwANNdQgkR3KtKrg42&#10;vvPTPpQBE1pdJGVitkiFy6jCSOJXEYO9h8wAzkUAStIjxMsc8nAG1dys6PGfkHLDcCQN3WgCOFL+&#10;3lgknCyT3DMfOnKm5WJeqr6rk8cmgBs9jd3M0VwlvOty0vmuqOyIsO0ghgpH8JLfhQBNOkc0c7Qo&#10;0E5woKlo5DGAAMb8fMe2TQAyHbbRrDJCrWp4RpCxmaU4wSc7vlAPPTmgB0LyNbtafZLd4AWk3SfI&#10;DtBOSQvJPsaAHRTzXN8kCX1uGeIQSwQ7dxd87PmZei47H60AV4YoHZX1GFrvULUkNllTbKeis7kH&#10;afReKAJVeaRnhvbWzhZskomUO7qiuyryec7s96AJY1ubWDyJYGbZl45If3igE9WI27sj60ATMzPL&#10;E8McoVwmDHsLFiMkASYIx0NAFadjEs0hRraA5aC4eXzN0p42lGJ5449fwoAja5VEV9Nc2095J5lz&#10;O6kSZz0UMBtJBPWgB19bLa2++5ubyS3nO9YUcQ+aQcMMjB5A78UAPt4j5Uu2G9tZ3Q+aQXlQSD/V&#10;ZZScZBf2oAYZpF01IJr8pLKWMZxIG+UEMiBsffIIzjGDQBFb3WorYO0U5kNthIEkjDtFnnfhhlgS&#10;ecjtQBPbMy2qwTTiQy7pVuRHvKeZwzpGq/LyewzQAqWpYRIYnurtHLKLwMQ0f8Mi7hxkjoKAIVt/&#10;lMhgbMxCxRB2RzsB3PgkDvxQA4pbvBK85ZYUChA0hLB4z8q5LAtnAz1oAS1hu4BHP/ZqI9yCwluG&#10;/fLEvbL5Lg545oAZfLc3F5ZhJZrO4O2RrO0ysRQKQwduowp3fhQBamjjlScw2qiRSoLxOySOFUDk&#10;kjBPbNAENs0cSpb/AGWOQSBujnzjMxG3OOcKAcnpzQBLIxML2M8NuzDLMQoKhRkkF0AwcenegCS2&#10;SW4eRUNvIXiW2kEUirLl8iPBbaTjHY0AZ1pBaowm1C1c6hG2FeeRciVuweRs4I6BTigC4HlkYJeQ&#10;wQruZYkQEEnkqGYDBJznOfxoAWfzbWJbe9luGtYCZLcWpwZHOPmYDG6gB4cST20luZlBxk8SszsA&#10;xGWORjO00AN1J9SEEiJNHZwEFluIyXbPHyFSfvHHGR/KgCCa7ntkA025+zXF6yzXs8saiZOeQqtj&#10;BIz1FAAkMlpAJBc3F4LtndtzCMsoJDhACOcCgCaCCRYbiU2l7BcTE+ZIzuVQr/qiMZxkF6AGLcwn&#10;T0F3qM7zsH+zKRIgVgCpRVcAkMQQD0xQBWtpLxNNmmmYPHakR26zIW2dTu55Oc45z0oAsWXNj5Qt&#10;lSOVPNjuSpKpvP8ArAhUnJz2GaAFkw81rZtOxukXK2ssW5JABxIGdSQMjoDQAkdoq7n+wifzGULG&#10;krKzvGrbmIBwOooARRazxPvj+YDPlxykMJY2/dqecsOBu60AO8m7g2PLYxrd3Ix5khEkqQIeV3nB&#10;YHPFADbqzubhopEt5YJyVkMNpIUTywpUiTlSPlO76igBfJtttw8Fj9kkd02ymZjLIoUDje3DN2ya&#10;AHW8kCCGJLcvE5ZYTuLTNK2MMR1woDZ7c0AO1CUFPsGoTq9vETIIowEMkijJDFF4/PrQAWiSXUwE&#10;c0DO0XkTBX3Sb5cmPLcZxg96AKhgmZYxdhRqEbESMdqupJ6B3YHB9BxQBaaW+DmC6EMAP3UCAMM/&#10;dDEAAknnNACWzXloiQSyvcxxu8scyHLEngnYuFbp70ATAyvcQzwxzMHcHzHKs2WG47FfpjoaAGX0&#10;9wYpGa5eGNVYwyL2c/wsh5zxx60AVnla2id7aQWz3bJLd3E6lZBzkqu7G1iCetACwWzWto01tbzT&#10;RXeZB5knlKVBIJycFiQKAJd7hjEzXlhNLH+8iiUvFvT/AFZ3YOOC9ACx3FuLBRd3clzL8xgA8xR5&#10;iKVZMN2YjGcYxQBUtJrprCWTbHLJb5SKMg/u26qTlcsOcZPpQBcjA+xG3kjRJZUDieOPzkjWQjLA&#10;bcrnPYZoAUWweNIGhaa4jA2JKMh0AwsgLgEDigCrb2lvAWlXTSouJFESvOxeRkB3sAzYHUYoAnH2&#10;O5i3nzQFO2FEkJYSRn5Acn5gcfN14oAS7iuIXhe+DIJeUG4C4ZU/hLdWUk8DOPWgCKazuLmW2eFJ&#10;oLhWErxQO5TYVIIlZSCDtJPPpQBPdwzvDKlrDFZSSMoeWNmE7xKB0LEYZu2aAEimktvKtolDRyD5&#10;WbDXHmtgBiM5wuDk9OaAFE8oQWNxPBdKHkkZ3CqxIB3AeWMA8du9ADrSO4uJndDBPJKPIlZpAsq+&#10;Zny9ucZxg9KAKaJDIEl1FpZNSt9ygPtjKOx4G+Qq2DzgKcUAWD9q+dNThtoIBjaGUqxPJCs4A+Y5&#10;yGyetABYC6tbby1tHa3UtLDKrHaSejsD98n15oAlmui99ZrDcSwhwp8qKNH3uV3MAZASNvQ+1AC3&#10;kkwjlZm/cRqWSZGJzN02OvPP4fyoAqGfykLWPlW95esJr+VwY5A2chQCowcE8mgCRrU2to7hJpXu&#10;8lwGATywcOA+VJJUUATxQstvck2l5ayyoA7RMSgZOIjnORwX5oArWs1jDZZuZZ1lkJNq0zucyKCr&#10;Kiuc4YjGelAEdpcXD2BmQlxbMYrONlMmwnJD4IyQcnr6UAWbjy/sgt76d44SolhaBM5dyMvtC5Xk&#10;/wCNADY7dJBbwfPNdQgkR3KtKHBxtfeRkZPagCN7O5jjxFaxxC5dRhJH81xGDvYfMAM5FAErvviK&#10;rNIAAu1AytIjxn5Byw3AkDd1oAZCl7bSQS3ASW4uWY+bOVNysS9UX+8uTx1oAZcWd7czQzx286XB&#10;l811jkZEWHaQdwUj+ElvfFAE9wkc0UzRK1vPwqlS0cjJgAff2/Me2TQAyALaxrFLCrWp4RpGbzml&#10;OME87uADz05oAdC7tbtZm1geAFpSz/IDgE5JC8k+xoAWOaa4vUgjvbcPJEIJYItoYs+dnzMvRcdj&#10;9aAK8EULlZNRiN1qFsSDllQrMeis7kHafReKAJVeaRmhvbWziZskxx5Q7uqK7KvJ5zuz3oAliFxa&#10;wfZ5IHYx5aOSD94oBIyWIxuyPrQBM7lpYmhjlCuEwY9jOzFckASYIx0NAFactEk0hRrSA5eG5aTz&#10;MyHjbsYnk449fwoAjadERH06Q2895J5lzM64kBz0AYDaSCetADr62S1g3z3F5JbznesEbeT5pBww&#10;yME5A78UAPt4T5UuIb20ndT5rAvKgkH+qyynjIL+1ADHmlTTUglvikspYxtiTd8owyIGx98gjOMY&#10;oAhgu9SSwcx3Bka3wkCSRh2izzuwwywJPOfSgCxbMVtVgnnEpl3SpciPeU8w4Z0jVfl5PYZoAEti&#10;wijMT3V2jllF5uIMf8Mi7hxkjoKAIltwFMhgdmmIWKIOyMSgO5sEgd+KAHGOB7eR7gssCbQilzuD&#10;xnKrksC2cDPWgBLSG7gEc39nIrXILLLcNiZYl7ZfJcHPHNAEd8t1cXtmsUktncnbK1pa5EXlhSG3&#10;nGRgHd+FAFuWJJUnaO1VZVKgvE7JI4VQOckYJ7ZoAhtnihCW4tIpA4bo585piRtzjnCgHJ6c0ATO&#10;7tC9jcw27MCWcgAoFXJILoBgkZ6d6AJLaOS5kkEZt5GeJbeQRSKJcvny8FtpOMHoaAM20gtUcS39&#10;q/2+JsB55EyJW7B5GBwQOApxQBcDSSsEvIYYlLMIkUYJPJUMwGDnOc5/GgBbjz7WNLe8knNpATJb&#10;i2bBkkOPmYLjd+NADw/mXFq8DSqDjJ4mZpHAYj5jkY6GgBupyakIJEjmS0tyCy3MZLMTx8hXP3jj&#10;jI/lQBDLdzWyAadcm2uL0rNezyxqJk55CqwGCRnqKAESGS1gEguZ70Xbu7b2EZZQSHCAEc4FAEtv&#10;BKsVxI1tfQXExbzJCzlEK/6ojHTIL/5NADFubf8As5Rd6jcSXDB/swZZE2sAVKqrgEhiCAelAFa1&#10;e9TTZppmDxWpEdus6lth5O7nk5zjnPSgC1YgfYPLFsiRyr5sdwVJVN5/1gUqSCc9hmgAky81rZtO&#10;xukXK2skW5JFA4kDupIGR0BoAbHbIN0n2IXAkZQsaSsrO8Ybcx5wOooAVRaTxOWjwwGSiSkESxt+&#10;7UnOWHA3daAFEN3CUkmso0urn/lo5EkyQIeV3nBYHPHJoAbdWdzcPFJFbTQz5WQxWrlU8sKVIflS&#10;PlO76igAMFttuHhsfscjum2YysZZFCgfLvbhmHTJoAkt3t41giWDzImLLCd5aZpTjDEdcKAc9uaA&#10;F1CUvH9g1CZWtYmMgijAjMjqMkMyLx+fWgAs0e5mxHNbu7ReRMA++XfLzHl+CccigCmYpyiLchRf&#10;xsRI5Kq6kkfKHdgcH24oAttLfBzBd+RADyE2AOD2DEAAnPOaAC1N5ZxpDLI91GjvLFKh+Yk9TsXh&#10;unvQBN+9eeGeJJm8xwd7FS3zDdhFfpjoaAI76afyZXNw8UaqxhkGeHP8LIeSeOOOaAKzSPbRPJby&#10;LaNdssl3cTqVkHOSq7sbWIJ60ALBbNbWbTW8E00V3l8PJ5QZckE5OCxIFAEu9g5iY3mnzSp88UKl&#10;4t6f6s78HHBegBY7m2Fgq3d3LczfMYB+8UeYgKsmGH3WIxnGMUAU7Sa6awll2RySQZSKMg5jbqpP&#10;GWHOMn0oAuxqpsTbzIqyyoHWdI/OWNXIy4G3K5z2GaAF+zK6R25haa5jA2JKMh0AwsgLgEcjpQBV&#10;t7OCAtKNNKC4dREr3DF3ZAd7AFsDgigCf/Q7iHd+8CqdsKJJlhJGfkByfmBx83XigBt3HcwPC+oB&#10;o/N5jXIFwVT+Et1ZSTwM49aAIprOe5ltpIkmhuFPmvFA7lNhUgiVlIIO0lufSgCe8hneGWO0hisp&#10;ZGUPLGzCZ4lA6FiMM3bNABFO9sIraMb45B8pOGn81sYYjOcLg5PTmgAE0+z7DcTQXSCSSR2ZVViQ&#10;DkDyxtB47d6AESO5uFuXjaCeWSNoZSZQsq+YD5ZXOM4welADI4EBkk1SFNgyls6MJHEo5w3yjcFA&#10;PNAD2uILi1+0zz7vvPdySxkArHwFVQQegznPegB9lqmm3IRlSQwSYVGtV5dkBPfIxjsMUAV7vUEh&#10;t/LeOSFBMHhkdi8iliCCf7u4HbzQBBqlrAxS7uluEeOQG2uUcSJ8oByY9uOp4NAGvbjIIh04XVuy&#10;Bru4vHYFZGXJkJ4AAPG2gCtGsjXC28ssdxA2IbXBY7BnJ3Nkpjn+7QAi3Fpbg3gvLqOJ2KC2Rl8h&#10;XbghgykkfiKAK7nTY2ZIZ2lkVWiQshSNTgjggnBPUZ60AWit3bJ5898bcTSAtFiOVflAwu4Ko5zQ&#10;BDbXO198puLa7QszeZAGikZiFZQqgYwCSPpQBfE9xcW1ta28/wBrBJSNNojkTDkbcnJIYdPT0oAj&#10;eezmj2XFvIJE4t4IyCwYZ2gOARz6ACgCsLW4U/NaTrqC7AJIwVRFaMEbhnqen40AUbaXFwwuDczS&#10;rGpgSaQNgksGDEg7QMDvQBe0+5ubpNzwLaR3Q37LeYtMsDcbmHZjuA/GgAaO0tYnW6snktbJDsnl&#10;VpGWQMzIHKbOWyuCaAJ7drJCLi2ESoy5Fw5dXTH3iCzH5Tnpj8aACfULFWSLesjS7BC0MYbcY8bs&#10;kYC7v9o0AOjglhWNbWwgZCpzLM7q+/JOC27AI6igCq+JHI1lDgEC1IcSP5q/MMgLyFAPNACz3KXU&#10;Mc12xkjBeS5klBBYKMKqqMdl9aAJLS7j1CHeql7VlWOMx7gAy5I3ZLDHsMUAQXN1DbR4eQpFDMrR&#10;jeNiNIQQTwCAc7eaAK1+tqkbX8hmMsbZS6tmzCCACAygEE88ZoA2YEuY4R5FvvEqo9690AyoxHLF&#10;hjHPagCtACk6w32HjMm2BlyMA4JyRldpz1xQAySa0XM00tz9nucp9njJ2Jk/dYsCSMfSgCKUadEE&#10;FvMxSLdBaxSoDhgMDYTnk/eFAFh/tSustzLKscrYCw7VKBVGN3GMk9sUAVrSdoZWlE15Hdopby7l&#10;Vl8xnOxkAwMYBz+FAGlBcX11aQJbSN5pfEMShY5EZXIxuwchu1AEIjtJy8dzZ/vwv7oK2GU4P3nx&#10;g/QCgCCC2WKGWYQtFqCBAZ5ATGAUGOOMZzQBTgvbI3XlzGZ5SoFssQBXOW37mxxjjvQBcsL15Ivk&#10;i+zLc5dWSVpbgQtxuZWJ2t82Me9ADrlraIGDULWeS1sV3QzT5kYSKWdNwj2YLZXBOaAHo1t5sckc&#10;UZgf5o5md1kVsfe+YkFfbH40AOubkSr5JmimDqiQkIWRdhH39pwpJGOc0ALDafZ2T7JbW88Ea4cu&#10;5ijErZJBbI6dRQBVE8YEr6oDIRxG0DZAlHIViq8hQDzQA6eeWW0inubpldmM10HiDIUT5VjUAg8g&#10;A5z1oAlsbyK8gEk9u625YHfCrIGZc7cjLce1AFe+uERBBdRbrfzFZCrHMYdgVOeMbgdpzQBBqMNt&#10;FAmpMJ0EMuLaSBlmTKgEDaVIJyeKANeFZ2wsWnNcQtGrXU8hMTRMV3F3OeOeMY70AU7aNre5CXEj&#10;XMZwtskku6QA9QT90Kc+lACrcIwa7le6tUuGKi1hYbFPcMSpyMfSgCD7Jp0blYnU7VaG3aZPunaR&#10;kE9T/EPWgCyg8pJLqe78tJDhiSp+6B3AGM56Y4oAr2+o2cVwvkT3MN18wCiBZFlYnbIowFHAYnr2&#10;oA0Yb66ks7eKxnkeYuRb+aoEwZXIIO7dwe3b2oAinktb2T7NfWsgnABgUvgggEg5UYx+FAFZbUoC&#10;z2ji9Qr++kZivzxjbxwOc4+tAFSKVbmdopXklZY1S2U5aNDlt3mNyBjFAFvTrglQ6FYopfmCwzby&#10;sUny7mUgkNzigBZbi0t4ZI7mGa4t7JCWnwxVZAzNGrmLbgtkYLZoAmQiExSQOkfmkOCwyUx1AYnB&#10;Bz0oAfNcqIxHdBS7MrI4j+QlcdQn3dxHVs0AIbKRGjgj0+0ubcxYkYu8e1iScFww5weOKAKxdEjM&#10;upKfJjbZapGyysJlOQOF5CgGgAubpruKGW7aWTJaS4KxmMhEGFUqGyfujkHvQA7T7mO4i89o7h4C&#10;q4/efOWGcDB3cY7CgCO4uXMO25gNuglWSNUf5k3EEEkYxuB2nNAFe90+CNDqMkTIUb9xdRsJFGAD&#10;8yEYY88UAbNmoEMj29mk8bxKb25u9w2MRlpCeNoz2oAqQzW0N3FbyOJopGEdr5Iy2By+X+7ghvQG&#10;gBPttvEhuvNvIUndljizuAbPIcOG4/GgCG4i08zLB5r7k/d2v2lehCn5l9OfmGaAJ23ITPdTYgkf&#10;HzOC24KMdFA57DFAEMN0XkJiuZop1UoqSQ+ZGzM21l4wBtBJH0oA0ILmX7Nbpp9+07xuVhjZUj2P&#10;vIIywJIJ6fyoAgN1Y3AkiuopJLoLnELFFDc4BdQRz/u0AQLa3VvDkLJBqW6MtuXzIQrIML2+9n65&#10;oAq288ckrJfxzmVcGEAERZJbO8jO0DA70AWrSdrhRHJDGlvdqWIt5WeZLdzgFgTwxDbf6UAPmks7&#10;S2IuLeeSx08YhLDzWEquWjUlAuC2RjNAEitH58LRQ5RxujkjLRSQ/KSS25yCCeMYoASSfygRK7Ss&#10;yxtH5rKzHaQCCBjZuIxyTQBJDZ3fy7NOtzGU+b940RV8k8yKQM+nFAFWO3UGSTVIE2AFbd0YSOso&#10;5w3yjcFAPNAD3uIbm1+1TzbvvPdyyxkArHwFVQQegznPegBbLVLC5COscn2eTCxm0UhnZATznIxj&#10;sMUAQXV+sNv5ckbwoJhJDIzFpF3HIJ/u7gdtAEGpwW7FbueO4V4pA1vdK4dPlAOSm3B5PBoA2IFJ&#10;XEenC5t3QNdz3jsGWRlyZCeAADxtoArRI5nEEkkdxA2IbXBY7BnJ3Nkpjn+7QA0XFrb5u1vbmOJ2&#10;2C2UjyFduCG3KSR+IoAgdtNRmSK4aWRFaFNyFI1OCOCCcE9RnrQBaYXlunnT3xt/PkBMWI5V+UAB&#10;dwUDnNAEFrchHLStcWt2jMzb4A0UjMQrKAuMYySPpQBfE889tbWtvP8AatxKxptEciYkI25OSQw6&#10;Z4HpQBHJcWMyBLiCQSR8QW8bAsGGdoDgEc+gAoArC3mU5e0nXUE2ASRgqiK0YI3DPU9PxoAoW0i/&#10;aG+1NdSyLGpt45ZAcFiwYOSDtAwO9AF7Trie5TLQLaLdDzNltMXmSBuNzDnDHcB+NACtDbW0ci3d&#10;mz2lkh8u4kDSOsgZmQPs2ctlcE0ATwNZIRPbCIIy5FxIXV0wPmILMflOemPxoAJ9QsVZIt6u0uwQ&#10;mGMNkx43ZIwFyfU0ALFbyQhFtbCFo9pzLM7q/mZJwW3YBA5FAFaTbI5GsRMQpH2Vt6yN5q/MMgLy&#10;FAPNABPcLdwJNdP5keWkuXlDAsFGFVVGOy9c0ATWl2moQ71QvaMixoY9wAZckbslhj2GKAK9xcxW&#10;sfzuViimVowHGxGkIIJ4BAOdtAFfUFt4421B/OaZG+S6tjmAEAEBlAIzzxmgDXgjvI4AILfeJVSS&#10;+e6AZEZhksW4xz2oArwYjmWG/AkjMmICoOADgnJUldpzwcUAMkntx+9le5Fvc5TyIj8iZP3W3Akj&#10;H0oAilXTYgogndliJgtYpYwcEDA2E55P3hQBYf7UkgluZZEjlbAWHapTaoxux3J7YoAq2lw0EzSi&#10;e7ju0Uny7hBJvZzsZAMDGAc/hQBqW9zf3NnAltIxmLYhjAWKRGVyCN2Dnd2oAgCWlwXjurTEoX90&#10;FbDKcH7zYwfoBQBBDbJFDLMIWj1FAgM0m4xBSgx6YzmgCnBfWBuhHK0zyFQtsIgCufm37mI4x9aA&#10;Lmn3zPF8kf2ZbnLqyStLcCFuNzqxO1vmAx70AOuntYl+z31tO9tYjdFNPmRhIrF03eXswWyuCaAH&#10;obPzo5I442gb5kmkd1kVsfeG4kFfbH40AOubnzUMSyxSh1jSE7CyDYR9/BwuSMc5oAdDZm2ZPs0F&#10;tPDGmH3SGOMStkkFwRyO1AFQTR4lfU18wj5Y2gbIWUcgMVXkKAeTQA6eeWW0jmubplZ2Mt2rxBlK&#10;J8qxqAQeQBznrQBLYXkF3biW4tpBASDvhDIGZc7cj5uPagCtf3CJGLe6h/0ferIVc7ow7AqSeMbg&#10;dpzQBDqMFvFCupMJ1WGTbayQMsyZUAgbSpBOTxQBrwrcNtWPTmuInRWup5CYmhYruLuc8c8Yx3oA&#10;p20ckFyI7iRrmI7VtlklzKAeoJ+6FOfSgBVudwa7ke6tY7hiotYWAVT3DEqcjH0oAr/Y7CNyI3U7&#10;Q0NuZ05U7SM5PU/xD1oAtoREslzJc7FkOHZsH7gHfaAM5PGKAK1vqNrFcAxT3NvdfMFVYFlWVids&#10;ijAAGAxPXtQBow3tzJZwRWE0kku8i3MqBZgyuQR827g9uw9KAIp5ba9kFrfW0izgBoFLkEEAkEso&#10;xj8KAKy2rICXtXF6hX967MU+eMFeOnOcUAVYphczPFK0khEapaqcmNDls7zyABigC1p1x8u5GWKO&#10;b59sM28rFJ8u5lIzu5xQAstxZW0Msd1DNcW9khJnwzKsoZmjVzFtwWyMFs0ATKUhMUkEkcXmkOCw&#10;yU9QGJxg56UAPmuoxGI7oAuWRkcR/IdpHUJ93cRjLZoAT7E6tHAlha3NqY8SMXeIqxJOC4Yc4PHF&#10;AFYvDHGZdSQmJG2WkcbLK4mXkD7vIUA0ALc3Mt5HFLeNK65aS4ZYzGQiLhVKhsk/KOQe9AC6fcxz&#10;xeeY55ICqlcyYcsM4GDu4x2FAEdxcyeTtuYDboJVeNUflNxBBJGMbgdpzQBWvdOt41/tGSF0ZGxB&#10;dxMJEGAD8yEYY5PFAG1aKohka2sVuI3iU3t1dlhsYjLSE8bQD2oAqQzW0N3HBJIJY5GEdqIRlsDl&#10;8uPlwd3oDQAgvYIozc+beQpOzKkWdwDZ5Dhw3HfrQBDPFYNMsHmvlP3Vr9pXgEKfmX05+YZoAsN5&#10;kZM9zNiGR8fM4ZtwUY6KB+GKAIIbmR5CY7mWK4VSipJD5kRZm2svGB8oJP4UAaEFzJ9lgWxvmneN&#10;9sUZVECvvIIyQSQT0/lQBAbuyuQ8VxBI9yF4ELGNVbnAZ1BHP+7QBCtpc28WSskGphoydyCSEKyD&#10;C545bP1zQBVtpo3mKX8c3mphoeCIgSTndjO0DA70AWLOd7gCOSKJLe7Usfs8rPMlu5wCwJ4Yhtv9&#10;KAJJpbS0tiLi3nlsdPBEJdfNYSqzNGpKBcFsjGaAJA0bTwtFEPLcbkljLRSQ4UkltzkEE8YAoASS&#10;dY1IkkaZmWMxCVgzfKQCCBjZuIxyTQBJDaXPyCPTrbyynz4kaLa+ScGRTjOMY4oAqRwRgySapCmw&#10;ZW3dGEjrKOcNwNwUA80APe5guLT7VPPuPzPdyyxkBkj4CqoIPQZznvQA6y1LTbkI4SQwS4VDaqQW&#10;ZMnnORjHYYNAEF1frDblGikiRZg8MjsWkUs24E/3cg7aAINTtoCUvLlJ0eOQNb3KOJE+UAgmPbjq&#10;eDQBr26kr+601bm3dA13cXkjBlkZcmQngAA8YoArRo5nFvJLHcQNiG1wWOwZydzZKY5/u0AIlxZ2&#10;4N4Ly6jidigtkYeQrtwQ25SSPxFAFd205GZIZ2kkVWhQuhSNTg9CCcE9RnrQBaZby3UTz35gEzjM&#10;WI5V+UABdwVRzmgCG2utjlpWuLa8RmZt8AaKRmIVlCqBjAJI+lAF8T3E9rb2lvMbrcSkabRHJHhy&#10;NuTkkMOmenpQBFJcWkyCOe3cNHxBBGcsGGdoDgEc+gAoArC2uAcyWk6367AJEBVUVowRuGep6fWg&#10;ClbTILhhc/ap5ljUwRzPuwSWDBiQdoGB3oAvafcXN0m54Fs0uh5my2mLzJA3G5hzhjuA/HpQApht&#10;baKQXVk0lpZIdlxKpkdZAzMgfZs5bIwTQBNA1kmJ7UQqjDIuJC6umB8xyWI2nPTH40AE+o2SlITI&#10;rtLsEJgjDbimN2SMBcn+8aAGSQy29swtbCFk8l/30zur+ZycFt2AR1XigDPWe1eSGC4nhiMoxHEN&#10;7zqqqSXHBClunXvQBfumiWJ0u2ZEEIXzIWLSEkEoGUqADzjrQBAuoRGzsDayssbNlZo1wyrGuB05&#10;BbPWgCd9VmjjeYzi4tI1ZFgdWQ5JPmbt3XjcQaAIo98UImN6FgkOS0BLOGkAxkEjIwMUAQSvcrLb&#10;+XaDU4dolN4sgDxYIJUjJJBzzQA9zqc1s1tcXDJaly0cscjpGokOPl2gkqPu7SOxoAk825aWRJ7l&#10;rv7qh7hFU5UcMqH7xFAE8t9diMi/uwAiqDPcKN0iR/KN4BPJIxigCsbHR2dRazGacZ81oSIwjtg4&#10;KsQv5E0AXnl8lAxvZrZIV82WHbkfMOSADtx/wKgCsts2uW811DHbPcsP9GZXdGaIcMpVlC5POOaA&#10;Fs7qLTpm0+W4Doh8kWyo0oAX5jzlQg/HmgB96lxqEcf7yW3SN2JltpMFywPKjOTtHNAERF9JbmG2&#10;mF00cZeSF2C7tpz87Yx0OfWgBqmS4jFzZ2UdvHdoPPjifeUXIy+SFBPoKAHQyCwvnCanysYc7kIL&#10;xouPLZAWDNxxnjGOaALF1NbSJH/ajS28LQ5tVjVcBTkEMQTtx/WgCiJrCWztzZ2BVnLjcpUJIUDF&#10;Wfblgpx/doAeNk22LULTY82ftRDM5J/hKKQCOOKAIIJLB3i3+XHLOhZYwxlnG4ElwxGEzjGM96AL&#10;ty8UWYrhVup0QKqWsjGUkcoGBAGcEd6AGNeFYLP7LlSpYhoyY/KCjaMYz8zbj+VACy31za2zXN5d&#10;i+UFltrGRBEcp/rCc4zgbmBoAaRcRw77u8WKKaTfJLCTkMwGNwyMgAUAUpQxuovstrPqKbPNudQR&#10;8BM4JQ5OTk/eoAslL6azuItTuJotPdw8XzOqbXPTK5OwdCuO1ACRXNzdzSyBEaMosPnSFuRzgqrD&#10;kjFAFibUzbosT6mpaJNi/aojIXVOPmw2ASR0oAiOnadKqSC7iE4JUPZyeW6OwyAyNgY+hNAF7z5I&#10;kX7NqEitbp5syIBnL/xAL8vf1oAinU61DIsDwyXRQtESGDGLo4KlQMtzj5qAI7C4ktZ5bG/uBJZo&#10;Vtkt4gdyxxgn7pOFGR680AT35kvbeMZuLXT03O8uFG7cCCVGc/KOfSgCkZbma2ghtLhZBgu4bo4Q&#10;Z+bt/WgB0G65H2uxsooradcXHlvu25IORnHNAD7UxWN7JNb3hMgi85iwz5i42iN1ydzfLwDx05oA&#10;nubiAmFdQBeQxg2dtAANq/7bA4GAaAKsjWpghFppW2ceapVJBHFvXO1mK5yOOmKAGmD9yg1qEvd3&#10;TndAGXJ8sfKyLgdPcUARCS1dokvfLgnuT5nBMkw43F92MJnp170AWLgWqyyQt509ysYWU2kjlmPW&#10;NTuCru565oAXz4xaRSP5scWSyJjZ5axjaASDxu3H8qAGLqFytu+oP5ckBUxW9puaMkDIk3FwAeNx&#10;zQA0yLaxoq6oIw7Fm8tHl2s4HXBHGBzQBXmS8lkhkERuoivmNqVvNh0J+bYwPzEZ+9mgCwBqlxZT&#10;21zePJaMwkjkRmUYc9ioztA4247UAPe+nuLh7cvvTygkk8qsT6Bgp6kdqAJH1G72eXc6kht4Y1iQ&#10;3MeJWiiG0bly3JIwPagBGstLMCP56pFtPzqFjaNnHQo2MD6UATC/Kx2gtdSaBY/3kzxpuJDrncqj&#10;j2PNAAyLrKTC2eGaVFJjlYMrMh+8uwjGTzjDUAM0uRbSWW3usywACEQxEMQoyRkMQFUEdO/4UAS3&#10;0j3CQxoszRxuzAIVXJ5BZRu/hBz+FAFWc3zRxwWrLJLGjtJGzlF+X+9kbScH1zQAyK2maEX0cEZF&#10;2wJgjdMptwdw+6Cc80ASwj7DdyO12Vn2+fLMy4EiqMCNwCQzccZ46c0APuZLOSdI7kzmUxZjitxh&#10;Nv8AdZs4HX9aAIWSxNo0n9lSRE78QlwsbMmcF2Un5OPSgCGKM3EQl1DTUgnuztdY5mYsqjClQQMf&#10;pQBGLnTVkgtzcRRXcwLrEVe4lBxuZwwACFunXvQBcuFRg4u5QLlUCBtPnczO2N0asCoGefWgBVuv&#10;9Fh+zO8oX5lKgIyBOByvQtuP5UAE+r3McJleYTQ+WypaMrIQBxIWLAZ43EetAEO+5jjAl1REtJGC&#10;5gDb1BUdV7jjGaAI5vPPkuLd7jT2j82TUyy7o88lSOWwT96gAEt/d2K21xfMunzyh47mMttKP6bR&#10;u2j7pG2gCyL2Se7lgSQzW8aCOW5nRsktnBVG5JGKAJft0wQvLeKY44givcqC7qvyjcCTg5GAKAIm&#10;tdMVYjHJBczAkIkREbRucfeUkADBzxmgC1LdPAbdbW7a3ltw0k4iztUyDG5VHynrjrQBFLaPqVtK&#10;7XMN5eli9qrqI3ZEHzDZgDJ5I5oALGR7R5bXUxui3CJliIwFTkZyQFUY9eaAC9AvGVbcXnlxszzv&#10;EdquTnlQWGSoOaAIpI7h7dkZnKqjO9tM20MExw7Z245z1oAhtIZbuE6rZabDbQ3gCPHBPuIXj5ss&#10;FGe9AEsc9npd6Us9UIulQzP5sTSCQAYMbbTgtxxnjpzQBLcmO4MZ1OcwyFP9ESybBwc4DkHAx7nv&#10;QBCBbNaf6Npxklw42BlVXdMkM7Lk7eP7tACORMiQ6jaeRc3QPnormTgcBlBA/pQBVS5gkkiguZ4I&#10;/OH7uIb2nVQpYuOCFLdOvQ0AX7owiJ0uy0aCELvgctISQSisCowecdaAIl1FTaWJtJmWJmysyJhl&#10;SNcD7vILZ60ATPq0sSPM0wuLWNWRYHVozk58zduAzxuINAEab44RMb3bBIcloDlg0gGMgkZHGOaA&#10;K00k6yW5js/7Ui2iU3gkAaLGCVIySQc80ASSf2pNbG2nuClqz7o5UkdI1Ehx8u0EkAfLtI7GgB/m&#10;3LSyJc3JvBwitOgU5UcMqH7xFAFmS8uxEft12qqgUGe4UbpFj+Ubxk85GMUAVfsGjNIPs8pnnAPm&#10;GA+WEdsHBVyB+RNAF95BDGGN5NapCvmyw7cj5hyQAduPxoArLbvrdtPdQJavcuP9GKuys0Q4ZSpX&#10;bk4OOaAEsrm30+ZtPnnEiofJ+zohlChfm9VCD8eaAJbxJ9QjjIkmt4o5GJltn2ly2eVGcnaDmgCE&#10;i9ktzDbzC6ZIy8kLkLu2HPzNjHQ59aAGKZbiMXNlZRW0V2n76OJ95RMgF8kKCfSgB0MgsL91j1LJ&#10;WMOSyEF40XHlsgLBm44zxjHNAFm6kt5Uj/tNpbaGSHNqsarhVPGGwTtx0/GgCl59g9nbm1sSGcuN&#10;yFQkhQMVZ9mTtOP7tADwY5tsV/aeXLNkXPzFiT/CVUgEccUAV4JLORofMaNJp13rGGMk43AkuGIG&#10;zOMYz3oAuXLwxZiuVFzcogVEtZGMu4coGyAM4I70ANe8ZLez+xkqVLEMmYxEFG0Yx/E279KACS+u&#10;7W2N1e3YvlBZbaxkURHKf6w8gZwNzA96AEIuYoPMurwRRzOHeaEkkMwGNwyMjAwaAKUokN1Ebe1n&#10;1KPZ5txqCPjZkglCCcnJ+9QBZKX09lcRancTQ6fI4ki+ZlTa5xjK87B0Ix2oASK5uLqeVyivGUWH&#10;znZuRzghW6kYoAnl1TyVEJ1Nd0KbFN1CZC6x8fNhuCSOlAEZ06wlVZBdwiYEqrWkhjdHcZAZGwAP&#10;oTQBd8+SJFFvfuHt082ZEUZJf+IBfl7+tAEdwjazDKtvJBJdMhaIncGMXRwVKgZbnHzUAR2M72k0&#10;lhfTCS0Qi2W3iB3LHGCfuk4Vcj15oAnvzJe28Y3XNpYIWdpiFG7cCCVGc/LQBSaa4mtoIbW4WVcF&#10;5A3G8IM/Nxj+tAD4QLhftVhYxw29woFx5T7tuSDuGdvNAD7Xy7C8kmt70mUReczMM+YuNojcZOW+&#10;XjPHTmgCa6uLcmFL9TJKYwbO2gAARe+8g4GAaAKshtjbw/ZdK2zL5o2pII4t652sxXORx0xQAzyC&#10;YUGtQFry7fLQBl3Hyx8rIuB09xQBGr20jRJe+Xbz3B8zhjJL03F92MJu6de9AFi4NmJpIW8+e5SM&#10;LKbR2LMeqKdwVd3OM5oAU3CC0if97FDksiFdpRYxgAkHjduP5UARjULtbeTUZPLmgKmK3tdzR5Ay&#10;JNxYAHjcQe9ACGSO1RFTVBEHYsfLR5drMB1wRxgUAV5lvpJYZBH9shK+Y+o28xWRCfm2MDliM/ez&#10;QBOBqdzZT211du9m7CSN0ZlGHPUMoztA4247UASvf3NxcPbiQunlBJJplY8HIDBT1NAD5NSugvl3&#10;WpIYIY1hRriMiRoohtG5ctySMfSgBHstLaBHFwqR7T86bYzGzj+JGxgfTNAE328JHafZdSeAR/vJ&#10;njTcTvBO5VXj2PPegAaNdZjmFq8M0yKTHKwZWZD95dhGMnnHzUAM0uT7JLLb3f723UCAQQkMQBkj&#10;O4gKoI6d/wAKAJr53uUiSNZTFE7N8hC5PILL83O0HP4cUAVJvtrpFBbssrxI7SRtIUX5f72RtPB+&#10;tADIbaVoRfR28eLtgTBG6ZTbg7gflBOeaAJof9Au5HN4Vn2+fJKy8SKowI3AJDNxxnjpzQA64exl&#10;nRLsTtMYg0cdvwgX+6xzgYz+tAELJYG0aRdLliJ8wCFmCxsyZwXZSfk49KAIYozcxiXUdOSGe7+R&#10;0jmZiwUYUqCBigCMXWmrJBbieKG6mBdYmWS4lBxuZw4ACFunXvQBbuVQ7lu5R9qVAm/T53MrNjdG&#10;rBlAzzjqaAFW6P2SE2zvKB8ylQEZBHwOR0Lbj+VADrjV7mGAyyzieERssdoyspA5EhYsBu4yR60A&#10;Q+ZPHGPN1RUtHYAeSG3qCo6r3HGCaAIZ/tbCF/Ie409o/Nk1IsoaMHkoV5bGfvUAHm393ZC1ub1l&#10;sJpA8dzGX2lH9No3bR90jFAFpb2We6lgjlMtuiCOW5uEblmyQVRuSRigCQX1wIy892rRxRBFe4AL&#10;ui/KNwJODkYAoAjNppaiIxyQ3MwJCJEVjMbnH3lJAAwc8ZoAtS3UsBtxbXjQSW4aScRZAUyD7yqP&#10;lPXHJ9aAIpLR9TtpXNxDd3pYvaBwI3ZEHzDZgDJ5xzQAWMj2kktrqfzQ7hEViIxtX5hkEgKoI/Gg&#10;Avdt66x2wvfLiZmneI7VcnIyuWGSuc0ARSR3T27KWYqiM720zFQ2zHDtnbjnPWgCC1hlu4Tqtppk&#10;FvFeAI8dvPuKrkfNkhRnNAE0ctrpV8Us9UxdLGZnEkTSBwBjy22kgtxxnjpQBNcmKfyzqcphlKf6&#10;KlkxBwc8OQcDHv60AQAWrWn+jacZJQHGwMiK7pkhnZcnbx/doASRvOSODUrQQ3F0p+0IrF+BwGUY&#10;B9u1AFVbi1eSGG5mhiMw/dxDe86qFJLjghS3Tr0NAGhdGIROl2zInkhd8DFpDkEoGBUAHnHWgCFd&#10;RjNnYfZJWEbNlZkTBVY1wPu8gtnrQBM2qzxxvM04uLSJWRYHVozkk+ZndjPG4g0ARR744fON5sgl&#10;OS0J3OGkAxkEjIwMc0AQTNcLLb+Xaf2nCFEpvRIA0XQspGSSDnmgB8jalNbG0uLhltmfeksbukai&#10;Q4G3AJIH3dpHY0ASGa6aV0mujd/dQPcIoYlRkFEPUigCeW9vBGxv7xQqKoM9woDSJH8o3gE8kjGK&#10;AK32DRWlX7NK006g+Y0B8oI7YOCrkL+RNAF6SVoUDG9ltkhXzZYdufvDkgA7cfjQBWFu+t289zDH&#10;avcsCLYq7qzRdGUqyhcnBxzQAWVzBp0zadLcb1Q+T9nVDKAF+Y9wEHHrzQBLerPqEcZ8yaCOORiZ&#10;bZ8Fy2eVGcnbnNAEJF7JbmG3mF06Rl5IXYLu2YJ3tjHQ59aAGqXuIxdWdlHbx3aDz44pN5RcgF8n&#10;aCfQUALBILC+cR6lysYc7kYF40XHlsgLBm44zxjHNAFm6lhljiGqNJbQvDutljUYCnIwxyduOn40&#10;AUhNp8lnbmzsNrOXG5SoSQoGKs5XJ2nH92gBJvLngeK/tNkkyP8AaSGLknHylFIBHFAEFtcadcW0&#10;8624gdTmS6gKszOWHyjK8A0AWLi31C9kDkRQu52InmbHO0BvvqcjIIHFAEcOrLcz3UAKxl2DXlw8&#10;f7qIqeFUkDBNAF12LrFBrEkckV0jfvYhHwkZwgxgkZAGcd6AGfYbD5ZYdlzG48v7TG6jlDkAqc4x&#10;nuKAKl/qbSSQjTovLe5YAyK6I0WCBtdBhTnp0oAlileRVs7a6b95IySu3zNG6nncoztHfoKAJQ8E&#10;Re1u5MyWSlhdgLLIxlxjBbLADac4oAjnltruSKOR7SdWVS3nJ8zHcFBUqRx9c0ARR3cguZNMaxgl&#10;u5v3kpZWDKgGAxI+7jHB6UARRSTRx20d/drcTSP+6iDRyKVYZ2v5QCke3agDTuJPtE1sukzRwrYt&#10;mdURTyDnA53ckkdKAKhZbMxoyRokYDTMGLSsFVwplUkk4z/CKAGRy6fdJYxJdTRoiqY7tlLI0kmN&#10;yqUAwDkjHUUANuo4n861bUDDNcyFGdgSVESgnpjbuyMdzQBZjt7TTo4DZOz24RT5qs/2aYEdF35A&#10;YKTx60AVzf8A2ZbpI7c20wRiUcRmZoxlgVLRg8gjmgC5ZxzpFNdXMsclncn93byOvnRwryQGXn0O&#10;KAKDXr28onsZ4ri3nXZNdmNjtHTYAejfw8DPegC3ZRxSjzJif7SLFEljdyduMnPmM2CBjPpQBUtJ&#10;tJ1GFpba0aQrmSW6yoXzA44BIzj2oAs3drPdSRxJGtu0h+VYZAjOyqCBuBB5BAyDQAxby8ubu4sr&#10;S48nzDvvnlRVWMr0VSVwCTQBNIsEMiW+ulppLmNm85licBF+VVB27lyABxigB0unRIsc5WGSxdfL&#10;a4jkVXO0ZRShJA6+lAFO/wBVkLH7FExmvCnAcRiBeOJFTCnI4+71oAIHinijjvZZYBM7RkNIZkjY&#10;HvGvQdxkCgDQM0zP9lN1AbXTgQJY1WSVnfoTkk8Ac8UAVi9ncmKN7u1yowqXEZJd9+zcpXAxj+9Q&#10;BWhurP7RHp40+CW8cNJJchCG29A5APGP4TjFACPMq20enNqn2m5uHOGVEDiMgsVd4wo6du1AGlI9&#10;kIbQaRP5T2hG/cQdwU7gBkZIYkigCrJdR2LPG0MKzZQzTWrGadlCuF8xDkkjd2FACpLdXa2pW8eG&#10;GIKBPcAn53I3IpQDAOenUUAM85RLLHLLC1w8rB5mBkjUxgcf7OQR27UATxwwWwi+zBfJILSXFvvW&#10;2kDdkDkgMqk/jQBXW8gHmRWVtK8oR5GS6WNW2ISwZWZA3QjrQBdtYRFE7zyBrK6bckIeMyLGoPAI&#10;GepB69qAKEsmoQ3Cvo96lxaTpsmmZCH9NgUjAbPy8DPegCS0gs/OzdJP/bKk7JizOApALDc5O0jj&#10;pjFAENu1pfwC4jsgLZAZJ7olUy24bVB9DQBYu7e8uWeJwsctzt8u3ikKbsICMyKdw3DAzmgCCO6a&#10;8uJorlnslkwbkS4aGPHAVRtAyT60AXpjK88UGrTxTWsiMP3ccTYEeVUHGSuQAOlACLpVvFFHP5sa&#10;WQBhEodQzFeVyjH5ev8AdoAz73UrJzA2nwN9ousbZo2EflDIzvRcK2en3aAJDNYT2psBfTwfaZGi&#10;kkIYtCVOTlRgoD1FAF5JoYbcW32uNobJAsM+4SSyF8EE7snAC80AQTXdnMzxvPZ/an2qGVDLJIS4&#10;XK7QB0/vZoAihurtrv7G1javc/MZpJVImVFOAxwflx24xQA2HUXt44bea6g1C6eQsJERHABySrvG&#10;AOnbHFAGhJJBOluNMljglt3LXDxgDgNuAUNliCcigCo9xaRSrElut1INsk80bM7kIHA8xcljtJzw&#10;KAHLILlLGGK7ltrZNpW4kAbfK+AY12AYHPTORQAkiXf2l4IbyMzSSMHMnz/NGAeRyBuBHbJxQALZ&#10;WljKgjjkYhfNlulB+yyBwAVQvnawUnj1oAie5mj3Rw2bLCsTyyx3YjjkMaZZCpZQeQRzQBctk8iG&#10;6lvJBNbX2GitN43RxAcjeuSMnHFAGWzTLLHdR3AFlcR+W5Yl8qcDYEI+8T8vTPegDQto/OuAS5+1&#10;wsY0Ee5mxj5tzMxwQCO3FAFSx+w3dr9ojjMEMO5nnbaN0m7jk4IX2oAlubeG6MSmFY55R+6Nu+wy&#10;MFDZ3Kc5YHAIOfSgCN7yC8a70+O7kszckG8kkj8sQhB91DtG0saALzFIIYINUnE8NzFtiLeW/wAk&#10;XCA4GRkAZoARrO2to5LhnhRZMQC4tJFeRscqpjYYU84+7QBTvNUu5ZEmsIwrzsELOyxvAoYfK6rh&#10;Tkf7NAD7a+smiFuXJeSR0lnw0iROrc7lHKDuOKALqTAxG3luINtqGAuoSGlYyHIOG3HCheaAK0lz&#10;pV7KsYmt724bGGmQtucSBSylcdM/xUARx3R+1ppi2FsbgkyTTFR5uBwGx/DjselACJPqMIgso9Qh&#10;1CeRy2FSItggkrI0a7SPbtQBZl+yNJAtizQ3dqxluJGVWUDOdqZG7BORxQBDPI1vJHG1rDJCqrLd&#10;TIxMpRUcIJF3Etgn+EfWgAEzXMcEJvZo48RlHlDGMu4GUDRjKg5xjtQBE8TGU/bp1hkkkKBJH86P&#10;5AP4Rx82RgEZNAFn7OsFxAtkVe0iXdI8Cn7NJuGCBuYgMFJwMUAQLM0CNFAklukMcrGG8WNJGRck&#10;OrMoboRQBYs4tOit2nuW86C7+aGNGBZYwMkgrzyccUAULtgmTp2osbW8Ty5ZzGyyKgHKKDjDE/KM&#10;DNAFyxitVjV3aU6iMRwEyO7MgGTuLkgEDGemKAK1rc6bNaz3CWy28inL3UBVmZyw+UZXgGgCxcW+&#10;o3rh2WOGSQ7Uj37JDtAb/WKc5IIHFADIdVS4nurfcIndt17O8f7mIqcBVJUYJoAuO5KxQaxJHNHd&#10;ow8yMR8JGcIMYJGQBnHegCM2OnYWWMJcI/7v7RE6j5kOQCpzjGe4oArX2ptJJD/ZcXlvcMAZVdEa&#10;LBA2vGMKc9OlAD45pZAtnb3RxI7JM7fMY3U87lGdo7jgUAThoYS1pcy7pLJSwvCFlkZpcdC2WAG0&#10;5xQBFPLb3ssUcz2c6FQWMyHLHdtBUqen1zQBDHdOLmTTGsYJbqb95KWVlZUxgMSM7cY4J4oAiilm&#10;SO2iv7xbiWR8RRK0cilWGdrmIBSPbtQBqXEiXE1smkTxwCwbNwqIp5Bzjrk5JI6UAUy62pji2xLH&#10;EA0zhi0jBUdVMqkknG7PAoAaktjcx2ESXM0SqqmO8KlkaR8blXYBgHJGOooAbcxxt51q2oeVNcSl&#10;GdwSVESgnpjbuzx60AWEt7XT0g+xsXtwinzVZ/s0wI6LvyAwUnj1oAg+3C1W5jhhNtOEZikixmZo&#10;xlgVLRgjII55oAuWkdwkc13eSxyWdwcJbu6maOFeSAy8+hxQBQ+2eRL9psJ4p7Wddk10Y2OB02AH&#10;o38PAz3oAt2SQzfPNkakXKJJG7529TnzGbBAxn0oAq2cmkajC01raPIy5eW6yoXzA44BIzj2oAs3&#10;lrdXTxxLGluZD8oikVXkZVBA3Ag8ggZBoAjS8vLq7uLO1n8ned168saqsZXoqnbgE0ATSCGORLXW&#10;yZnuI2YzFYpAqJ8qqMLuXIAHGKAHS6bGqpOUhewZfLe4jkVXO0ZRdhJA6/3aAKl9qjlj9hRvOvSo&#10;wHEYhUY4kC4U5HH3etACQyQzxxxXryQLK7RNukMyxsD3jXoO4yBQBf8AOZpPsv2uA2+nghZY1WSZ&#10;nfoTkk8Ac/LQBAz2tx5cbXdqdowqXEeS779u5Su3jHrQBVgubM3EdgdPglvWDSSXCoQ23oHIB4x/&#10;CelACST7LWPT31T7TcXMnBREDhCpYq7RhR+HagDRkexENoNJn8qS1I8zdg7gDuGMjJDEkUAVpbqO&#10;xZ0aKBJvkM01qxmnZQrgeYhySRnsKACOW4uxaN9tkhghChZ7kE/O5G5FMYGAc9OooAb9ojWWVZZo&#10;GneVg0zgyRgxgcf7OQfTtQBPHBFbiL7OFMBBeSe23rbSBuyByQGVSfxoArLeQ5kisreV5FSSRo7p&#10;Y1bYhLBlZkDdCOv4UAXraLyoneeRWs7ptyRB0MqxqDwCOepBxntQBQlfUIrhX0i+Se0nTZNMyEP6&#10;bApBw2fl4Ge9AEtpBaiUm5Sc6wpOyYsX+QgFhucnaQMdMYoAr27WV/bi4Ww/cIDJPc5VPm3DaoPo&#10;aALV5b3U5eFlVJrnbst4pCm7CAjMincNwwM5oArx3RvLiaG5Z7JZMG5EpDQx44CqNoGSfWgDQmMz&#10;TQ22qTxTWsiEYRImwIsqoOORkAdqAGDS4ooknMsaWeDCJVdQzFeVypPy9f7tAFC81OxJgbT7dhcX&#10;ONs8bCPyhkZ3ouFYnp92gB/nWNxamx+2zwm5kaKSUhi0O085VcFAeooAvpLDDbi2N4jRWSBYZ9wk&#10;lkL4IJ3ZOAF5oAgmvLORnje4szdPtUEIZXkJcKSu0ADj+9mgCCG7unu/sclhatc/MZnlU+cqA4DH&#10;b93HbjFABDqBgjht5Lq31G6eQsJERGUA5JV3jAHTt2oAvyyxXCWy6bLHBLbuWuXjAHAbcAobLEEk&#10;igCo1xaQyrFHAt1INsk8yMzPhA4HmLksdpOeBQAok+1rYwJdy29tHtK3LgNulfAKLtAwMn6igBHS&#10;7+0vBBeRmaSVg7SDcMxgHkDIG4Eds8UAC2dpYyosUcrbV82W5QE2sgcYKoXztYKTgetAEbXLxAww&#10;2jLEsTyyx3YjjkMaZZSrMoPIxzQBctlMEF011MJ7e/w0dpvG6OIA/wAa5I5xxQBlu06SR3cdxizu&#10;I/LZ2JcbTxsCEfeJ+XpnvQBftojNcAtITdwsY02bmbAGW3MzHBAI7cUAVbI2V5a+fFF9nhh3M87b&#10;Ruk3cYJwQvtQBLcWsFyYh5Sx3Ew/dmB9nmEKGzvU5ywOAQc0AMkvIr17rT1u5bP7SQbyR49ghCD7&#10;qHaNpY0AXT5MMUMGpzedBcRbY2by2ykXCA4XIyAM0AI9pbW0ck7NCiSYgFzaSK8jY5VfLYYU84+7&#10;QBUvNTupZUnsIwkk5CFnZUeBQwyHVMKcj/ZoAfb39q0X2ctuaSR0luCGdYnVucqOUHccUAXEm3Rf&#10;Zpp4CloCFuoSGlZpDkHDFjhQvNAFeS60u+lSFJre8uX28zRlsv5gUspXHA/2qAIo7ljdppi2Fv55&#10;Jknn2jzcDgHH8OOx6UACT6hF9ns4tSiv55HLYCRFsEElZGjXbj27UAWZjaF4Esd0V3asZbmV1Vhj&#10;OcJkbsE5HFAFeaRYJY42tYZIlVZbqVGJlKKjhBIu5i2Cf4RQA5Z3njgh+2zRxYQq8oYxl3ABQNGM&#10;qDnGO1AEDRO0pOoTrBJJIVCO/nR/IBxtHHzZGARk0AWvIFvPELJlaziXdI8Cn7NJuGCBuYgMFJwM&#10;UAVkmMCNFBHJbLFHIxgvFjWRkXLB1ZlDdCKALVpDp0MDT3TedBdjdDGrAssYGSQV55JHFAGfdsiZ&#10;NhqTG0vE8uWcxusgQDlFBxhiflGBmgC7YpZqiyNJIb9SI7ctI7FkAydxckAgYz6UAVrW50+4tp7h&#10;LZYHBy91AVZmdmGFGV4BoAsXNtqV5IGKxwM52rH5myRtoDf6xTkZBA4oAZDqy3E91bgrG7tuvJ3j&#10;/cxFTwqkgbSaALbMWWK31qSKWK6Rh5sQj4WM4QYwSMgDOO9ADfsOn4WWHZcxuPL+0xuo5Q5AKnOM&#10;Z4yKAKl9qZd4f7OhMb3LgF0ZEaLBHyugwpz06UASxSvIq2dvdNmV2SZm+Yxup53KM7R36CgCZWgi&#10;LWlzJmSyUsLz5ZZGaXGMbssANvOBQBHPLb3kkUcj2k6MqlvPT5mO7aCpUgY+uaAIEu5hdSaY9jBL&#10;dTfvJSVYMqAYDEj7uMcHpQBFFJLEltHqF2lxNK/7uMNHIpVsnbIYgFI9u1AGpcSrczW66RPFCti2&#10;Z1RFPIOeOd3JJHSgCoWW0McZWNEiAeZlYtKwVXVTKpJJwT2FADY5LG4isI0upo1VVaO7ZSUaSTG5&#10;RsAxnJGOooAZdJC/nWsl/wCTNcysjOwJKiNQT0xt3Z47mgCxHb2enxwfYWL24RT5qs/2aYEdBvyA&#10;wUnj1oAga/a1S5jhhNvOFZmR1jMzRjLAqWQHkEc80AXLSOeOKa7u5UktLk/JbyOvmxwryQGXn0OK&#10;AM83phl8+yniuLWdNk10Y2OB02AHkN/DwM96AJ4kglt5ZJSw1H50SWJ3zsC5OfMZsEDGfSgC7C0M&#10;UUdxEk6RbCitb7ArMf4ZFyduFzzk/SgDLvHaezt008mK4e4Ii+1KFCxkDADAnOWJ528CgCfzL9UR&#10;pnt2g3DLyAtK+0fexwMfN60AXJ7cJNbvKbe5lZF2qnyJ5TYAHOdzAd8UAVLgWcAaOe2S2up2b7Ij&#10;7kjUxbSQduc53df0oAWae1h824lcYlkL21srokUgCnbhtvRRQBWS41C4u0khSEQNGJEaFyzgZPVx&#10;sxyOeOlAEqGGFFAkDz3DBmWeTdLJtBDIw5x7UAWokkuQIbfS4beCI7pZpHU+WB8wZgDkgnkYFAFO&#10;5fUBNc399cwiZ0SOJobY7m2lvlzuG7I6UAS29xe2sbjULYwm4IWCJiDEq537hgZGVB70AXY4mcpc&#10;6fYQtqMLASTwyZG44aMgbRk8jINAGRqlnfWTC7vkULnKojeYJHBHzEFQQBnpQBOsrXDNJ/aAnMbl&#10;4kdQqKXYq6ZB65JA4oAS3mkuoZYrkRvdxgII532MVUlgQ2OT83HFAF6eKARJ50LW3AEIt3V17bjt&#10;/lQASIjWdv8AafPtrWeQJGrhHkeNWw+zaRjcOOaAIZNMthEkRYWgJ82KQx4SJVPI++Tkg9aAJl32&#10;V4jHUI5oQwaN0hJjctzGzBjzgkFqAJtSivI4kmuBBd2yhoyIVCF3fBYt8x+Ugr+VAEIS1jXz4Fn2&#10;qjKvkARxFl/gkHYBQ3OW+lAGbdaii20cqPvu3nZbOG4CwoqEDaPMDHPzZ5xQA+M3SQRyXi2zQy4c&#10;pDITcEc/MMbAB83rQBbCW9pLFuvYnvJwuYpmLnyhgeWDk5IFAEc6wwSi3+xRW88zMtvO7DyojGA3&#10;KAk5O7r+lACP9lUyNJeDZNIpht0UpHPjONvygnaPWgCD7dqMmqpOpCoqjyAV8yIKpIwx+XByOfag&#10;Cclj5btDCXc5aRWw8jc/K3B56daAJkT7RB9nk0+G3toT5skTnLdc7pCR90n5higCC8/tJpbnUJzb&#10;xssaJDJbIWbALcElh7Y4oAbA11HA8WpRRu9wM29vJJtKLnfvBAyRtB60AXn+zRiO7s7JBe2zKieT&#10;KG3MQGRlXHJOaAMu/ttRs1S+uY/KV2GArhmdsj5sAD+8eKAFLyXQBgv5DsleXdcRhUQFiHQYY8kk&#10;jNAEsF3fXVtcRGJY5IisLz3H3nCksMHGCTuoAuy2ZnjjR7MkMAwa3ddijI3EqfagCO4gt5LaMzCe&#10;GCWTakcoGXiibDhCpH3sHrQAxorC1UtqEipIwMllHsWKKPb/AAk7/Q9aAHQRrZTxvPdRTQSASxJZ&#10;bgG8w/umJ3L0JDNQA+4D2cHmTXkcquWjeJsvK7nBdSdxwuCtADljgiljks4ZBEiNH9pgaMQhhyFk&#10;jJyuFzyM0AZk1yr28XlXnmXUk4jtYp4TEu04wNwJ3ZbPOOBQBOst/E8c180OwsNsON5YLkZxgY+9&#10;60AXHiaO4hkkltftDIo3JnaUbAVQedzAY6gUAVLoW1ufs95BFbTzM32VDkoCm0ktnP8Ae4OfwoAl&#10;lS1zK6yIsG9Wghik/dy8HBUlQflFAFM3F9dajG/mxTBY99vG+cqqEjLN8vcenSgC1PLBEscs0a9c&#10;RLuG+ZtpyGABx7UASwebdWojOnxWdqhDursPNAJzuYjqCeRigCnfx6k7S3mIrZyAPtEcW5giluM7&#10;u/agB8E+oxWskdzbrHHOQsckp4AHz7hxyCoNAF826yeVc2Glx3N9Cy5eGQADOGRgpHJOfWgDH1O1&#10;vLUtfTxYJbIUMcMyEAHgDjk0AOGobna5uNQa5nWR3t4p0SGNCTho9wY+pGcdaAH2U81zZzLPbJHI&#10;Aquwm/eMuSw2suOfmoAspbwLCIsvDNOQxUS+btVcBxg9hQBJNArJbp5csNtLJs82Uxyfuoz8wRQw&#10;PzCgBi2llF8l/eKhcK1qiQGONSD905bJyD1oAliI07UUluL4SAtutoYYc2zBj+7ZsnOQSGagCS9S&#10;9hiFzcyWzRLvidoFw7yuQxBOTwQVzmgCLy7WHZIBKYkRlX7OF8t3yDiVW+6AoPIJoApXMwktovsr&#10;qZhLstUm+VQrYAG8HJ+fP8PSgBQtx+6a/ktboH50t3YiYheN+OOPm70AX7gW9pNBNPPAswRUhiHI&#10;ZCAAq9ctg9cCgCtKUt41intktLi6YrabjgKV2kkhc8ndwf0oAbcW8ZQ/Z5PIikm8xVyDHIqgnKcZ&#10;4FAELXurXF8HtXjECKpSeRS/3M8MTt7jnjpQBPKpZYXkto7kMQwO4RtIcHO4HOPagCRB9rt2iTTY&#10;reKM+ZJHKSpUKerMvVSeRigCre3V9FLdane+StwyBbcxRgHauflLbumOlAC2kl5DYul7ZRxx3YDR&#10;rHN8yKTv3KVA4Kg5oAswRWsarNp8Ik1USJ5m6fzGGACu0Ec9fWgChqNrf2c63f2dQNwBmEium5cE&#10;HZwf4jxQA6O6892efVzcv5m6KKWDyk3MxDR8HnOSM0ATWt7PNHMLiDybiMrDiXHlsqksOQPvfNQB&#10;bNtJOgBt1tywy01q4dV5GcjHYUAR3EEP2eCO7aWC1kkwkTBZGkjR8PtJIxuAoAf9gsY12XMkcQVV&#10;e1EakJGc4wSWznBoASOKKzv4vtOpRXv/AC1toI0KIQx/du+Tk4JDEUAWNSeW0iW6u5ITbR77eKKJ&#10;RvlkYBmzgnAIIH4UARxCKKOOaNJ0i2FFeDYFLH+F1yduF3YOT9KAMu8Zp7O3TTWMczXBERulChYy&#10;BgBgxzlyeccCgCYyaiqK08lu0G4ZaQFpW2j723gY+brmgC7NbLHNbvIbe4lZF2qvyJ5bYAHOcsAe&#10;uKAKlz9khDRTWqW93OzfZEk3JGpi2kg7c5zu6/pQAs8lpB5txK4AlkL21sJFSKQKpxhsdFFAFZLj&#10;Ubi7SSIRC3aMSIYHLOoBPVxsxyOeOlAEiGOJF/eK01wwZlnkLSybQQyEc49qALkSyXKi3t9Lgt7e&#10;I75ppHU+WB8wZwDkgnkYFAFO7k1Dz7i+vLiETOiRwtBbNubaW+XO4ZyOlAEltc3lrG66hbeSZyFg&#10;iYgxKud+4EDIyoNAFyOPzSt3Y6fCdQgcK88Emfm4aMgbRk8jINAGTqdpe2TC7vUVV3ZVEbzPMcEf&#10;MQQMAZ6UATrM9y7SHURP5LF4VdQqqzsQ6ZB65JA4oAS2mN1FLHdpG93GAgSd9rlVJYEMByfm44oA&#10;vzpB5S+ZA1soAEIt3V16DcdtACPGj2dubkT21rcSBEVwjyPGrYfZtIxuHrQBDJp1qsSQlha5PmxO&#10;Y8JEqnkffzkg9aAJV8yzvEZ7+OaEMHidYT5bluY2YE84JBNAE2oRXccUc935F3arujKwqELu+Cxb&#10;k/KQV/KgCHbZoPPgSfaqMq+QBHEWX+CQdgFDc5b6UAZ11qCC2jlicveSTstnDchIUVCBtHmBjkbs&#10;84oAkj+2LBG92tq1vJhykEhNww5+YY2gD5uuaALSxW9pJEWvojezhP3UrM58rhfLBySSBQBHOsVv&#10;IIPscVtcTMy207sPKiMYDcpknJ3df0oAa4tVMjy3gKTSK0NuilI58Zxt+UE4HrQBF9u1KTVEmRgq&#10;Ko8gFfMiCqSMMflI5HPtQBOQ77JGhgLOeZVbDyNz8rcHnp1oAlVDcQ/Z3sYLa3hPmyROdzdc7pCf&#10;4c/MMUAQ3v8AaZlub+Y26OsaJDJboWbALcZLD2xxQAy3N1FC8Wpxxu9wM29vI+0oAd+8EDJG0HrQ&#10;BoObaMR3lpYp9utnVE8qUNubAZGVcck570AZN9b6laKt/dR+UjsNu1gzO2RhsAD16UADSy3KgwXz&#10;swmeUG4jVUQFiHQYY8kkjNAE8F3dXNtcRNEscsRWKSe4/jCksMHGCTuoAuS2hmiRGtOGUMDbuuxR&#10;kbiVPtQBFcQW0lrH56zwwyybUjkAy8UTYcIVI4bB60ANaPTbRS18yxysDJZR7Fiij2/wlt57HrQA&#10;6BBZzxvPcwzQSjzYkssgN5h/dMTuXoSGagB9yrWUHmTXkciuzRvEcvK7nBdSdx+XBWgByrDFLHJY&#10;wS+UiMn2qAx+SGAztkjJJXC55GaAMua5D28QhvN11LOI7aOeHygQcYG4E7stnnHAoAsLNeQvHLet&#10;CVLALERvLBcjOABj73rQBbeEx3ELyS232hkUbo87dhwFUNzlgMZyBQBWuRBbHyLuCK3mmZvsiNkp&#10;uTaSWzn+9wc/hQBJLFb5lcSIIS6vBDHJ+7k4OCp2A/KKAKZmvrnUo2WaKcLHvgjfOVVCRlm+XPI9&#10;OlAFmeSKIRyzImM4iXcN8zbTkMMHHtQBNbiS5tFj/s6KztkIeQOw80AnO5iOoJ5GKAKd+uqO014B&#10;FbyEACeOLcwRS3H3u/agCSGXUYrWWO6t1ijnKhJJjwAPn3DjkFQaAL32dX8q5sdNiub2Fly0EgUc&#10;4ZG2sOc5oAxtTtb62LXs8QX5+FDEh2QjB4AyOTQBINQyz3E+oG5nEjvBFOiQxoScNHuDH1Iz60AO&#10;tLia5spkmtUjkwquyy/vGXJYbWXAz81AFlLeBYRDueGe4KsyiXztqrgOMHsBQBJNFHIsCeVLDaSS&#10;eWJpDHJmOM/NsUMD8woAYlpp8XyX12qFwrWqrbmNFIOMHLZOQetAEsbDT9Sjkub5ZVLbraKGHNuw&#10;Y/u2YE5yCQzUASXqXUSC5umtnhXfE7W6kPJK5DEE5PBBXOaAI9tpEVdFl8lEZV+zhfLd8g4lV/ug&#10;KDyCaAKNzMJraL7K6mbzdlok3yhVbAHzg5Pz5/h6UAOAuF8pr+W1uv4ktnYiYheN+OOPm70AXbkQ&#10;WssE1zNCJQipBCOQ6EABRjOWAPXAoArSFII1jubdLOa6YrZqTgKV2kkgZ5O7g5/CgBLmCFkP2Z/I&#10;ikm8xV3DZIqg4KcZ4FAELXmrXF8JLV0EKKpjnlUuPlzwxO0dRzx0oAsSpIyws9tHchsNlWEbSHBz&#10;vBz+FAD0T7XbvGunRW0MR82RJCVICnOWYdVJ54oAq3tzfxS3WqXvkrcMgW3MUYB2rn5S2/pjpQAW&#10;jXkVi6X9miR3gDRrHN8yKTv3KVxwVBzQBbt47WJFm06FX1XzF8wNN5jfKAV2gjnr60AZ+o2moWs4&#10;ujbKF3YM4kV13Lgg7ODxu6UAOjufOkLzawbiTzN0UU0HlJlmIePg89SM0ATW17cSxzfaITHcxlYc&#10;S48tlUlhggfe+agC39llmUB4Ft2YAtLauHVeRnIx6UANuIYDBAt4ZYbWSTakTBZHkjRgH25IxuFA&#10;C/YbFQUuZI4kVVe18tSI4yDjBJbOcGgBI1hsr2NrnUYr4/6y1t40KIdx/du+WycEhiKALGpO9pCt&#10;1eyRG3j3wRxQgb5ZXAZs4JwpBA/CgCOHyoY454knji2FFa32KrMf4ZFyduF3YOT9KAMq7dp7K3TT&#10;mMc73DCI3ShQqHGAGDEnLZ5xwKALHmXyIrTNbtDuGXkBaV9o+9t4GPm65oAuzQBJreSU29xKyLtV&#10;fkTymwAOc5YDvigCncC0hDRTWqW11O7fZEfckamLaTnbnOd3XP4UALPNawebcSOP3she2tw6JFIA&#10;pxhtv8IoAqrcalcXaSxLEIXjEiNC5Z1UE8FxsxyOeOlAEqGGBFzIJLi4YMyzybpZNoIZD1xjtQBb&#10;jR7lRb2+lQ21vEd80zup8sD5gzgHJBPIwKAKl0+oie4vru5hErIkcTQ27bm2lvlzuG7I6UASW9xf&#10;20bjUrUxG4IWCJiphVc79wwuRlQe9AFxIfMKXVhYQnUYWUSTQS5+Y4aMgFRk8jINAGTqlnfWTi6v&#10;FVV3ZVEbzPMcEfMQVGAM9KAJkla4dpDqAn8py8Suu1VLMQyZB65JA4oAW2na6iliuljku4wEEc77&#10;WKqSwIYDk/NxxQBenih8pfOga1GAIRburr23Hb9OlACPGrWdv9oM9taTyBEVwjyvGrYfZtIxuHHN&#10;AEMmnW4iSEMLQE+bHI0eEiVTyPvk5IPWgCZfMsbtGbUI5ogytE6wny3LcxswJ5wSCaAHazHdxWRm&#10;uhBeWypJEVgXYXkcZYt8x+Ugr+VAFNs26kNCFLFWmjtgY3VZBuKiMYBI6k4xxQBSnurPUZreDRfO&#10;uoLfmVp1kYLKTgjn7rcD0oAkvbe7uJIiIFkuA5GxCGQKOh/+xzz+FAFuS223oGoQmSYoZRNbt5LQ&#10;qVwMqhVRjv8ArQA2KK5lS5tRELy5VhItnKp/doPvOGXKliMfdNACOzW8zySK32eEmSGNo8p5mdgK&#10;8ZAIY8dKAGi5jS6dmtxN9rZQCYVQxHaAdpIBx244oArt5yf6aIorpizCU+RtlGcA4VVy2f73t15o&#10;AtTppUM0V59jl1EpGRBDC7JGr87dyFlbOe2PagBI7jUbRvtUHmxyygREXEj+XGqk4BQscck9sUAD&#10;7EdfMtlSd1GGMgKEbT8xB6A/3cUATw6YGMV5JZi3utwkAtbgQtNIvou5eMAe3pQBSTTHZpZ4o5vN&#10;znz5JgN9s393cR90gDj1oASWOPYqyxFRuedf3QC8scbiQBnvkGgCe5WCa1dJJYLjT2C9AvnRNHy2&#10;Wbk5yO9AEUEGm2rLPaWM0UilmjYsdoVs7sMrHcCDx7UAXhFpczw+Va3MMzuhiuV3mJVBycAMfmY9&#10;e9AEFzb319MDduIbZC0fmlpXlw3zfNGw5X5eTQBEbuS8ZWTVVVYpBtBjCRrtwqMFKg8jH40ASwXE&#10;LzCRmU24VtwUnErDG9ioGB260AMAlty8fnL5z4aWytkYOkb8ldqgLkfeJ6cUARXN7ZXs1vFpjSXU&#10;NsCJPOi3RRzE4wDtyrcUAPuormWQTLpcN1cs4X90oysS8g5/9lzzQBYZjFdSPe6dG88itKskZEDw&#10;IVwPlUj8cUARR2qSxTRtp7ahOjLIISdpi/vOFDDccY6ZoAj+0i1lnufN3RKQ1rbyIy7WQlPl9Ad1&#10;AEtveOs0kSoQt04Y+YoCI7KAdp25x2yKAKslg6lLtjDczqzed5CSLhmwDkKgLZ/vYPSgC662tlML&#10;oxPfNsZYYvNbyAcHbkNtOScfL68UARf6TFJC9tY3KTzACa4eR3hVDyAUZsDkntQA26SHeUuolZpU&#10;VAzHooBO47ieCf4aALdtYWyPFemyFvLGQ8bRyIrzSRjACAsDt2gcdKAKX2CO5ZriK1miK/Mbt2ER&#10;lgc/wguDlWAHHrQA1reZ02MrxxRNJOEkXG8s54OcD3zmgCS6gglhjMl5G1kuXVFaNmjlQcnDckkM&#10;MZNADY7eFWSS2trtADuVlcqCrfe+6cEY6UAXUis55okga4S5lZfICq7xpGjZIyCQGY5zjmgBLyO/&#10;upg+qTxW9pGWhWTYZGG7DD5GXJHy8nFAEK3/ANpY3EU0UoRlCt5IiKInCMAQDgjHHrQA611SHzHu&#10;RZw+S4csjcGQgDe2OTzxQBCYIIgCYDLK2Hmgs8rJGH5KmLK5x1JAI4oAr3Gp2NzNH/ZV0byOIBRH&#10;cRMFhkUlcZxw/AoAsTJfSDEVhFJcM/zBGyuzqMEA4B7r3oAneyjhuv8AiY2kf21wZg1pM8IgVlwC&#10;QhUZ9aAEht7sQXcJtBeTB1cQzOWEYA+Z1PRiRt+7mgCF2t7eYuttI8e7zohsbAYHaCM4wDu6UAKb&#10;kvPLby5eC9ZFbzYtnlnABAYjOO2RQBCbSGB0vFMNy8RYO/kkkE4BCgJls/3scYoAuTHTraWO8NpJ&#10;dBUIhVS0UJcg7eCwO4nHBHXigBiLqkbRPaWt1C7DbNLNPI6YJJwY2bAHWgCK6hhFxD9qzHOV+TLK&#10;0f3T85Rj0P8AdoAtx2TStDdyQPEVw4eCWOKWeRMfdTcvygAcd6AKK2DXEjSwNKkwBKGT5GktWI77&#10;uCCB09aAJJI5wgW7YRwwmSZY3hj2FmcjrjJPfOaAJLhbUweeyW91aYDKYxH58Rj5Ykvg85FAEULQ&#10;Qg3FrpU8ZdmdQzbDsYfNgq3zAjp7UAWha6NdSQNDaXZuHZDDLCzMkaq3Py7s5JznAzigCO5a8nmk&#10;uL+9hjgJMEW8OZEVTuGYyMkHby2KACDUbi4Rjb3kaKjg8psQY4Rh8gIDDB6daACCS38zzpIoFJDF&#10;oopJNkjdHZgAOoI60ANCTWQkV9rTSkedBbsxaNGG4rswAcDkkcUAVbu90e9ltYdIilvQvMsjxuUj&#10;kzjBOMK3AoAlvYrq63RmzjuJJHVGVAciJeR8/PB7rnn8KALQtLW1vM3tpH9o2NNHNE2wwKVwMbSB&#10;n1oAZHBI8NxCbD7S6OshWX5duR8zrg/M33elAEIXy5neOKYwRMZYg+/JfOzgHopBPGaADzibwI80&#10;gFw+VWRAI45GUKdoI/DPT8aAIprWYyx3TTi98vImeOEqwJIz8qoM/XHb3oAuStaW1ylwpe8cRstv&#10;aLuWIcHbu5HzE9vwoAUf2pbvFKsU8L42SvK/mQKCeBsYnGMkdMUAQ3C2yTpLcWKSXDoAjjbkIFJ3&#10;kMeAf7vSgC1ArMVvTpnlOW8wFHihmmeMDARdwO3AHsaAKH9l2t2/2qG0uGkQbxOHEbPAx6hC6nKk&#10;DoO9ACmSSNJJJrhFRWeSG3miVACrsME+vfNAE7tG1r8rQPaf6zCujPHIn3jluecjrQBBHZ20AWa3&#10;spYZy5cJFM6ptk+9kqQG4PHXigC/Fb2bOqxxXC3MzqIphI8sUaKckDPducgc0AQXkcl3MpvVWOJi&#10;U+0qsjMqHDKWRhyPl6jNADDfNepKovo3t96Id0JiCIhwhyVBwePxoAktJdNjlM4igSNVfAJLrIw4&#10;cjqeQRQAwqbZSphALFWnS2DI6rINxUIMAkdScY460AVbi6stQmt4NF867it8+a06yELKxwVweFbg&#10;elAD7y3vJ5Ij5KNPvxsT5k2jof8A7HPP4UAW3tv9NA1CLzJdhlE9u/kmFSuB8qFVGO/60ANijuJF&#10;ubZYvtdyrCRbSVT+7UD5nDLlSxGPumgBjkwTPLIGMELGSGNowU8zOwbeMgEMeOlAAJ0W6YtAJhdM&#10;uCYVjMR2gHBIBx244oArv5qH7aY4rw7mEv7jbIM4Bwqrls/3vagC1PHo8M0N4LSbUCsZEEMTskav&#10;zt3IWVs56jFACRz6laN9qgMsUsoWI/aJG8tFUngoWOOSe1AA2yN18y2VJ3UYYyKVI2n5iD0BP8OM&#10;UATRacWMV29mttcbhIBbXAiaaReOF3LxgD2oAqJprO0s8Ucolznz5JgN9s3XG4jlSAOPWgBsscW1&#10;RLCVG551/dAKcsQNxIAz3yDQBPci3mtHSWSCfT3CnChfOiaPlss3JzuHegCO3ttNtCs9pYTQOpZo&#10;2ZjtCvndhlY7gQePagC6I9NmaHyrW5hld0MV0pYxqoOSAAx+Zj1wM0AV57e+vpd123kWqs0fnMZX&#10;lw3zcxsOV+Xk0AR/a5LtlZdVULE42q0eyNdvyowUqDyMfjQBNBcwyTCV9pgCtuCk4lYY3ttAwO3W&#10;gBmJoC0fmr58nMllbIwkSN+SpVQFyPvE9OKAILq9sr6W2i013uorYYcyxFokmY4wDjKtxQA+7guZ&#10;JBMumQ3VyXCjygMiJeQc/wDsvegCySYrp3v9ORpZA0yvERDJChXA4QgfXFAESWqTRzR/2c2oTxss&#10;ohJwYv7zhQw3HGPu5oAYboWks9yZg8asGtbaRGXayEoMegO6gCSC7ZJpIwhAu3BIkUBEcqAQp25x&#10;2yKAKs1gylLp3huJwx84QLIuGYgHIVAWz/exxj3oAuulrZTfa/Ke9Oxlhi81vJBwdud2DknHy+vF&#10;AEW26geGS2s7lLifAnuHkd4VU8gFGbA5J7UANuUtjJ5d3CGeVETeTjCgE7juJ4J/hoAt21hbK8V7&#10;9jFvKnzxukkayTSR8AICwO3aBx0oApHT1uGNxFbTRlfm+1OwiMsDnPyjeDlWAHHrQAjQSsgVleOK&#10;J5Jwsi43szng5wPfOaAH3MUMsSNNeRNZrl0jUxs0cqDkkNySQwxmgBqQQKUktre6QZLKyvtBV+W+&#10;62CMdKALscdlPNFHAbhLqVl8jarPHHGrZIyCQGY5zjmgBLuK/u5g+pzRw2sZaESbDIQGww+RlyR8&#10;vJxQBCt/9oJuI54pgjqFPkiIoicIwDAHBGDj1oAW31SHzHuGsojE+8mM8GQgDc2BnrxQBE0MMWMw&#10;eZK2Hmt7LKSRh+SpiBXOOpOCOKAK8+qWNzKg0q5+2JGAuy4icLDIpK4Bx8r9KALMy30vEOnRPcs/&#10;zBGyuwcj5gDgHHK96AJnskiuv+JjaRfbHBmDWkzwCBWGBkIVGfWgBsFrdCG8h+yi8nDq/lTSFhEM&#10;fM6k8MSNv3c0AQv9mt5i6W0kqbvOi+RsBgdoPPQHd0oAcbgNPNbzZkivWRW8yLYIjgAgMRkjtkUA&#10;Q/ZIrd1vFaG4eIsJJPIJIJwCAAuWz/exxigC5MdOgmjuvssl2qIRCFZooS5B2/KWB3E4+UjrxQBG&#10;i6nG8TWdrdwyEbZ5pp5HjwxJwY2bAHJoAhuoYDcwm6YrcFcJllaPhT85RieD/doAux2LzNDdPC8R&#10;Xa4eCSOKWeSPGAqbl+UADjvQBRFg08rSxPMsoBKb8IZLViOh3cEEDp60ASvHKIwLpvKhhaSVI3hj&#10;2MzOR1IyT3zmgB862xhE5W3urTAZTGI/PiMfLH58HnIxQBFC0EINxa6XOhdmZdzBDsYfNgq3zAjp&#10;7UAWvs+j3LwG3s7r7Q7oYpoizJGqtz8u7OSc5wM0AR3D3k8sk9/ewRQEm3i3q/mIqndyjDJB28ti&#10;gAg1Ga5V2t7yNURweU2IAvCMBtBAYYPTrQAW8tt5nnSRQJncTFFJIEkbo7EKO4I60AIIp7FZAwUy&#10;ykGaCBmLRo43FQmADgckjjigCpd3ukXs1tBo8cl8E5llkjcpHJnGCcYVuBQBJeQ3V0HT7DHcPI6o&#10;+0HiJeR8/PB7rn+VAFsWlra3ha9tYjcbGmjmjfYYFK4AG0gfWgBscUkkNxEdO+0ujrJtlyuzI+Z0&#10;wfmb7vSgCDBjmZ4oZvIiYyxK4fJfO3gHopB6ZoADLuuxHLO4Fw+QsiARxyMoU7QRn2z/AFoAims5&#10;TJHdNcC88vIleOEq2TjPyKgz9cdqALkhtbe4S4Be8YRstvaDcsXQ7d3I+Ynt+FACj+1IWilSGeF8&#10;bJXmcyQAMeBsJOMZI6YoAhuVtop0lubOOS4dAI3G3IQL98hj0P8Ad6UAWoELYvm0zymJ3rskiimm&#10;eMDAVd4O3AH1oAzzplpdH7TFa3G9RuE/mCN3gY9QhdTlSAOB3oAUs8aSSS3CIil5IbeaJU5V2GCS&#10;OvfNAFhtjWpKvA9of3gCtGzxyJ94/NzzuHWgCCKztIQksFjNFcFy6rFM6IFk+9kqQG4PHXigC/Hb&#10;2TughiuFuJXURTCR5Yo0U5IGe7HOQOaAIL2Ka7mU3wWOFyU+0KsjOqHDAsjDkfL1oAab9r1JVF9H&#10;JBvRDuhMQREOEOSoOG4/GgB9ncafHObgxQJEqvhTlxIw4c9+oIoAaw+zghoQpcq06WwKOqyDcVEY&#10;wCR1JxjjrQBTuLuyv5baDRFnu4rfPmtMshVZWOCOeFbgelAEl7bXlzLH+4WS4DkbI8NGFHQ//Y5/&#10;lQBcktsXgGoxb5dhmEtu3ktCpXA+VCqjHf8AWgCOOO5kS5tvK+2XCsJEs5FOY1A+Zwy5UsRj7poA&#10;RybeVpHDeRCTJDG0eU352ArxkAhjx0oABcql0xaBZ/tbKAzQhDEdoB2lgDjtkcUAV3MqH7Z5MV2x&#10;ZhKfI2yAnAOFVcnP97296ALM8ekQzRXgtJdQKRkQwxOyRq/O3chZWyT2x7UAJHNqVq/2q3MsU0oW&#10;I+fI3lxqpPBQsQOSe1ACMEjkXfbhbiRQQxlDIRtPzEEnCn+7jFAFiLTdxivJbMW9zuEgW1uBE00i&#10;+i7l4wB7UAU00yR2luIklWQHIuJZQN9s2Om4jlSB09aAGypFtVJIiBuecfugF5YgbicDPfINAE90&#10;LaW1eOWSG409gp+UL5sTR8tlm5OcjvQBFBbaZbOJ7WymhdSzRkudoV87sFWO4EHj2oAveTps7QiG&#10;1uYZZHTy7pNxjVQckABj8zHr3oAguLa+vZQbt/JtELR+cTK8uG+b5o2HK/LyaAI/tbXjK6aqFWKQ&#10;bVaPZEu3CowUqDyMfjQApuI5RJKxUwiJ9wQn96wHzttAwOq9aAJXSydDfQOZLxWMrKG86NMjADMN&#10;v3QcUAVJJdSAW4huYLSWQbwlunlggnaCdxbLEg0AWFmu7KO1udRkzZXDPCrcCXcOrEqPvDI7UAVZ&#10;MNLND5N1CChCXMpAG1xksRnkHPTigCZXlj01IpfMnvs7YGtcowLY+8RnsBQAyMyW6SWMs8r3KKPt&#10;i3L7myrr0KrwM+lADMgBkW7ZIpWMaMiifMbfe25wwIJNAEsJCR/YUmjmx8sd0zASt5XUrtHXDc0A&#10;I7Wk7CARQTeXthSYuQ/nECTLEn9RigCaG4tLtGt/326LbsYYdJCCcgZB+UH+dAEDX9hHIou7h4rs&#10;wtJJbpGRtDEAEE7uOaAGWcFvOGvljkvoY8KkkkjRhJGHysPUZPIwKAJTLbLcHT4o3tCcbchpY9in&#10;5guCD8xoAsCe4a5MNzP9mjcnyopPmBjCnAXI79PX3oAzFvdPmuvtjXMC2CKRIkkMiKGU87svhuvY&#10;CgC5NKtr8geBMbRJ9lYupRhvj+8TjcQuMdRQBJJb3kNrFJdrLIGk8+FVbo7Y42jpjHagCSaTUL+3&#10;WOPLR42OwYLMOeFxt+tACzImgwwSTyCIzhYYhNEPLKgfxkDO4GgAinvLq5kBtImsZELI7sIzJGOC&#10;qbW9RnpQA6S50+WOSbSZlW5B3N5f71Y8jje429AcUAZazXVoPOiu4VvXy7c7UYE7Rn72TkE5oAsy&#10;XmqCS1nvJylldu0e2EqzF1xuPABBGR2oAgusR3RtSCsrIw+0y8yhWXJYgdc5PHFAD9r/AGOE3UT3&#10;V5ETDayKGjJJxk7uuOBmgCRFZInsrqRoxCqm6SRQ24hlHynA4z1oAY0ulB3tm1FlBBVUjRpG8p+p&#10;4PBUk0AFlAz2ssNrd+ei7TBdPJgN5eQzdOCM9DQBI04aIWSRwyY2ASQOXzMQHLPgn8xigCSCdbx3&#10;jmMySIQYvLl3qwXIKldvSgCot9p5HmySyLcmIs0XlsEUkgDbuz696AJYBZx7rmRWvFQrGgQlGWVg&#10;ChHXOSecYoAY0FobtraeKeKZmyBIXeNVHJRPmHt0oAtyzXMkgs1ZrSKbhFlX94VxkAFumfugdfeg&#10;CjE9vasl5O9qtgiskrzwtGRtOCXO8hjz2AoAlluSzCGNPIgVR5ssUmYmiPzIQCxI3ELt6ZFAFmSS&#10;5htFjRmEZcSRCEAOHODyAMj60AR+fLJAsKeZdyjKyyzSjzOSMLgKcYoAW8luNOaFzL9na62xpCY1&#10;eAqB/GSAwYGgCQzXr3gjkhsZYJVJ3PgTOi4GxNnHqelADZTptwxvtPdGngyAZMyKv+9INp4zjrQB&#10;UWSeJRcC5treT/WbY4wsLhjtGN7Nk7geaAJ5dS2XNu2oXuIJyymCA4l3Dqx2AYwcUAVWty7zeU0u&#10;ShMdxMxwBIpLM+R05IxigCdXu4NMgS5WS4vAf9HNsDhsnByVycHAoAfGtypkt9QuWiMQBuImbecI&#10;QDgbVyPWgCskmlOkgjv38tj5cQEbSfI/XA7FSTQBZtkEFtNapcJOFKLBKhAZzHnnp1+YZoAjMUci&#10;+TPAlxJlT5kcxyJ2USfMM44H93FAE/ntfA28YnjcBQjRtlmwTkEEdP8AGgCCKWKxt0lvGZJmiO7z&#10;I8EAkAFWbd60AJaG2nY3BtLm5t48Isjv5QV25QrgnPzHpxQA8yWDXcmnwLJayNhQcMwVRyVU5HXI&#10;oAetykEhslkdHkJH+mNklcZAU4OB26ZoAofbS9yLtp4IdPAInDREICnXcWf5uo6AUAWru4MM0MAa&#10;BeMTyxOXzHjchAy2N2BjGKAJJklSGJ3BaKN/9H8wYfdwT2BHuc0AS+Y91aqmBJFH8ru20FiTwoG0&#10;8Dn60AJe3Frps8KzXohmlRVS08seVtA/5aEcgqR60AECX9xPJKsdtcWki+ZG7uV3r0KqRgYGD/DQ&#10;A97m0MZuNMcLOhEhVB9oiAPHzuu0jGcUAUkl1JJft0l5bWsnMiR2/wAsRU5UZVs7mJBOaAHG/Mkk&#10;NzdXZa2uGaMRx5DeYvU/KAARkUAJNCltJPE5ZZCuI3H3x5i7tz565z0oAFt549Ohk1KKe7v95+zm&#10;FmXluMHGeOBQBI/20xtYySyQbUX7SjD958rAEg4HBNADIorWztSr3RELnyY5WTzHMT/ex6MCTQAt&#10;mfMt5LKBpGhQARXbOqCQR5BZcc5+YcGgB7T28qmwgWF3OxfNtnIdZ2USZfqM/TFACQ3VvJvtIhcz&#10;Xq4AkebduwTlcBSAB+dAEJvJYwrzF4J5Iy0iKgZQDgfKXBPfNACxNbebHK8JvAv7vzHYpKkhAKFQ&#10;uc8nnGKACUae9+1oqPbun7pGuQ5AVMFlQkg85HegC0JU3fZJJDbwsflWeMMHUjgIzE4HbkE+9AFE&#10;32nfblmnvLeKzRGM8JheMgqertvww57AUASPnAMEkYRQGkljlZ4zGRuUnJOMkLt9qALU0t5aWMKF&#10;nWIus0CxANliRkkKMj60AOEt7exhp5C6JkEiQbsdl2bOe9AEVxPaWjRyi5KPOEiigki/cYAHD8DB&#10;U+9AFhTdC4m82Kxnt5BmNU+V3XA+RSDjr7UARslpIpvrVi12rGVlDedEm4YAZhtxtBxQBUeTVRtn&#10;hure1kcb9sCeWCCSoJ3FssSDQBOs11YxW1xqUmbO5ZoQ3Al3L1YlR94ZHbvQBWkw0s1usNzCCh2X&#10;ExAG1wSWIzznPTigCZXmj0xIZQ818Dtga1BRgWx94jPYCgBke+3WSxllla5RQbwXL7m+Vl6FV4Gf&#10;SgBm5QpQXTpFM3loY1+0Axt97G7BBBJNAEsLeXH9hjnjmx8qXTMBI3ldSNo64bmgBsjW1y4gWGCY&#10;x7YUm3sH84gSZYk/qMUATwzWl0rW5E2+LbsYHekhBOVGQflB9fWgCBr+wjkUXlw0V2YWkkt0jI2g&#10;4AIY7uOaAGWUNvOrXyJLfQxkLHJI7R7JGHysPUZPTAoAlaW2FwbBI5LUkDaGVpY9inLBSCDyaALK&#10;zTNcmG6lNpExJiikO4FApwFyB9PX3oAzFvdPnuTe/aoFsEUiRZIZI1DKedx34br2AoAtzyC2OwSw&#10;KFCiT7K5dSjDfH94nBYhcY6igCSS1uoLWGS7WaRTJ58KK3R2xxtHTGO1AEk0uoX9ukaFmjA2OwYL&#10;KOeFwV+tACyqmhRQSTSCIzhYYhPEPL2gfxsBncD70AEVxd3d3Kn2WJ7F0LK7ME8yMYBVCp9R6UAO&#10;e4sJEkn0mcLcg7m8r96qZHG9xgjAOKAMxJrqz/fw3UC3rZdudqEE7VyPmycjOaAJ5LzUlktri7l2&#10;Wl27R4hKsxdcbjwoORkdqAIbrdHcm2bKSMjATyjMoDLncQM5zk8cUAOKyiyhN3E91eRkw2zqGRiT&#10;jPPXHAzQBKi7Y5LO5kePyVU3SSoG3EMB8px0zQBG02mK7QNqJVTlVSJC7+U3U8HgqSaAFsbdntZo&#10;ba6Fwq7TBdNJgN5eQzZA4I3dxQBI0ytGLJIoX+5iSBy5Mxw5Z8H9RigCSC4S8keOYzJJGR5Rjl3q&#10;wXcCu3ZyP5UAVFv7Bh5rzSLcGIs0XlsFUkgDbu3evegCS2S1TfdOjXiRlY02FkZJWAKEdc5Y84xQ&#10;A029obs200U8UzHI8wu8aqOSifMPbpQBbmnndxZiRrSKXhEkX5yuOAC3TP3cdfegClFLBasl3PJb&#10;rYKrLK88LR42nBLneQx57AUASS3PzCKOLyYVUebNHJmNoj8yEZYkbiF29MigC1JJPDaJGjuqs4ki&#10;EOA4c4PIAyPrQBH58724ijd7qYBllkmmAkGSMLgKcYoALt7jTmgkeX7O11tjjiMavb7QOd5IDBga&#10;AJfNvWvAjw2UsEqk72IEzouBsTYcep6UAMlfTJ2N7p7o1xCSAZMyqox/FINp4Bx1oAqrLNCv2kXV&#10;tbP/AKwLHEFifcSoxuLZO4E5oAmk1HbcWz6hfEW8+9TBBxLuHVjsAxjigCo1sXaby2lJKExXEzHg&#10;SKSzN7ckYxQBY33UOlwR3SPPdg/6P9mBIbJwSSuTg4H0oAdGt0Gkt72doDEA1xEzbyQhAOBtXj1o&#10;Aro+myLIseoOyMfLjxG0nyN1wMjBUk0AWLZFt7ae1W4SfbtWCWNgGcx55z2PzDNADDFFIohmgSeQ&#10;lTvjmOROyiT5hnHA/u4oAn8974G2QTROAoRkbLHBOQRjp/jQBDDJFY2ySXe5JmjJYvHtwCQAVJ3Z&#10;60AMtWtZ2a4NndXVvHhFkd/KCu3KFACdw3HpxQBKZbA3cmnwB7WRsKOGYIo5Kg5HXIoAd9pEMhsh&#10;I6ySEgfa23MUxkBTg4HbpmgCgbtnuUu3mghsMETBoiEBTruLP83UdAKALVzcGGaGANbpxieWNy5M&#10;eNyEDLY3YGMUASTLIkUTtlokf/R94w+44JPQHHA5zQBL5sl5aqhBlhi+WRn2gsSeFAIPA5oAL24s&#10;9NnhWe7EEsyKqWnl/utoH/LQjBBUj1oAIEv7qeWVFtp7R18yN3cgsmMFVIwOP92gB8l1bNH5+mTB&#10;Z0/eFU/0mIA8fO67SMZxQBSR9Qjk+2yXttayE+ascHyxspyoyrZ3MSCc0AOa/MkkNxdXbNa3DNGI&#10;48hvMHU4UAAjIoAbNFHbyzxOWWQrtjcDLfvF3bmz656UAAgnj0+BtRjnvNQ3EweSxAy3Y4zwABQB&#10;I4vijWUk0sBVF+0owBk+VlyQcDgmgBsMVpZ2zK9yfJcmKOZkMjmJ/vY6/MCTQAlmUeCW0h3vEoAh&#10;vGdUEgjzll285+YcGgCRp4pUaxgEBY7F822chxOyiTL9Rn3AFADYbqGQPaoLiW9GAJHm3bsE5XAU&#10;gD9aAITeOmx5vMhnkjLSIIwygEgDaXye+aAHRPAZY5mhN4qHyy7sUlSQgFCu3OeTzjFACSLp0uoN&#10;aiNoGX91GblXICpgsqMSDySO9AFvzY932SRzbQsflWeMMHUjgIzZwO3OT70AUDfacb8SzXlvFZxo&#10;xniMTx42nq7b8N17AUASsWwPs8ieWoDSSxyu0ZjILKTknGSF2+1AFqSS+trOJMusJcTQLEA2WJGT&#10;hRkfWgBwkvbyMGZ96JkMRIN2Oy7NnPegCK5nsrMpL9q2PMEjht3i/cYAH3+AQVPvQBZV7tbiXzI7&#10;OeCQAxrH8ruuB8ikHHX2oAidLOQG/tiZLtWMrDd50abhgBmGMbQcUAVZJdTUC5iurezlk+cLAnlg&#10;gkqCdxbLEg0ATrNdWMdrc6lN/odyzxK3Al3AcsSg+8Mjt3oAqyAPLNB5VzGpQ7LiUgfK4yXPPIOe&#10;nFAEyvLHpqRy7577O2B7UFGBbGdxGewFADEL2yyWMssr3SKPtYuX3P8AKy9Cq8DJ7UANDIFZRdtH&#10;FKxRWRRPmNvvYzhgQSTQA+3bbH9ijuEmx8sd2zASt5XUrtHXDc0AJIba4YW4hgm8vbCkxch/OIEm&#10;5iT+oxQBPFNaXaNbssoaLbtYEOkhBOVGQflB9aAK5v7CKRVuZ2huzCZJYEjI2gkAEE545oAbZwxT&#10;7r5BLfxoQqSSO0YjkYfKw65GTyMCgCVpbZbk2CxSWxIGwENNHsU/MFIYH5jQBYWeVrgw3Mv2SJyf&#10;Ljk+bKBTgLkD6evvQBmLe2E1ybw3VuliikSLJDJGgZTzv+fDdewFAFyZ1tv3e+AAbRL9kYsrIw3x&#10;n5icbiFxjqKAJJba6t7WKW7WaRTJ58KK3R2xkbR0xjtQBLNLqF/boibjGBtchgsw54Ugr9aACdV0&#10;OGCSeQRNcBYYRPEPLKgfxkDO4GgCKSe8ujchrSJrF4mdXZhH5kYGCqFT6jPSgC9ZsI43a6uUtbw5&#10;lUQqyBi33hlVKnGc9e1AGRqTLc6hbNpwi2W2GlRAC0m4ku7B1HzDr1oAtRQX2pMq3ctvu5KTAMiu&#10;epdVIG3I7Ec0AVpwjTvHaxveyWZUvuYAsJHBUBieRtbpmgBZ2gkd4mguY84lntlCnbI/yk8PyMAU&#10;ATPFIifY0eNEfeElnj2qyk7toxnIAHAOKAIFeSOJIIJLaeJ1YFpgVUNkj5VIPQUARG/122e3j8qy&#10;iuEH+sQAyuyYDsWAJ53DmgC3P+9j+0G08+eKRpFSQrHvd23AE8DBJ25xQAQteSK8T201jEnz25Rl&#10;liDn74UgjAXg/jQAkM/9q20rJLGbIBJ5BIpWUoZFUYTBVn5BxuoAeLHS2adRLeEyDabjDIhC/NF9&#10;1hj5icDoPWgBlreWv2Iw3mosHZwlv5KsFjlUHOM43ZzQA2O0hRpJYybnUJj+/WYrExHHljGSNvQn&#10;mgBxkZbhEuJ4JUjQtJCyhY1zx5bbgPT8aAJL+W4htI/tsSNEjYEKMhjiz0XBOQAei9BigBI1ubez&#10;iuLe6+ypcjZJJNIQ8b7jyvHAZcYoAiluLe6naKfzGQxecJI8bPkOELDBY53HFAEtnYy3qbYfNS3k&#10;BW3uLgjbv5BGwtn5W45FAFOWFWFyi2m2OBxIqqQquF6hT0OTzQBt2k6RSSi6mjhv1H2jdbxERsWy&#10;u0sgK8Zz17UAZl3I0t7bvpws3jgOZo2h2SSM5y7DgDcM560ATRXN1qD5ma2MgVhGwUwpI4/jUsAV&#10;z9KAKWbiKSUwQxTXVmEDyx4aZjK4ICueoCtzQA6Rw9vPm3nm3Nve0nKxsHbhjlSRjAHOKAJpWkMS&#10;2Yj+zSOGWJpQrROpYHaCOSABkA4oAiEc8ccenhba4icZuLiXkBi2MJHg9AAaAI5JLp5YbeYQo6fx&#10;Sko0pjIDZKdjkUAWrmW0k/eLA0U8DltsKqVkldiVHUZBJxQAsa6k2+JLWRbdAZIZQ4ADH7yrycAE&#10;DP1oALSUalbSzSaikNoMXD2rjlYy6gDkYZuQcbqAJI7aGJp3jnuRuUqLiFQI8KN0THnKtvJA7D1o&#10;AitpEayiiv8AUpEaRsW4RnURSKCWxuAzkHtQBALCxMsji5nN6xBmUvHkj+DepJO0fK3B/WgB0itL&#10;LGN8F1Ai7gWBQjJ+46MB6cdaAJNTmZLWCGW3NxF5hzAJFEUI7LyfujqF6DFAD0NxbRpLBN5PnL+9&#10;mkOfLfcVGOwBXGOaABbhJXeOdY5keMyF2i8tQy8J93JOdzY4oAW0b7Srm1jkEckbRW8twAkfmcqR&#10;ktnCtx0oAobLiKK6Y2lvbtBtZGgALsRwwQ4/OgDas5pIIbia4lgl1DcZYwVMAYt1BZFK4GfzFAGZ&#10;eXTz3dvLY21sjw48y32K3mM7fOwO0DIzmgCzG9/fSiC9jtWfGWnRfLWR+7xggYyO3egCrJb2s80y&#10;ANPLZlN7ykq7+Y4KopBAICt0z1oASa4spIp4xHcQgsDLbIqkiVuCRtb7vAoAnuVnCi0hiV2kDBJp&#10;h5aum4HaCQew4BxQAyKCe3iispLm38tgzTiYq8SHOMKuOy4oAY13rEMsKv8AZoniHyH5cyFMBmJU&#10;HGcjBoAnuY45hDK8MkEqM0nlowG93YsOuMg5xn0oAjWGeaRrfF1aW0I82CSKVZEB/iGDyAMA8etA&#10;C26jWLSW4jvUFiCtwElDeb5RkGMpjaX+YHGaAH+RahnS0kvZRKDmZMrEFX5oiTng7ycDt60AJbzq&#10;YUtr+/cys26ExBtkUiggjnG7INADbextUMri5D3kjfv0nVUYk/c4ViNo4brQAkl7G04aM295HHGQ&#10;sbIYBnJGx9w6ZHUZoAS9uLy2s4xcWsBOdpWFlPkMeNuTztX0xjigCSI3tpY/a7eRJROdhkvn8t0f&#10;JAwQCApGNvFACfb0uCy3Nth5IxIBtVodykKnK8kHc2OKAJLWKe63QJbP5MibVup9gXzfulVUsSdr&#10;etAFJ7G2lW8W4gECwMrruynmAZGxNpAPPOKANmzu7aBLgz3ENveg71NtCVV2bgrlARgE569aAM3U&#10;J5Zb63l0u2tbjyf9bGyeU8hc5Y/MuNwznrQBatzf3cgi1O5t4ZACzbAqwswH3kYhSMj86AKrLIJp&#10;jGRNJY7AW+Us/mOCoUn0DDjPWgBs/lTRGNo7mBXO+a1yNyu33iMNyMAUAOuo1dhYI8kXDeXM2CjR&#10;hs4bILYwMgH0oAjWznEENqk1vPBISzTTksF5PSLHGBQAya81JZra2SOIshJ+Zgu/y8b2ZgD1yKAL&#10;lyIZp43a1eO4hJnZYgpR5HYlQSSAQc4z6UAFtFenzICrW9omXhk6gOwy4XaeAOPzoAjt7yHVLWe7&#10;truP7KAJVglVo3KFwBnI2lucnmgBYY1t/NaEyiaRNpu7ZScEfNGS3UHcSBxQAlpcEadsvb03cjSb&#10;bVZWaERyKDnBK85zjpQAyG3txulZnTUpSPNgkMbK2ThBw3Kj5WNADpZna4WF4re8jjQNK5TyuSce&#10;WVYe2e9ADtQETWyJqEW+MPgxM+1IvSMAMPlXrt6DFACxy/ZbU3FpcrAs2Inmflkk3EDaB0UjGOaA&#10;FkuxK7q9qt2ZIvMMhHlL8pAQcAk53NQBJY280oKM0tvE6MqtOYzArgbSoJbJ2t/jQBTNvIqXjSQJ&#10;bJbFXjEYXEmBghAO+fegDYtGMUbtdXMdtenMqiBWQMW+8MqpXjOevagDI1J1udQt204RbbbDSJGo&#10;3ybiS7sHX7w69aALMMN/qTKt3Lb56pMAyBz1LqCBtyOxHNAFaba0zx2sb3ktoVL7mALLI4KgMeo2&#10;sOM0ALO8ErPCYbmPP72e2UIdsj/KTw3IwBQBNJG6r9jV41D7wks8WxWUsG2jGcgAZAagCBHeKJII&#10;JLaeN1YEz5VQ2SPlUg9BQBD9v1u2eBDDZRXCDHmIAZXdCA7FgCedw5oAuTkSRi5NqZriKRpFjkIj&#10;3u7blBPAIJO3OKACBr2RXia2msYkw9uUZZYg5++qkEYVeD+NADYZhq1tK4ljNkAk8gkUrKUMiqPk&#10;wVZ+QcbqAHrYaW7TqJ7z94MG4wyIQvzRfdYY+YnA6CgBlreWn2Iw3mosHZwlv5IYLHKoOQAcFs57&#10;UANSzgjaSWNjc38p/frMViYgkeWMZIx0J5oAeX2zxpcTwSRxIWkgICRrnjy23Aen40APvpbmK0j+&#10;2RI0aNgQoyGOHI4XBOQAei9BigAjW7t7OK4t7n7NHcjZJJM53xtuP3eOAy4xQBFLcQXMzxTb2DRe&#10;cHTGwbDhNwwWOdxxQBNaWMt6myESrBICsFzcEbd/II2Fs/K3HIoApSwLtuUW12JC4kVVIVXA6hT0&#10;OTz1oA27SZYpJRczRw36j7Rm3iKxsWypUsgKkDOetAGZdyNJe276elnJHAczRtDseRnOXboBuGc0&#10;ATw3N3fuTM1t5oUiNgphSRx1dSwBXP0oApbrmOSUwwxTXVmEDSphpiZXBAVz1AVuaAFlcPbz/uJ5&#10;stve0nKxsJG4JypIxgDtQBNK0piWz8r7NLICsbSqrROu4HaCOSAOQDigCPbPEkenhbaeFxuuJ5hk&#10;Bi2MJHg9ABQBFJLdPLFBP5Mbp/FLlGlMZAbJT1yKALNxJZSDzFgaGaFy22FVKySuxKjqMgk4zQA5&#10;F1Bt8MdrILdAXhlDgAE/eVeTgAgZ+tABaSrqNtJK+oJDaKBO9q4yVjLqADxhm5Bxu9aAJIoIImne&#10;O4uRuUqJ4lAjwPmiY85Vt5wOw9aAIraQNYxQ3+pSK0jYgCM6iKRQS2NwG7IPagCAWFgZXYXU/wBt&#10;YgzKXTJH8G5SSdo+VuD+tAD5EMksf7yG7gRdwLBkIBP3HRgPTjrQA/U5mW2ghltzPH5hzAJFEUA7&#10;LyfujqF6DFAD0862SOWCbyvNXMs0pyY3yVGOwBXGOaAEW4ikeSOZY5UkjMpdo9ihl4T7uSc7mxxQ&#10;A60LXKs1qkixyo0VtLcAJGZBlSBls4VuOlAFDy7qKO7ZrO3tngKsjwAb2I4YIcevWgDbs55YYriW&#10;4mgkvgxljBUwBy3BBZFK4BP5igDLvbp7i7tpbG1tkaDHmW/lqxkZ2O9s4AyM5oAtRvfX8ot72O2Z&#10;wuXuFXy1kfPLRgqMZHagCpJbW080ygNcSWZTe8pKu/mOCqKcjICt0zQAk1xZSRTxrFcQqWBlt0VS&#10;RK3BI2t93gUAT3K3CqLSCJZGkDKks48tXTcDtBIPGB0OKAGRQz28UVlLdW/lsGacS7WiQ5xhRjsM&#10;fWgBhu9ZhlhRjbRNEPlJC5kKYDMSAcE5GDQBYuUjmEMzwSQTRs0nlxsBvd2LDrjIOcZ9KAIljnmd&#10;7cfarS2hHmwSQyrIqn+IEHkAYHT1oAIFXWLSS4S+T7CCs6xyB/N8oyKBlMbS/wAwOM0ASeRZq8i2&#10;sl7J5oIMyfLEFX5oiTng7zwOnvQAltcRmJLfUL5/MJzCYt2yKRQQeuN2c0ANt7K0jaSQXIa7kb9+&#10;kyqjEnlOFYgqOD1oAR72Npw0RgvI0jICMhg5yRsfcOnHUZoAS9uLy3s4/tVpATnaVhZT5DHjbk87&#10;R6YxxQBJD9stbE3dtKsonOxnvX8t0cE4wQCApGNtACG/S4Lpc22HkjEg+VTDlSFTleSCGbHFAElr&#10;DNcgwJbOIJE2rdXG0L5v3SqqWJO1vWgCk9haSpeLPALdIGV1zlBKBxtTaQDz1FAGzZ3dtCtwZriG&#10;3vgd6m2hKq7NwVygIwCc9etAGbqE88t7BJpVta3Ih/10ZTy3kLnLH5lxuBOetAFq3/tC6kEepXNt&#10;DIqkkKFWFmA+8jEKRkdu9AFYiRZZimJ5bHYC3yln81wVCk+gYcZ60AMmEUsRRo7q3WQ75rUFQyu3&#10;3iMNyMAUAOuog5WxjkkiyG8uVsFGjDZw2QWxgZANAEa2c6wQ2qy288EhLNLMSwXk/djxxhcUANlv&#10;NTWa2tkji3KSfmYLv8vG5mYA9cigC3deVNPG72rpcQEzlYgpR5HYlQTkAg5xn0oALeK9PmQEPb2k&#10;eZIZMZCu3Lhdp4C8fnQAy3vY9VtZ7u2uoza7RKsEitHIULgDOQQW5yeaACFFt/NMJlWaRNpu7ZTw&#10;R80ZLdQdxIHFACWly39nlby+N3I0m21WVmhEcig5wSoznOOlADILe1G+Us6alKR50UhjKsSQEHDc&#10;qPlY0AOmnLTpA0VvexIgaVinl8k42MrD2yOtAC6gIWtY4r+HegfBiZ9qRekYAYfKvZegxQA6Kb7L&#10;aGezuRAs2IpJZBlkk3EDaB0UjGOaAFe8MrurWq3Zli8wyEeUvykBBwCTnc1AEljbSSqY3aW2idGV&#10;GnMZgV8bSoJbJ2t/jQBTNtIqXjyQpbpbFXjEYXEnGCE9yfegDXtG8tHa7uY7a9bMqiBWQMW+8Mqu&#10;3jOevagDI1J47nULc6eIitthpEQAvJuJLuwdfvDr1oAtQw32pOq3ctvu6pMAVVz1LqCBtyOxHNAF&#10;aYAzOloj3cloy7izAFhI4KqGJwRhumaAFneKV3haC5j4Es1uoU7ZH+Unh8EYAoAnkjkVRYpJGqPv&#10;CyzxbVZSQ20YzkYHANAECuyRJb27208bqwZpgVUNkj5VIOMDFAEJv9btngjMVnDcIMCRADK7JgOx&#10;YAnncOaALc/7yP7SbQzzxSNIscjLFvd23AE8Agk7c4oAIWvpFeJrWaxiT57dlZZYg5++FIIwF4P4&#10;0AJDP/attK6yxmyASeQSKVlKGRVGEwVZ+QcbqAHrYaW7Tr515mQYa4CsiEL80X3WGPmJwOgoAjtb&#10;y1+xGC71JgzOEg8pWCxyqDkDOM5z2oARLSFGkmjJub+U4nWYrEzDjyxjLDb0J5oAd5u2dEnuIJEj&#10;QtJAQERe3ltuA9PxoAffzXEVpH9tjRokbAhRkMcWei4JyAD0XoMUAEaXVvaRXEF0baO5GySSaQ74&#10;33HleOAy4xQBFLcW91O0UwdlMXnCRCNmEOELDBY53HFAEtnZS3ibYhKlvICsFzcYK7+QRtLZ+VuO&#10;RQBn3kCtb3ka2m1IT5iqCFR1AwQp6cnnrQBpCDUJI5ry2S2FnFErfZyzb9mQSFVySOcZx24oAqzy&#10;XkM8MEIUTT4kVoyjyMX4VecgADjpnFAEOoW8k88E90Ga4Eayw29nvyqt18wBjg9KAJItsJnWyZgZ&#10;AfLUsHdpxHu5GSRjp7UAOtrV7G8c/wBmXDXNwiC4NtK7BSc7nHmsxOOOBxQBZYva2hty8d4k0puY&#10;7mV0m3Ln70W0EfMDjG7PNAFVLmyBV57S1iuY3V4opGb7QobqGRWB7YOelAEN+zwyos0UFnCSXM6M&#10;zosY4+8zMxLEj5d2OOlAEq2tvNH5M1yk8yEecWlJJDH9ziINkbcp06d6ALELLbXMtmY76KCBXyU/&#10;fwEuBuJAVsKwA9xigCpaXC7reDCQ3boFlMihWijYhvkVAqnGOrAmgC3NqLRyPqEWoytZltv2eKJR&#10;FI6DaASwICnHPFAFKX+zrRRG0zoluxEcQjLKGfOSjlep9+KAG3GmSXZiJ1KK7mt9syW77I5yjDKR&#10;u0YUHJIoAk022nvppLQWyXHlE+c0jbl3AZxnryDxu9OKALcelm1QtqOmf6NOuwwqf3jkYJO5wMMM&#10;cUANjt73zvMFjDeaaGEEUFw+4CLgnzGYkk87RtI9qAJiL4xRGS2ksrNfkklUElpRjYFznI647UAU&#10;7yK5a7EF4sm1Sn2OKJnjm+0vw4dc4G5s9R3oAfIlwZfLmSaCNFZGR9zlXGN2VQ5wQV+YDFAF2GK+&#10;/eyWyw2unpGkkqxj7ypjgK5LDnGcD60AUZZJrWaEyG2ne5/f+bHjz9r52qFwVGOB64oAju1juZLS&#10;4liT7XMgkitEZ/MigPUuu7IOaAJY5bGzM622RJLyjhjLmbZu6Ak9eMdqAI4rV7WaSS7haeWQIJY4&#10;3dmUsTlsSMx4446UAXHuLqGJ7NF+0Ru7T28rtHcRSgtjzEZQeGViAM96AKv2nTovmu7e3hu4nVok&#10;8x/P56jy0YH86AKt7LfS3ESNa20NhktjduGxeP8AWM5fLEjjPagCzFHbuhslSSG5BzceTKZRsc/u&#10;tqg5GMryBx3oAt29qi3VxbGe/lWIlVCNugTco379qnhto/KgCjaNczPDaxNb5IK3KzohREyGAXao&#10;U4A6sCaALU01jYiXU5bspE7DZHZDdE7xjABDLtwdvRaAKdzHp9snnwubwwDZDFcB1KtJyzKzDGT2&#10;oAbdWVxLFbQQXMazW4E7LJsNzIGGUiLIBkZIoAfZWl1cXEkFxaNLLbbWeePcMSEdDz6Hjd70AXo9&#10;Nv1z59vMLWRTG8LqEeQ5G8l36MKAEtYLqK6Ef2JZNKLCIhyrxlFx/rGJ3E87flP0oAd/pCW8NzfQ&#10;LFYEsJrhQ6yFwPkEagYPt29qAK8pLzxQyx4aYr9jtndkuklc/NvQnA3NkHjigB8pjhl8u4ilhZQw&#10;dj5kojbPzHbGecjbyKAJxHetDJLLd2S6bCqSNBt+dlUg4CMSwwcZNAFKa8vIbuMGKNzMDJEItrM/&#10;mHC+oGB7ZxQAl4ttM9vcXC4vpUEkVtDI+6OI9dyA5BzQARTgSTJZoJYpP9XE7CR3nCbuobK4PByO&#10;KACGKSxndJNNngnm2+dHZSPLtDltzKZC5449qALwhl8ueBbg6l5koltGeWOSPaCBvDJ13AkYz3oA&#10;omW2ZmE0dmrQS5WFnLMx4ypCnP50AV72JoCi3djZ2tu5MitDMZMIg4G52LZYkYUNjjpQBZW0jnRv&#10;IhN1equJN9w5IWQ5iITPGMr93GO9AFuKI280mnRC/t1izvdcTxbnUBgflbCtgc+1AGdF9r86G3cC&#10;OaNF8wrFtCBiGxhAEbAH8QNAGhNdNC0mpR6vcR25Ozy4IlWN3QBcMGUjBxzigCo8WnWZ/dySyJDw&#10;PMQqu9urKzDqfyoAhu7JjBbeZeWk0kX+kyGQKLx0cbki/dgA8kDjmgCXSovtMvkNYrLcjBd5ifMj&#10;4zjBOfYbvTigC6lo0GftVrKIJF2OGQ/MSQGO5hwwPvQBFFDdrKqXZtrrR1kESwzhXDRg/wDLU5LE&#10;87Rg9uKAJDPeHy5Lu0e3sEDKxjVsPKPuFQOvU4HSgCC42iVIbsOrylRZwCV0uRMx+cGMEABmz1Xi&#10;gBHkuZbhYZbZxbqGVoJd0hVh97OxsgHK/NigC2pvPKk2+Rp2nxKsjQW48wlAQSqg5YfNjccUAVHW&#10;f7YGadL2Scq8CRMqsA5wA2OO31oAivIft0kMrmN2dS62cbllWPvuAJIJoAdEun2aziO1jLzjdCI5&#10;vOdp1j3jjPGMYx2oAEtJrS4luV0qW5vJo0R44p5SyeZncw81n6ccCgC832uG1bT7UtIJJPOhnkeK&#10;5WTnG5GGeGU4xnvQBQkeGOUm9ghjns3V4Vh3iUu33gyq2T+NAEN8NQMqJIkNnactuDZ+ReDlnZnJ&#10;bcOAccdKALlva28hMEMUpucD7TKsxKkN/qSE3ZGMr0HHegCWFIbSR7Z2uREm9pZgTIo3qNw2hWAD&#10;YUZznigCpZXEjPawJHDHdSIPNFxEoeCFiGGAoCnAHJIJoAvT31tZGTUU1WaNC2CbaImBmXC4I2lS&#10;DjnFAGfPFp1tGGn1FbuG2bbHHPEQd79SCe/TrQBDdxXEvkRrPC0luvn+VIqmaVX5RCYwM9aALOnQ&#10;rM7QT2pkvARvlaRg6nGcBQQcc8bvTigC1HaagXH2ixeWwdTG9tMoV5Dkbj5jfdYHnmgCOFbqOZba&#10;W0SLSRJ5awptmTys/wAb8sTk7ePwoAmEM8v+lXgc2gbygI90eJFxtxt69+OlAFWeOa4nFvI6vbu+&#10;23tmkIlM5PzBl6Dc2c5XigBWihhYrfWXkrhvlWR5mR1wT8qEdRjBXigC0Ib+SKa9tUthaRRK3kMW&#10;37MgkKrkkc4zjtxQBVme8hnhhiVfOnxIrRlHkbfwq85wB06ZxQBBf273E0NxdKxnCLJDBZ7xtVuD&#10;5ihjg0ASw7IjOtk7gyA+Wu4O7ThN3IySMdPagB1tavY3kjf2Xcm6uEQXBtpXYKWzucGRmJxxwOKA&#10;LRMlpaGAvFeJNI1xHdSSJMWXP3otoIO4HAG7PNAFRLqxBVp7S1iuo3V4opWb7QoPUMisD2wc9KAI&#10;b93iljSaGCzhyX89GaRFjHH3mZmJYkfLuxx0oAnS1hmjMM1ys8qf64tKSSGP7nEYbI25Xp070ATx&#10;SG3uZbNY76KGFXzszNATIAGJAU4VgB9MUAVLWfDW8BCRXjoBKZFAMUZIbCKgVTjHVgTQBan1Fo5H&#10;1CPUZWtC+0W8UQEUjoNoBJUgKcc8UAUpTp1nGsTTOkduxCRiPcAX6lHK9T70ANuNMkuzE39ow3c8&#10;G2ZIJNiTlGGUjdowoPJFAEmnWs99LLbNbx3HlsfOaRtw3AZ2+vIPG70oAtx6X9lQtqOmEW067DCh&#10;+eQjGTuYcMMcUAMjgv8Azt6WUN5pikQRQXD7gIuD+8ZiSTyVG0j2oAnZL4xRGS2ks7NTsklUElpR&#10;jYF7kdcdqAKl5Dc/aRDeiTapT7FFCzxz/aX4cOucDc2eo70AOaKcy7JlmhRFZWV9zlWXG7Koc4IK&#10;/MBigC5Cl2TLJarDbafHGkkqoPvBMHAVyWHOM4H1oApSyzWksLSm3ne5/febHjz9r52qFwVGOnri&#10;gCO7EVy9pPLGv2yZBJFZozmSKA9S6g5BzQBJHJZWf2hLUkSS8o4Yy5m2bugJPXjHagBkdo9nM73c&#10;LTyy7BKkTyMwLE5bEjMfl446UAXHuLmGJ7NF+0Ru5nt5HeO4jl+bHmIy54ZSQBnvQBV+0abF813b&#10;wQ3cTq0SeY/n5PUeWjA/n0oAq3st/LcRRta20On5LYLZGxeP9Yzl8sSPlz2oAsxx2zx/YhHJDcqc&#10;z+RN5o2Of3RVAcjGV5A470AWre2jW6uLfzr+RYiQoRt8CblG/ftU8NtH0xQBStHup3itYWgBIK3K&#10;zIhREyGAXaoU4A6sCaALc09lYLJqUt2Uidhsjshujd4wAAQy7cHb0WgCncw2Vunnwubz7ONkMVwH&#10;Uq0nLFWYYye1ADbqxuZore3t7mNZoAs7LKIzcSBhlIiyAZGSKAHWVpc3N1Jbz2jSy221nnj3DEhH&#10;Q8+h43e+KALyadfrn7RbzC1kUxPC6BHc5G8l2HDCgBLWG8iuhELJH0osIiHKvGY1x/rWJ3E87flP&#10;0oAdieOCK5voEjscsJrhA6yFwPkEa4wfbt7UAV5junhimjw8xX7HbSOyXSSufm3oTgbmyDxxQA+Q&#10;rFIY7qOWFlDB2JklEbZ+Y7Yz3G3kUATiG9eGSWS7sk02FUkaAr85VWBwEYlhg4yaAKVxd3cN5Ehj&#10;jczAyxiHazP5hwvqBge2cUANvVtJGt7m6XbezIHitoJH3pEeuUByDnFABBOPMlSxQSxSZ8uJ23u8&#10;wTf1DZXB65HFACwxNYzukmm3EM820TJZSPLsDFtzKZC5449qALohlMU8K3J1LzJRJaO8sckZAIy6&#10;snXcCRjPegCl5ls7P50dnmCXKws5Z2PGVIVs/nQBXvYzAyrd2FpaWzkyK8MxkwiDj5nYtliRhQ2O&#10;OlAFlbSK4jb7PEbq9VcS77hyQshzEVTdxjK/dxjvQBbii+zyyafCuoW6xZ3yDE8W51AYH5WwrYHP&#10;tQBnwG88+CBwsc0aL5jLEF8sMQcYQBGwB/EDQBemujAZdSj1W4jgLbfLhiURyOgC/MCpGDjnFAFR&#10;49NtGHlvLIkPC+YhVd7dWVmHU4+lAEdzZOYbUyXlpK8X+kyGUKLt0cbki+QAHkgcc0AS6XGbqX7P&#10;9hSS6GC7zE+ZHxnGCc+wz6cUAXVs5LfJvLWXyZV2OCp+YkgMdzDhh9aAIooLxJAt4ba60ZZBCkM4&#10;VwUBH+tOSxPO0YPbigB/n3uI5bq0a3sF3IxjVsPLxsKgdR1wOlAEFxs85IrsOskrKLODzXS5EzH5&#10;wY8gDc2eq8UAI73U1wIprdhbIGVoJdzsrD733DkA5X5sUAWkN55Um0Qabp0SrI0FuvmEoCCQoOWH&#10;zY3HFAFR1uPtinz0vJJiHgSJlVwHPAbHGePrQBHe2/26SGV2jkd1LrZxuWVY+M7hkkE0AOhTT7Jb&#10;jy7aLdON0KxTec7TrHvHGeMYxjtQAkdnLbXEt0uly3V5MiI8Uc8paPfks481n6egoAvO1xDbNp1q&#10;Wk8yTzoZ5HiuVfnG5GGeGU4xk9aAKMjwxysb6CGOe0dXhWHeJS7dQyq2T+NAEN8L4yIkiRWdry24&#10;Nn5F4OWdmcltw4BxxQBbt7WB828EcpucD7TKsxKkN/qSE3ZGMr0HHegCeGOGyd7eQ3PlpuaWcEyK&#10;PMUbhtCsAGwvOc8UAU7O4kL2lukcMV3IgEouIwHghYhhgKApwBySCaAL099a2Rl1FdVnSNmwfs0W&#10;bdmX5eQVKkHHOKAM+eLTraMGfUFu4LZtscc8RB3t1Iz3PHWgCK8juJRbxiaFnth5/kuEM0yvyiEx&#10;gZ6igCxp0SSyNBNZmS8XBeUyNvU4yQFBzjnjd6UAWo7XUGkHn2Ly2EgMb20qhXkORuPmN91geeaA&#10;GQi7hlW2mtEj0kS+UsK7Zl8r0d+WJ5xx+FAEqw3U3+lXe82Qbyhs3R4kXG3GOvfA6UAVp4p7mf7P&#10;IyvAz7be2aQiUzk/MGU8Dc2c5XigBHhhhfZfWXkjByqyPMyuuCflQjqNuCvFAFvydQkjmvbZLYWc&#10;USsLclt+zIJCq5JGDjOO3FAFaaS9hnhghVBLPiRWjKPI2/hV5zgAcdM4oAg1C2eeeGe8BNyI1lht&#10;7Lf8qt18xQxwaAHxeXEZ1sncGTPlqWDu04j3cjJIx09qAH21pLZXcjf2Zcm4uEQXH2aV2Ck53ODK&#10;zHjjgcUAWj5lraGAvFeJNIbiO6ldJiy5+9HtBB3A4xuzzQBTF1YqUM9raRXUbq8UUhb7QobqGRWB&#10;7YOelAEV+5gkRJ4YLOHJfz0ZpEWMcfeZmcliR8u7t0oAljtreeIwy3Kzyqf326UklWP7n90GyNuV&#10;6dO9AFmKQW91LYiO/ihgV87P30BMgAYkBThWAHuMUAU7WcBoICEivHQCUyLtMUbENhFQKpxjqwJo&#10;AtzagySvqEeoyvZltot4ogIpHQbQCSCApxzxQBSlOm2aLE0skcdux2RCPcoL9Sjlep9+KAG3GmSX&#10;flH+0orueArMkD7EnKMMpG7RhQSSRQBJptrPfTS2pt0ufKY+c8jbhuAzgHryDxu9KALcemG1UvqO&#10;l/6NOuwwq37xyMEncw4YY4oAZHBfef5i2MN5poYQRw3D7gIuCfMYkknkqNpHtQBOwvTFEZLaSzsw&#10;dkkqgktKMbAvUkdfagCpdw3ZuhDeiTapX7HDCXjm+0vw4dc4G5s9u9ADbtbkrKkizQLHHIrK+5yr&#10;qPmyEPQgr8wGKAHXmlfZ7WOaaSX7bH5k0IlXCmMMNqnYfvDI6igBlpbySWRhubeRL2XdNHcSN8xk&#10;wNvyjIwOB1oAlNvZQSJ9llS3uJAZJJFJD/uwFUAgd8tmgBjM1ysazTtMkP72KJkChyVO4b+uDzig&#10;AkaztJpds/2MlQgUsziIEbvmY7ev0oArahdukUEqpJNBKMugjA6jIOd3OTznAoAlfSLTU0WSHy7Z&#10;sbZQXIkW4KhiQCv3CCvOfWgBXW2gtrfyRI8uF8t2/dqx7AqC3p+PtigCW0tL+6Y3cGkwieJ2kubl&#10;2MbED5gDxnBUDHtQA92d7aO3sbqQB/3yFx5auCSCgyT0IoAnmS7+0zNqhljaVmEMjLHIArhipPzK&#10;RxzjJxQBnvfLHHHElzAQxNuse3CuMdcZ+8c54/OgC4bzUI0ULPBPBbx+WLy4jVXfaRkbQx6DpQAk&#10;qahqFhIkcdvNZHLPGpFu4kY70HO75c4NAEMEFxYJcQOkTWvlhpbdWELBBy5YgPkjPFAEF3BaTxSX&#10;88EoSPY6yJNiN2c8sFxz13Bf1oASR7cSfLdXElrBGCZmHDMRuCqgxyM9zQBduHN1p8V/I83mjLrE&#10;7AoigjacLnBGfmoAgsrzUJXltLi8iIuCZIZcGPe0g2q2eScEjPvQA+JIcxx3Ewna3kUTJGNyFn3A&#10;tg4PzDj73agBb6z+y2wKn7PqMaSGE3IIiEO4bAzBjh8EHpQBBDayvarb3dmZ7uYPOt7HwDIFBXAz&#10;yOgHPNAFkW9lGwktGWyuAhkuLhs718vAQcjjO459aAImuxNHFiRppEPmwhU8sSEDLZOckHnHFAEf&#10;2d4rl5vs8UJlODMGZmiRh82WKg8+lADL/UfJjiFjvNs/D27oY8seh3ZPGeTxQBPNoseposn2dFcD&#10;yn8uUErPt3FsleVKsvNAEUhs0s4orWYQjCKksn7sPnnaPvdh+PtigC7bxXsjmWw05QbYbriZsCRi&#10;p3BcdlKYINAFe7+23kS2UEkn2Ur56s+2ISZY5QKCehB6mgC20dzHNLb3kwtkbLxxGNXx5oJXIDKB&#10;xnvQBnSTiJYd6pKw/cwwqMRYxwxXPLZOcZoAtGeT7PG97qhuobXlJJowhfZg7SFY/dOMUAWY4ru9&#10;0t7syRqspLLEDsljLHemcFuMkHpxQBnRxvZfaFmbzYJ/mMZbyJHVR85yN2SOMUALeWdvcB7u986W&#10;CIiR/wB4CJHkPJHAJyCSF/WgBJr2COaSK1meOGCHy2uZt3l/MN4XH94Bh3oAnvWFxZW95Jvu5MGX&#10;Ef8AqY1GNpA6555oAZY3mozvPbz3MUfmKZFuXUrkycI3OTgEjPvQA6KeBFjUSLPcRyoJWgB8ti2Q&#10;WKHGd3Tr2oAZc6VewxCf7FCmpHzHSefIAgLAAHHIbGPUUAJbx7rX7D9l3XUm6VbliYw0wUYC5zwM&#10;ADnmgC21pDG4lhg8i6VCZbhHDbViwE+YjgEM2RzQBUa7S7twkN2iLGQYyymMSZGWUMeueccUAPkj&#10;+xXT/ZwsEbIqbg3nOmeW/u8EUAU9WvrlwkNvCTp+3E0DosRdzyDwTxnkmgC0dGhvYkigS2i2IFkg&#10;hfDJcMu4n7uCpBHOfWgCGSK2itYWihdJFRPs7OQkfPTC/NyMH6+2KALVvavcIt15cpNq5nn6Izsv&#10;zKvH8OMFfagB2Lme1QpeT25lXz4PNI3GMsQUKqW6EUALIZkuZl1C8ki+1SM1uJEBZjIpx8oZecc9&#10;eKAK0jvG8EdzIt0gLRLa7AVbj7xwfvHPTP40AWjqDpbhZL9HW2QxLPdoUQhcH5sM3I4xQA4wXN1p&#10;v2lhDdLNuf8AcDy2jJO9OpbIJwRxQBTije1F0ZCPJkXdMJT5T+Wv3y33uRkYoAW6S2lRr2RZZQGW&#10;QyxyYErMcltuATn7wWgCEvMbiRoLdWjSPbJfvn7sg3bVUgHcAQOtAF67njmsYJ4GedkJYxHKQDBA&#10;G3PORn5qAG2U+rzvNDebGLqTHdDATD5COWOTgZGRjrQBHDcWrQ+Sl3CjxSJHLJHuCMXzkgEDO4cd&#10;e1AEt3p91Yxqba3RLtI3aGacBsxhwAMKeGwQcnrQBU8m6urc6bJYh2IaY3LERCSfAKhRyMDAHXmg&#10;C8LSCBljtFgtJI4jJOYjkptwEGQCMHc2fWgCo06XMKsAS0AElsoHlxtxluT1zzjigBXt7W2k82e7&#10;ljQsGWJDvZOMkZAXjPQUAR3t5MIY54zNDBIObeUDf83Qnax4zgnigBZNHtr9E2PEjSHaY0kKyfaS&#10;gJI+XlSCpyT1zQA6W1gjhgVmkdY1UoJgqgls8DG49B68+2KALEQ85TNb2/kS2u5rh5SUUlfnRWPP&#10;BXBHtQAyUTTW8KLPLJ5ym4imVQq7MnKY3HPI4oAlkM/2ic3t09r5zM0bXEQZv3gJXK7lxgc9eKAK&#10;z3jW4t1LpdSOTEkKJhGAH3mUH7xJyRQBIs2pNGskptp/Kyhvp08slRjOQMnjgDmgC3+9uNNZrZoJ&#10;o3Yt5SZgZXY70G5t2RnB4FAFJLa4tRcvdWzTxMuHw6xHy05dmb5iTyMcUAR3aWVzBNcmVo4AyF5v&#10;Mx5pc5YrxzkHcFx+NACyXDQ3MkWnLm1hgEb3sgDM275tqx8c7W65oAk1KWe/tYmWMzQRKXaJiI4s&#10;gjGBzgjPzUAPsLjVW83T5ZrVYhH5itGNi5l4RiecgE8+9AEUT2+xchWngeNSYSfJyxI3BGAyT069&#10;qAHXmk/ZrWKWeSX7bH5k0KyrhTGGG1fkP3hkdRQA20tppbIxXNu8d7NumjuZH+YyYBX5RkYHA60A&#10;Sm2soJENvKlvcSBpHdWIf92AqgEDvls0ARu/2pY0mnaVIP3scTIFDsVO4B+uDzigAkNpaSybJ/sh&#10;K7ArMziIEZ+Zvl6/SgCtqN2Y44JVR5YJR88Yj28kZB+9zluc4FAEr6Ra6kiyQeVbtjbLuciRbgqG&#10;JAK/dwV5z60ALILeC3txAHeXavlOw8tWPOAVBbpj8fbFAElpZ6heN9rh0qETQu0l1cOxRiB8wB4z&#10;gqBj2oAkdna2jt7K6lAf99GXHlK4JIKDk9CKAJ5kvPtMzamZo2lY+S7LHIArglSfmXHHOM8UAZz3&#10;qRRxxLcwEOTbrHtwrrgc4z945z1/GgC79tv4kURzQzQ28flrd3Mah32kZBUMex4oASZNS1GxkREt&#10;5rLBZkTFu4kY70HO75c4NAEEMFxYrPBIkT2ojDS26sIWCAZcsQHyRnigCG6htp45b+aCbZHsdZEm&#10;HluznlguOePmC/rQAkklv5nF1cyWsCAmYj7zEbwioMcjPc0AXZ2N1p8V+zz+YMusTuCiLkBSFGcE&#10;Z+agCCyutQkeW1uryIifMkMu0x72kG1WzyTgkZ96AHRrCxSKecTtbyKJVjG5Cz7gWwQD8w4+92oA&#10;fe2YtLYFSINRjSQwm5BEQi3DaGYMcPgjtQBWhtna1EF3aGe8mDzrex8KZAoK4GcEdAOeaALQt7RH&#10;ElmUsrgI0lxcNncoTAQcjgHcc+tAETXQmji2SNNKh82EKvlrIQMtk5yQeccUAM+zSRXUk3kQwmUg&#10;GUOztEjDLZYqp/CgBl/qCwRxCx3NbN8slu6GPc56HcT0zyeKAJpdFi1RVkECLIB5b+XKDtn27i2S&#10;oypVl5oAikNolnFHbyiFQqIksn7vfnPyjG7sPx9sUAXLeO7kfzdO09AbYbridsCRyp3BcdlK8igC&#10;G7+3XcS2cEji12+epfbF5mWwU2gnoR3NAFpku45pbe8mFtG2WjjKK2PNBK5AZQOM96AM55jCsRdU&#10;lfmGGFRiIjsxXPLZOcZoAtG4kFvG15qbXUNrkrJPGELlMHBCsfunGKALCQ3l9pb3RkRUlJdYgdks&#10;ZY70zgvxkg9OKAM6OM2QnSdvOgn5MRbyJGVR85JG7JHGKAHXlrDcCS6uzNLbxESN+8BEjyHkjABO&#10;QSQv60AJLewxyyR207xwwweW1zNny/mG8Lg/xAN60AT3jCext71w93LhpMRcQooxtIHXPPNADbG8&#10;1KZpre4uYow6mRbmRCpJk4RucnAJGfegAintwsa+YJ7iOVBIbfIjYnPzFTjO7GOvagBtzo99FEJ/&#10;sUS6liR0nnzgQFgADjkPjFACW6L9k+w/Zt93JulW5YmNWmCjGM9hgDrzQBbazhSRZYYRBcKhMtwj&#10;BgoiwE+YjgMGbI5oAqteR3dsI4rtEWMhoyVMYk+XLKGPXPOOKAHOv2K7cWoWCNkVN4bzZEB5b+7w&#10;RQBT1e9uXEcMEBOnY/e28irEXc8g8E8Z5JoAttosV9EkdultCI0CyQQyYZLhlDE/dwUII5z60AQy&#10;RW0VrCyRMroifZ2dhHGc5wAvz8jH4+2KALMFt9oRbny5SbVzPcfwM7L8yLx/DjBX2oAeFuZ7RDHe&#10;TwGVfPg84ruMbMRsKqW6EUAEpkjuJV1K8eE3UjPAJIwWYyKcfKGXnHPXigCtI7xtBHcSLdoC0S2p&#10;QFTx944P3jnpn8aALbajIkAWS/jdbZDGJ7uMohC4OGwx5HGKAFaC6vNO+0N5N0s2ZMW48toyTvTq&#10;TkE4I4oApwxSWguTL/qHXdKJD5T7F++W+9yMjFABdJbSo17Is0oDLIZY5MCVmOS23AJz94L+tAEJ&#10;aY3Mjw26mNY9sl++fuyDdtC4B3AEDrQBfu7mGWxhnty8zoS3lNmOEEEAFc85GeaAG2lxrNw8sF6y&#10;NuUlLoABPnyEcscnAzyMdaAI4rm1aEQrdwq0Usccske4I5fOSAQM7hx17UASXen3lkqm1t1S8SJ2&#10;hlnAOYw4AGAeGwQcmgCqYrq6gbTZbDe5DTG6JEXmT4BUAcjAwB15oAvLZ28DKlmsNpLHEZJ2ibJT&#10;ZgIMgEYO5vrQBUaVbmBHwxaACS2GPLjbjLcnr3xxQAPBaW8vmTXcscZIZY0JkZDjJBIC8Z6DFADL&#10;u7lWCKeNpYoZOttMo35boTtY8ZwTxQAsmkWl+qbHiRpDt8pHKyfaSgJI+XlSCpyT1zQA6S2hSK3U&#10;mR1jVTGJgqgls8DG49Pfn2xQBZhHmgzW9uIJrbc1w8pKKSvzorHngrgj2oAjlSea3hVZ5X85TcRS&#10;qAqlCTlNu455HFAEzmYXM5vrp7UzMzRvcRh2/eAlcruXHHPXigCq94YPs670uZXJiSBFwjBQMM6g&#10;/eJOSKAJVm1No1lm+y3CxZU31wmxioxkEAk8cAc0AWR5lxprG1aCZHYt5SZgZHY70G5t3GcHgUAV&#10;Etrm1+0vd2zTQsuHw6xny05dmb5iTyMcUARXYtLq3muTKY4FZC8/m480ucsV4Gcj5guPxoAV55Ib&#10;qRNOUm1igCNeyAMzbhu2qnHO1uuaAJNSlmvrWIrG08EIMjxsRHFkEY2jnBGfmoAfYXGrSebp8s1s&#10;sXl+YrINi5l4RiecgE88daAIYpLURqGUNNbvGpMJPkkuSN2xsZz069qAH3mlG1topJZJBexiSaFZ&#10;V4MYYbV+Q/eGR1FADLO2nlsjFcwPHfTbpo7iRvmMmBt+UZGBwKAJfs9jBIpt5Et7mQNI8ikh8xgK&#10;oBx3y2aAGOzXKRpNO8yQ/vY4mQKJCV+Yb+uDzigAlaztZpNs5s8jYFLM6xAjPzN8vWgCtqFy0cdv&#10;KqSSwSjLxiPHJGQfvcjPOcUASvpFpqCLJCYrd8bZQzESLcFQScFfu4K859aAB1toba28gO0mF8t2&#10;Hlqx5wCoLdMfj7YoAmtbTULsm7g0qETxO0l1csxRiB8wB4zgqBj2oAkeR2to7exupMP++jMg8pXB&#10;JBQZJ6EUATTpefaJm1QyxtKzCF3WOQYcEqT8y445xk4oAz3vFjijiS5tyrE26x7cKy4HOM/eOc8H&#10;8aALn2y/iRQk8E8FtH5YvLlFV32kZG0Me3SgBJ11DUbCSNI7aWyOWZEIt3EjHeg53fLnBoAhggns&#10;VnhdIntfLDS26sIWCAZcsQHyR2oAguoLSeKS/uIJQsex1kSbEbs55YDHPHzBf1oASSSDzPluriS1&#10;gjyZmHDMw3BVQY5G7uaAL1w7XOnw37PN5ozIInYFEUEBSFXOCM80AV7O71KV5bO6vIsXBMkMmDHv&#10;aQbVbPJOCRnpzQAjpCYTDczef9nIEyRDKMzhgSAcH5hx97tQAl5f2SvbTRyzyb2CXczB2RSVO44G&#10;7uPujpQBDZQXWrR+XdqwtI5xGb10MUP2cvkSYQDcQDjn0oAt2VwlujQ5mhUv9maOJTImwciTkHbz&#10;xQBTv9TlNzDb2l+XlCb0luYjImwLtCKpU/NjsR1oAma0LvF9o1K28xlXyml2eUZck+Wy4wOv1oAb&#10;qZdXcxOsq3LBXdACwiQ7wyoAepXGMd6AHx301wGgiJt7NVVdstuJNz7shioVmHJ44oAgSa3877ba&#10;XU3mRSeTFHNGRG+Bl2+UYx0wT70AGrxWV28cwuriS9cLu2rcYlQqFCOBxhfu57LQBIj3DxQxW3mA&#10;RDkNCWgtiM5yy7nJOf4qAAxC4kmhudOk1G5YjcHk3wrlgN64OBjOaAGQW19BdBwsK+Q3lrDMkaqF&#10;kG3dHuPI9x09qAJ20rTJj/pUVt50gILR7o98gYHLBMqOnRaAGzWkKwO8ySTCBiGmUfIEjOFSM4B5&#10;UYYfnQBRuZUmtXexszvmCLBG4O9GjJOSG6k8c+mKALcmnXVxM2qRwPJJGg+xyFiVVJDsVtynsrZJ&#10;oAS81KFjp0Myz3Mlq4E7IjHzeeSe7DPHNAF2785RO9zPZwWUriJdsarN5qHlgqqDhs8gelAED3Rj&#10;eS8e9juXWSO3jVAu3OQgJUjJyPWgCa8u2upn+z3qRHaiymCJIwxG7CFVUDOelACXSoBHexyTS20r&#10;bLiSYtKvmMpY4Vdx6jhe1AFawsZ7/ZBdi4MKyqr3UCmCJbZn3CTaNoYrnByOMUATwTlXOnxR3kFq&#10;gaO4Uw+ZEVXkOS2SDkUAU7zUp3vlMF2biUJvt/tiEqqBQoVQVJJ29mHWgB09sJLmL7Rc2rXIRWik&#10;lLJAHBJ8tlHynk+maADUbnVZJGig1K3njmfbMhgHlpGp3blAUsM7cAGgBUSe4icNBD9kLRpGpHmH&#10;IYkP5aqSOTxxQARujMk9lKy+S5hWG4gYK4AJYjAKnHGCaAG6lBp07LMdQuLe8ufLEjQpKrXCABRG&#10;2M7VUfLn+7QBPGYWhSOG0naOFSXuGBnW3ZD935NzHdnvQAzzIZVnto7Oaa6kAysn3NxYbZMg4AHe&#10;gBsFne22oG6uJFE8A8uJHEYiUSDazIOpz644oAkl/sq5aG2kEVzdHIZkXYhckZZwBtyQOi0AR3Fp&#10;D9lmuJ7YBopPKSZxtRo4zhQhXBAwMMPrmgCOS8R4muYY98snlw20RJYxkZz8rZ65GT6YoAfcWjSg&#10;XVjG4Kf6i6B8xWVztRtwJA2q3J9aAJ7nfItn50UtxHbMBIcGQzMTkkDqwzxzQBcu4prV5XuLiGG2&#10;uCIwlmgS4WRMEnbtGQ2ecelAFK4uZmuXcXDTRw7Y3LxJ5ZbcEGQw3Nkc9KAJrm6e8u5rlLpD8qL5&#10;ccaW/IzhCqqpyaAI78Ql476KGSZCwWeeZp3RWZSxwqFs8j7uOPSgCCwi1jVWjtbi+ke1imCyyLAY&#10;LRLeR8+ZkAbioOPm6YoAfBayAPbvazG33iOVUJkQRpz5nPQ5oAju7+7muooLa4SYpHviTUIWO2NV&#10;2KqBgcnHZh1oADZQiZXu7+0trmYIY5j+6QvGT+6KjgDn60AO1G4ld5I4LhLuCZibiZ18zYiHePLR&#10;VLDO3GMd6AFineW0kjtkjtLZtiRRmHdIzhtyuVVSQM0ANiYeeL6K5mE8Z8mKKaNvKYYO9sKMHtgt&#10;QAzVLzTLlrcLqt2dQl2LKYY5AJkKhNkmRgAD5Qf7tAEii3ltQYdOaJUOxbmcGRYih7+XuY7s96AL&#10;Ed3al5Y5Y5bu+bEQiJ3QguQA64JAAzz60AVIorm0uQ0dwkLxN5e4rE0REg2lkB/LPagC6+m2N0oj&#10;kWC5cqw28bWmYglmCjaDgdFoAgn06GGFri5gl81DsWSH5F8pD8oQ8dhhv1oAq3V6LgEWltcMNgCx&#10;zJkIyk5B38knPUe1AEk1k9xI+qW8Dv5ePschbja5Co25TkAK3J9aAH3zNKbMy2El2bNhvY+aRJzk&#10;nAPzgH1FAF66bV45HS41i0jtJDs+y29sEMco6tnZu+bPQelAFC4guXeW5n8m/RZI4wwZdvDBPuHB&#10;bI55HFAF24nnvZ5Ghkt9qoivbiFYD8uQEwAoJoAguoreNlvwHijuGVLm4JkPzAEnAQucZH3ewoAZ&#10;p8NxqWy0u5riaygl/f3aqyQJAz5DKqgbiAccg4xQAtviO3eztoLi1hc+XJGqFtyoQyyEkcHIoAjv&#10;L28k1BMXhuLhYd9uLxGKRpt2bVXactjsw60ANkntzPbQz6rB9tYLtlKrHCGBOY3BGO/bmgBNSnll&#10;85ont5YriTy3nnUMTHGd4ZERSRnbjHvQBZtr0GFmE0UEbNHBBEIvMbcSSHKKrMBk45oAg+0W0Zjk&#10;0+9mheOTyMvCXilwCWPAK8HGCaAH6lFZ3SxzJqV01xNtV1jV38/coXY/HyhR8oPYUAPWK3WCMQ6d&#10;cRuBgTJlxBtOedpJbdnvQA43cc9xJZG1u7mdUPmrOoaDczDDA5OMdeOtAFWG3nt71rlpVV4X8uKN&#10;xEqASAKWQHDYOcZ7UAWrjTbC7ZVktLe7nVWxzIqb2IJZlT5M8dFoAhuLe6EZeS43vA2wKsPlwLGv&#10;ACSfe+6MEfnQBUukkuY2mFgLouY1iRnLGPYTu+VsZJz1HtQBalsLm6/02ytAyRDNu0gb/VudkbB8&#10;kfKrZJHegAuUT/RHu7Zv3LqJpUDh59h6gAksAeOaANK4a4jeZJ72E6fISG8iMebHMh5wuwN8wPIG&#10;elAGbOzhZZopUlw0ca/KqlmDBVJBAzketAF64lu7y8luWuIzJ5SDykRYFUjcNpRFXJ9MigCveX9m&#10;j280U08vmMEu5mDsikqd3A3dx90dKAILK3udVTy7xSLSOcRteupihFuz5EgCAbiAcc+lAFuzuI7d&#10;GhUzRKW+zNHGpkTYORJyDjnigCpfanObmG3tL8tIqb0luYjImwLtCKCp+bHYjrQBI1rvki8/U7Yy&#10;uoMbybfKMuSfLZcYHXp1oATUjIruYnSUXTBZJFALiJDvBVAD1K4xjvQA+O+kuN1vFut7NVC7ZbcS&#10;Bn3ZVioVmHJ44oAgSa38/wC22l5OHjk8mKGWMiOTAy7fKOnTBPvQAavHY3jxyrc3L3jhd21bjEqF&#10;QoRwOML93PZaAJIzcPHFHbbwIRghoS0FsRnOWXc5Jz/FQAGMXEk0N1p0mo3LEBg8m6EZYDeuDgYz&#10;mgBlvbXsF0HAhQW7bBDLGiqFkG3dHuPI9+3tQBO+l6bPn7TBbebIMF03Rl5AwOWCZUcDotADZrWF&#10;YXeZJZhbkhplH7sJGflSM4B5UYYfnQBRuJVmtZJLG0bfMEWGNwfMRoyTkhupPHPpigC5JptxcTNq&#10;iQSSSRxg2bliUVJDsV9ynsrZJoAbdanGx06GVJriS1cCd1RiJQDyTnlh2oAu3ZnUTvdT2cFnM/lL&#10;tjUTebGeWCqoOGzyB6UAQPctG73j3sdyyyR28aqF2gkiMHaRk5HrQBNeXjXEr/Z7tIyVRZTBCkas&#10;RuwhVVUZoALpY8R3sckz20h2XEkpaZfNZSxwF3HqPu9qAK1hZ3N/shu1uGgWVVe6gUwRLbM+RIFG&#10;0MVzg5HGKAJoJmDmwjivLe1QMlyvleZGVXkOS2SDkUAVL3UZ5b5fIvDcSKm+D7Yh2qgUKFUFSSdv&#10;GGHWgBZ7ZHuIjc3Vq10FVopJSyQhwSfLZB8p5PpmgA1G51aSUxwalbzxzNiVGgBjSMHfuUBSwztw&#10;AaAHIk88LLJDCLUtGka48xshsh/LVSep44oAbHIjMk9jM6+U5hWC4gcI6gHcRwVOMDBNACalBp05&#10;WZr+e3u7nYJGgSVWnQKEEbYztVR8oP8AdoAniNu0CRW9pcFIlJe4YGZbZkP3fk3Md2e9ADPMhkWe&#10;2WznuLtwMrJ9zcWG2TI+UAd6AGwWd7bX5u7iRRPCBHFG4jEaiUbS6DqfrjigCWYaTOYLWTyrm5+Y&#10;OUTahdiMs4A25wOi0ARXFpAbaa6ntlBhfykncbUZIz8oQrggYGGH50ARyXsbQtcwxmSeTy4beE5P&#10;lEZz8rZ65GT6YoAfcWrSD7XYxOpT/UXSnerK52o24EgbVbk+tAE9zvkSy86Ka4jtmAk4MhmYnJIH&#10;VueOaALl1DNbPI1zcQxWtwRGqWaBJ1kTBJ27RkNnnHpQBSuLqU3DOs7zxw7Y2aSNPLLbggBDDccj&#10;2oAnubqW8uprgXMZGEXyo40g5GcIVVVPPNAEV+sLSR30UUsyFts80rTuisykn5ULZ5H3ccUAQWEO&#10;s6oY7S4vnktYpQssi25gtEt5Gz5mQBuKg4+bpigCSG3kw1q1nKbcOI5QhMiCNOfM56GgCO7v7uW7&#10;ihtrhJ2SPfEl/C52xquxUQMDuOOxHWgBGs4/OR7u9s7a6mVCk5xEpeMn90VHAHP1oAdqE8zPJHDc&#10;pdwTMftEzr5uxEO4eWgUsM7cYx3oAI5XltHjt0jtLZ9ixRtDukZw25XZFUkDPTigAjZftAvYbqbz&#10;4z5MMU8beSwwd7YUEHttLUAR6neabctbBdVuzfy7VmMEcgEyFQmyTIwAB8oP92gB4+yy2uYdPaJU&#10;IRbmYGRYSh7+XuY7s96ALEV5bF5UmjlvL5sRLGx3QqXYAOuCQAM8+tAFWOKe0uVKTrC8TeXv2xNE&#10;RINpZAfyz2oAuSaZZXSqjiG4YqwCcFWmYglmCjaDgdFoAhn0+CGFp57eXzkbYskPyL5SH5Qh47DD&#10;frQBWubwXJP2W3nYBFCpMmQjqTkYfkk5HI9qAHzWbXEkmpwQPJ5ePschbjY5Co25TkAK3J9aAH3p&#10;MhsvNsJLr7G37x/3zCTnJOATvAPqKAL10+sRyOk2r2qWch2fZoLYIY5R1b7m75s9B6UAULiC5eSW&#10;5n8q/RJI49wddvDBM7CATkc8jigC7cT3F9cSPDLBtVEV7cQrARtyAmAFBNAEN1DaxMt/h4o7hlS6&#10;uCZCSwBJwELnGR93sKAItOhutT22lzJcTWMEv7+8VGSBIGfIZVUDeQDjkHGKAHQfu4JLSCCe1iZv&#10;LkRULBlT5lkJI4ORigCO7vL2TUIyLw3FwsO+3W9RjHHGF2bVXactjsw60ANkuLf7RbRXGqQG9YLt&#10;l2qkIYE5jcEY79uaADU55ZvOaNrZobiTy3nnUOTHGd4ZERSwztxj3oAs2t9ugYiWKGFmjggiEfmH&#10;dklX2KrMBk45oAri4gUpLYXk0DxyeSC8ReKXAJY8KV4OME0ASalDaXaxyJqd0biYKrqiu3n7lC7H&#10;4+UAfKD2FADkgtUhTydPuI3C4EqZfyNp77SS24nvQA43cc9xJZm1u7mZUPmrOoaDczABgcnGPbrQ&#10;BVht7i2vGuZJUR4n8uJG8pUAkAUsg4bB6Z7UAWbjTtPu2CtawXU6q2OZFTexBLMqfJnjotAEU9td&#10;CMtLPvaBtuxYfLgEa8AJJw33QAR+dAFS5R7mN5lsPtJcxrErSFjFsJ3fK3Utnr9KALMlhcXWb20t&#10;fMSEZtmkzxG5CRsHBI+VWySO9AC3Kx/6LJd2zAQuomlQOJJ9h7YJLDPHNAGlcG4haVJ72H7BISHE&#10;EYMscyEfdUIGO4HkDPSgDNnZtss0UscuHjjHyqpZgwVSVIBOR60AXria6vL2W6a4Qy+UiiGONYFX&#10;G4bSqhcseoyKAK15qFoj280cs8nmMEu52DsgJU7jgbu/8I6UAQ2VvcarH5V2GW0jnEbXrqYofs7P&#10;kSAIF3EA459KALdlOlujQBpokLi2aKNTImwciTnO3nigCpf6nMbmGCzvi8qpvSW5iMibAu0IqlT8&#10;2OOR1oAla1dnj+0anbea6r5bS7PKMuSfLK4wOvTrQAzUjIHcwukounCvIiguIkO8FUAPUrjGO9AE&#10;kd5LPut491vZqoXbLbiTc+7IYqFZup44oAgSe384XlpdTh45PJiimjIjfAyx+UY9ME+9ABq8djeP&#10;HKt1cPeuF3bFuMSoVChHxxhfu57LQBIjXUkUUdsrjyhghoS0NsQTnLLuck5/ioAPK8+SaK70+TUb&#10;kkbg8m+FcsBvXBwMZzQAyC1vYboP+4TyG8tYZo0VQsg27o9x5HuOlAE76Xpc3FxDamaQYLpuj3SB&#10;gcsEyo6dFoAbLaRLC7zJJMIGO6dR8gSM/KkZAB5UYYfXNAFG5ljmtpHsbVvMlCLBGwO9GQk5IPUn&#10;jn0xQBbk024uJm1RIJJZIkH2N2bKKkh2q+5T2Vsk0AJd6lE506GZJrmS1cCd0Rj5ozyeeWGaALt5&#10;54E73NxZ21lK/lLtjVZvNQ8kKqg4bPIHpQBA1yY3e7a9junWSO3jChdmSRGDtIycj1oAdqV0boTi&#10;3vI4iYwszQQpGpI3YQqFAz6UAWYruJ5YjLDiRG2xvFiSLbtOGYD+8KAK99c2jma533OnzWh8syOo&#10;W3fcNzqygYJ2EEUANiv9LeGBbW4XfKQj5ZhuXBI2kcEHFAEkU8sEkbrpiSpJMVjnVvNO3zOGAO0H&#10;jv8AjQBHZLb3M0v+irHdjzCyqvKFuN7FsrkD2oAIYJ2hN9FHAkEm1I2DGaYh84VVUrj5jn8KAJLa&#10;5nguvLnjjEqI4Du4TacZyV5Y460ATPeX5mkLGKSIKyyS2yhSpkKnALblHTqRQAXFuViSe4uZPMmQ&#10;pDAyrID8vlDaF2kHPOSTQBlHXpPJV7C6Cao+63uLSZNkbKuMqxJ680AWhBYW88Usd2ZJiitcfZvl&#10;III+Upk89j/KgBt1dX/mtG0tu0MTYFtdJtLhvmQKynOMnn8aAJ7Qy25hMMUENyqlZWiOe3OA5bvg&#10;fjQBBdLLPamFIo7e2dwZ40lYMXwH49CelADk3QzyR2Tvbywqk1rM6/aFKtlW804XGMCgCtC8E6LY&#10;29zcRzxERIkDBo2K9Ap2nAwD+OKAL3mWsQjQrJFIzBFhYgvFCw2u5OPXcaAGy6pLYswmt1i8thGs&#10;l+Bt3sCQVKBc8A8mgCOOQx3arJBbW4kHnGRS25tnJK5yNuRkGgBsLXE91tkjgwzAylXDFmDEhoyd&#10;oLEEYoAnWWzkuopbiCRLrczItucwqmCAzqMAlh780ANmmtdz3qi406S3/cB5Mi3dCNzggjGdrAig&#10;BkF/bXCwRaeu+eY7JGeYqpBBb5T1wcd6ALCXMtvKrf2epmeXy4blf3m1S+Ac8A4Hf8aAEsgZZLl3&#10;h8yUKyEOAwVz/HzlQRgdqAIh500DXMYt2Ex3EZ8yT5x90bduBk5/CgCW1aKwmZ74ot2sZUeUQrIA&#10;ucle+OtADpr/AFWWZzE0E1sEdHAXZgOVPDfMAeP7tAD2t2CRySXS200kXlIqxibqvl4QDaRzzk0A&#10;ZP8AbEhtFk0+9hhunZre4iYGLzNpB2sAfvc9aALWLZZIpIdQ8wsqmRYVLAbSANyk7s84POKAHXEr&#10;xO32u5i8qJwdkiENJu5RVwchQTz+NAEtpPJGtt9nghSXOXC4BKkcnLbvYfjQBFeNvgliNsbZC4Ei&#10;biw343nb16/doAahjhuJVs3+y/Z40uLW7kBlMgbIYSYAAxtoArWTG4WOws2n3wnYI7aRWR9vOF3L&#10;jGAfxoAsMthHLH5iTxXcjNi2DFTDC3ySO3T/AGjQA9dTubFwzWiwKNsEcmofdAOdrKQF9DzQBFE1&#10;4dQWEWEEby7pXm8wgEqcsVyTgZGQcUAPjkuJ7xo5TAkxKh3UhhvGcGNhgEkeooAtCaETia7jlmmB&#10;xH5bBrcAA4ZlUAfNQBXu7y2mL3CtcWlzASriX93bMpXMisSMfcYEUAJDPpRihNs7G9nIjkCSbflw&#10;T8pzgg47igCQ3l1HIhi0+OQPJ5ULzZcBC+A25cZOO/TvQA7TVM8k6pbwRTpG0ckgQSbXbncN2RkY&#10;HagCExTz2puIjZi0lcMzxPuuGL8hAse3vzQBPb3D2jn7ZOizhCkabQdigfeYHDHH1oAfLeXId3kn&#10;ie32ssssCbWHmFcAfeC8j0oAfKhMEDvcCBpF2QxGNZGKlPK+XbtIOeckmgDKOthYGls7v7PqA3Ws&#10;kMkexJMYO0gEjPPWgCcmxikikt79Xj2K8zRKysWGMKUyTnPB5/CgAd7qOTFy0UltFJvaFhh5dx3o&#10;qgkfLk88+tABAVR7dorZIrwl5HihYx4UjBJ3Fs44H40AEiymIhLQ2sbkRvGzs/Qb8ruzjJ+WgBEM&#10;sd5JBpsLQywqLiC9lfzFbdkOJMAbcY9KAIraT7Tt062knS7hIijS2ZTExUcKrFSMYB698UAW5fs1&#10;uf3puGnf92tuz/6qI/K7nAGOdxoAjfVrizcI9uqyZC41LAQEg4IcBfTvmgBscTw3o+0WsUU8o8xj&#10;C+D8nJK5JG0kZBIoAaLi/uboxL9lBOEZZzwWBJ3RuuMsQeOD3oAuwyxtcq80YjnQbBLb/vYANpwd&#10;ox97H40AVrue2mV7mOWTT1t22SSbvKikyNzqwAxnYwI5oAIbyymt4Ba3LGadhEYySyBMEg7jgkHF&#10;AE32lLUrIbMbpJRHFdcyYXzNoIxjoO/40AO0+RbhpEW1iWRdyligdlZv4yWyN2B6UARFHkhmugsC&#10;xMw2uv72VjIM7Qse0defwoAkt7qKylJu3hjZIyFbBVxgZBK98HnrQA5brUfMaTbFPZYk81rbCt87&#10;KeA+VHI9KAI5reKQQTTSvbXMwbybZUB+QqYcAKV575JNAFCHWZkiW6sbkW18QbN4ZUKo6Lj5SCTg&#10;89aALCtF9qi+xTiU7d88isVG8EZUpktnJwe3tQA+Wa4SZlupYT5T5CMmGcv8yIpyPlBPzUAPhL2/&#10;lSLEJLg53Rq2FPHJwdw4OB+NAEV0800TQrb+UZGzcW7uSoIXecMenpQARW8NpczC1DwXcMaTwXQI&#10;k3BshxJjAAGB2oAqwzz3gTTdPkkEsP7iO2Vh5TbR0DBT/CD260AX1WCF1VmaCcjySgO5oYiNsjDp&#10;3DGgCJ9TuLYeX5MMUIdUMl4wQljkqQVC+nPNABGZ0ugs0UMLzfONuWUKh5YFj0yMg0AIHM9ywmlh&#10;jLFBI+d2XBODGy45PQUAXYruFpYjJDiVXxG8eJIgm04ZgP7wFAFe9uLJjPdbrmxmtD5ZkcbbeTcN&#10;zqQBgnYQR9aAGRahpskMK2kwDSkI5LMCy4JG09CDigCWGaS3eOQaWJVkmKxzqxlO3zOGAO0Hjv8A&#10;jQBHZLBdTyAWix3f7wsir9wtxvbdlcge1ACwwztE18kdukMu1EZSZpSHzhVVduPm5/CgB9rdzQXR&#10;jlijEqo4Du+zacZJK4LHHWgCU3l8Z5CfKkiCusk1soUqZCpwC25R06kUALcW+IknubiTzJkKQwMo&#10;cH5fKG0Jtwc85OaAMn+3ZDAr2F0sepvut57SZPLjdVxlWJ780AWvJsLaaKWK7Ms5RWuPs3ykEYGC&#10;mTz2NACXN1qAlZHmgaGJsC2u02l9/wAyBSDnGTz+NAE9o00HkmJLeK6ClZWi9xzgMW74H40AQ3fm&#10;TWpgiijtrWSQG4RZW3FgA/HoT0oAWJfJnlSzka3lhRJ7Wd1+0KVbKt5pwuMYFAFWF4J41sLW6uEm&#10;iIiVYGDRuV4Cqdp4wD+OKAL++2iWKNt8TswjWFjl4oWG2RycZ67jQA2XVZLFnWS2WLy2EaSX4G3c&#10;wJBUoFz0PWgCONnjuwJILa3Eg80yKWy2w5JXORtyMg0ANhNxLcYkSAh2HmlXDFnDE7oz8oJIxigC&#10;dZbSW6jlnt3W63MyLbnMKpggM6jAO4e/NADZp7Xc96v2jTpbYeQrPkW7oRucEEEZ2sCKAI4L62uV&#10;gisBummYpI8kxVSME/KeuD9KALKXMkEqsdPUyvL5cNyv7zapfAOeAcDv+NACWXzvck2/mTBWQhgG&#10;Cuf4+cqCMDtQBDi4nha5VYG847mXPmSHePujbtwM8/hQBNavDp87Ne7VvFjKjyyFZAFzuK98daAH&#10;S6hq8szmIwTWgR0cbAmA5U8N8wB4/u0APeAiOOWS5W2mki8lFWMSnlfLwgXaRzzk0AZJ1mRrRXsL&#10;yGC6ZjbzxEGLzNpB2sM/e560AWwLVJInh1DzCyqZFiXcFwQMMpO7PODzigAuZWidjdXEXlxODslQ&#10;hpN3KKuDkKCefxoAmtJpIltzBBCkuTuCcEqRyfn3ew/GgCK8YyQyxfZmtU3gSLuLfPt3nb169KAE&#10;UpBcyJZSfZfs8aXFvdyL5pk3ZDCTAAGNvagCrZt9oWOwtGnLwnYsVrIrI5XnC7lxjAP40AWHWwWW&#10;PzFmhupGbFqGKmGFvkkdun+0frQA8alPYOGe1W3A2wRvqH3ec7WUgL6daAI4jfHUViFjBE8u6Vpf&#10;NIB2nLbck4GRkEigB0bzT3jJN5CzkqrOrAjeM4MbDALEeooAtCaHzxNdRSyzAkR+U2+DABwzKuB8&#10;360AV7u6t5We4V7izubfKOsvyWzKV3SKxIx9xgRQAkNxpRji+zOzXsxEUgSTaNuC3ynOCDj0oAlN&#10;5eRSKYtPiffJ5MDzZcBC+A25cZOO+Md6AF05ftEk6JBDHOiNHLIEEm1253AtkZGB2oAh8qea1a4i&#10;NmLWVwWeJ91wxfkIFj2gcnP4UATW05tJCbyZBOFKImM+WoH3mBwTjr1oAkmvbrfI7SxvahWWWWBN&#10;rDey4AJ3Acj0oAc6Zggkkn8lpV2QRGNZGKlfK+XbtIOeckmgDLbXCtu0tldfZ9Qy1rJDJHsSTGDt&#10;IBI3e9AFgmxilikhv0aMorytErKxZcYUpk854PNACNLcxS4nMUltFJvMLD55N53oqgkfLk88+tAB&#10;AUWS3eK1SK9JeR4oSYwFIwSdxbPYfjQAsgkaIqlmbSNyI3jLs/Qb8rnOMn5aAGx+cl5JBpkJgkgU&#10;XEF7M/mBi+Q6yYA24x6UARW0gn26dbSTreQkRRpbMpiYqOFDFSMYB698UAW5Bb25zObgzP8AIts7&#10;j91EfldzgDvuNAEb6vc2bBJYUWTIXGpYVASDgq4VfTvmgBscZgvP31rDFczDzGaF8H5OSVySNpIy&#10;CRQAizX11dGMG1BYhGWY/KWBJ3RumMsQeBg96ALkMsTXIeRAlwg8sTQfvYFAU4O3gfNj8aAK13Lb&#10;So9wk0mnrbtskkDeVFJkBnVhjGdjAjmgBYbywlt4VtLgmedhEYySybMEg7iQcHFAEvnrbsspsxuk&#10;lEcVzzLhDJtBGMdB3/GgB2nSCfzVW2iEi7lJKB2Vm/jJbI3AD0oAiKvJBNdKkAiLDa6nzZWMgztC&#10;xlR15/CgCS3u4rGU/bJIYikZCnBVxgZBK98HnrQAoudRMjSFYp7LD+c9thX+dlbgPlRyPSgBk9vF&#10;IIZZZntriYN5NsqA/KVMPAUqc98kmgChFrMkUK3NhOLa/bNk0MqEI6DsQScHnrQBPuQ3UX2SYSkr&#10;vnkVto3Aj5SmS2ecHt7UASTTTxzslzJEfKcEI6cuX+ZEU5+6CfmoAkhaaDy5ViDznO5FbCnjk4O7&#10;ocD8aAIbp3lhaBbfyjI2Z7d3JUELuOGI49KACOKG0uJRbK8F1BGk8FyD5m4MCHEnQADaO1AFaCea&#10;7Cadp8kgkh/cx2wYeU20dnCn+EHt1oAvBbaFlVi0NwR5JQHcYYyNsjDp3DGgCJ9SuLUBDFBDAHVD&#10;JeMEJY5KkMoX0NABGbgXarJFDC8vzjb86gIeWBY/dyMg0AJveW4ZZZoY2YoJJCd2WBODGy45PQUA&#10;XYruB5omli/eK2I3ixJFt2nDMB/eFAFe+ubKQz3O+5sJbQ+XvcbbeTcNzqwAwTsIIoAbHf6W8EIt&#10;ZwGmIR8swLLgkbSOoOKAJIpZoHjkGmLIkk22KdW8w7fM4YA7QeO/40AR2SwXU8ubVVux5hKBfuFu&#10;N7FsruA9qAFiinaJr2OO3SGXaiOrGaYh84VVUrj5ufwoAda3M9vc+XLHGsqo43u4XacZyV5Y460A&#10;TvfXxnkJ8uSNVZZJrZVUqZCpwC25R06kUAFxblYkuLm4kEkqFIYGVXB+XyhtCbcc85OaAMn+3pGg&#10;V7C7EeqSbre4tZk8uNlXGVYk9eetAFoQ6fazxzR3ZlnKKZ/s3ykMMDBTJ57H+VACXNzqHnMsktu8&#10;UTYW2u0K793zIFKnOMnn8aAJ7RpoTD9nighuQpWYw+mOcby3fA/GgCC6Ek9qYUhS2tXkBuESUhiw&#10;Afj0J6UAOjBhmlSyke3lhVJ7Wd1FwpDZVvNJC4xgUAVoXhmjWwgubiOaEiJFgYNG5XoFO08YB/HF&#10;AF7zLWERRkPHIzbBCxy8ULDbI5OPXcaAGTarJZO6y2qxGMrGkl+Bt3MDtKlQueAeaAGI7R3arLBb&#10;W4kHmmRSwZtnJK5yNuQSDQBCTcTNIrxwFW5mKuGLMCTujPygsQRj8aALH2q3Ri1leNYxABpYZAbg&#10;yqCEwjAEggkHp0zQBB9oFqk1zaSzwW0TxiJ3Z0RnkbgMPvEEmgCSOLUJw9y0EDpcZa3jyI8DGW56&#10;fjQBXsYXe3SeOy8yWTeoiT7wSHKgAv5YXOMZ/GgC69xqkMKCweUIARcxXK+ZsVvuBS2Qed2cGgCC&#10;OO5jlR2SATQfLsMMaKM9dypuA2npmgB3mvLFLLDthe4cqXuWBFwy4B24JwuOKAIobOGymf7Ii3Eo&#10;jWW5SJzKjHplD6jPQ4oAkiMrwMLUSRQq379nUw4yxJ27c5wvvQBNFdpHFMyXLvdMc7cqDI38JJAz&#10;8vbfQBVsbLZHg3EMUsiNPfTDYsyvwu4lTlssw3UAPsnNzEPJe2Etw/lTXkhZZItvyiQNsO1CB/Dk&#10;5ycUATXp0u3kkb7IjxhW8uR/nkldiONwUnHGeaAKqR2s+mym/spLTyphNC8ABMjxtlFUAZODxk4o&#10;AS5urlbeIJI1rIuVuYnVwGjkxywCkFuPU0AQx/btHjdrQxyoJv8ATn2KZNjZYgkEsSCB2oAcNTvd&#10;SVHjuhaWtzlZ7psNIIVYqUZULErjqDyM0AS5094iBKSsgE8YljdUIP3EZsFi3J4xjigCZ3vEQX01&#10;lasmAjTRIqskfRQScDAOOOvtQAiRxz3cC4C3JBNzM0aP5afwrEAwAPXmgCS3lto5HfSZZrGNAGki&#10;lDXCyLwmEYg4IJBB9AaAGyG/jTzU1SWGKIoDKAVOS3G/bztJ9qAIks3uEL2yJOblZGjMjhFz3JPO&#10;OO9ADNL05YLQ3NvbA5DosVs5YkRZHPmbcZ29aALby3axQLYq0sUWDcx3Tldgc5j29Qed3Q0ARRpM&#10;l01xPbQObZiEhCRRxgsDkELnO09M0AP8x3Rp28m2a8lG43DqJLkxgDCbc/LjigCMBTNJ9kTz5Qgk&#10;uYwMqecDy5OmfrQArzmC3kDPJYxZYSo0ZG7J+YqyBgflPY5oAktpoBbmK2YhjhicAPM4+6cAE5Hq&#10;2KAK8MV+tsbe2litXMZku5jGu9XbgksDksWPzfXvQBLaC4MKOBbeZcyeTNdlyZEK4AlyFJVCMfdy&#10;c5OKAJb57YyH7OI5oiCfOaMSTu5IygJBbb8vUigCgsumLptxPd2U9rLFMklrhW2ySq+UCHqcMADm&#10;gCT7VdFVubo+Q8ZIntVEiZjkAOXAUgscUAVVe40wGO2WO5laTfqEksYMixnJKjndnIGOKAJbe8ub&#10;8ebZyyWlvOGWa7cbiIQSCjAFsrj1/KgC08ZuYo4pNUUtInnEmDDBAfkSRlBIPXjGPegBkiGOFJ4I&#10;IJnZWS4usAbFJwm7PRQcd6AJLXT4Yp0MRWF0Q/abiPbKFHUbFLdeT3oAW2/s8SF9M328MOx3indn&#10;EgJCjaeoIYhhkdKAFlkuo2nuTeypbwOoV1cKMu3AfHJUk96AI1sw6rNshk+27nQPIsTnA9sjGO9A&#10;DNOga5tWube3Kj540gjGG2RZUDc+wDJXr+NAFm6vbiygRVZo4gGFxb3LF/kb7hUgEHnd0OaAIbW2&#10;YSqw0+3WK2bITy40QkgkqUXP3TyCe9AEtxd6hJA7QLHZC4kCB7oKxuCuAwjOTgY45oAjEckErNbw&#10;CebaJLiOL94rtnGUcdxnocUAEl3e/Zykdy1rG5b7Rugw/wB75gpXd/DxxzQAW1/ZWtrMbQyidtpR&#10;ZQyedIeFbjJyv+1igBunxXzJM8rwQMsZmuGjVVdGIALMwOWJdvm4oAS1keVIlC2sl1ePsnu5mbzY&#10;gvyh1wuVQjj5c85OKALEsdoJZH062E6hWxO8fmSM7YygZgTj5epoArEiXTpH1IzWtzFIrxvDGCzP&#10;G4KYK+hAGTj8qAIS8YhjdJpI7lA/2uNjIqusmPmkCqfmOO1AEVvbvoUcn2GSKbD7r+XAZwjZYjBJ&#10;YnIGBQBJbznUtj2uYrWTie9eTYRFuIKuqFiVxyQfyoAuSRxXIb7TerMrjz1GwcJ/BG7AZJOTxyOO&#10;tACSxJBHDdPb2zGYYuLgbElVBwgxwNoOO/4UAPhijurhDFJ5EiAiebykOxf4VjOcAnnvQAi3Gm2j&#10;u8MrafCgBa2lZp1nQ4TKuoOCCwI9s0AIq3W1ngmeHT4XXEisRuZmyFZQMlST6UAJNDqEsQFtFFtu&#10;s+UJMKPfB6dO9ADLC1ufsn2yOz+Ul4lhtiCWEOQMs23GdvX8aALF1qGpJDBHbXREeD9qhuRvdVJ+&#10;QL1zzuzjmgCpA0FrK00OnRhrdgIopY/KhLvnIwN2drfyoAti71CZZ7ydIbYTyBY1lxmcqAGCHJ47&#10;UAVyMXO2K3F3dOizXSffBwcDymGACM98cUASpJeJbyLaST2qHd54aDHf5grDcPu8cGgB8d28dqEi&#10;vmF4ygvlAHkYfdZiucFf9rFAFSxtJDA6W86RyiJ5r64wAVkPy73YEsSWbn9KAH6fAIoR5BtPNuT5&#10;c14ZnaSMgY83BUkKR/dyc5OKALE0GmtKWsrBLyOMZFxISJGkcg4yRu2/LnmgCszW8tjc3Gqwywzx&#10;TiSDyNrZdHygUgAkAgDLUAMZoY47eWeUwTkk3kJZ43eNwMF1VSCSB2NAEMTzadHL9gkSXEmb6SSJ&#10;VkWNssVDZyTuHAoAcL4XS+ZI7WNpMGSS4Z8kw5KkMI9+VI5weR6UAW0tbe9iSBrhPsrD7Rny+Sg+&#10;5G2AW3HLGgAvTdx28UkFrbKjDy5bkxLuRCcKuTgAKcd/woAfFas08TjEDLlZ5Y0SQAcFdmGwD1oA&#10;Bd26vmxu2sYgA0kMgNwZVBCYRgCQQSD06ZoAh88WqTT2k08FtC8YiZ2eNGeRuAR1IJPNAEkUV/Pv&#10;uXhgdLjLW0e4RgcZPPT8aAK9lFNJbrOlmHlk3qIk5YJDlQAX8sDOOv40AXXudUhhRdPaQIAftUdy&#10;PMKK33ApOQed2cGgCCOO7jlRmSAS24wUMMaKCeu4JuA2npmgBfOklilljxBJcOQZLlgRcMuA20gn&#10;C44oAZDaQWUrm0jWeURrNcpC5lRm6ZQnuM9DigB8fmvAy2okhhU5nLqYeSxJxtznA96AJo71IYpm&#10;S5eW6Y52/KDI38JJHOV7b6AK1hYlIcNcQwSyRtcX0wKLMr4A3EqctliN1AD7KVrqMGF7bzbh/Kmv&#10;JSyyxbRtEgbYdqED+HJzk4oAlvG0qCSRxaRyIA3lyPl5JXYjjdtJxxmgCrHHbT6bK2oWUlqYphNC&#10;8ABLvGwKKgHJ54ycUAJc3V0LeII7WjJlbmF1cbo5McsACC3FAEMYu9Hjc2vlyqJf9Ok2KX2NliMg&#10;liQQO1ADhqd1qQR4rr7JaXOVnu2w0nkqxUoyoWJXHJB5GaAJP+JdJGwWbKOBPGssbqpB4RGOCxbk&#10;8dOKAJ3e8VRfTWdqyABWliRVZIzwoJOBgHHHWgBEiSa7gBUJckE3M7Ro/lqPurEAwAPXmgCSB7aJ&#10;3fS55rJUAZ4ZVa4WReEwjEHBBIIPoDQA1/7QjUyx6nJCkWwGVQVOWbjft52k+1AEKWbTIZLZUuDc&#10;iQxmV9i57knnHHegBul6cIbM3dvbADDosVs5YkRZHPmbcZ29fxoAttJdLFCLENLFFg3KXTlSgY5j&#10;29c87uhoAijWaK6eeS2gke2YhYdkUcYLA5BC5ztPTNAD/NkdGuH8m3N5INxndRJclAAQmM/LjigC&#10;MANNJ9lj86YIJLmNRuU4OB5cmMZ+tACvcPBbyB2eyiJYSoUK7sn5iGQMD8p7HNAElrPB9mMVuzBz&#10;hjwA0zj7pwMnI9WxQBBFFfrbG3tpI7V/LMt5MY13I54JLA5JLH5vr3oAksxOYVcfZvMuX8ma7Lky&#10;IVwBLkKSqY/u5OcnFAEl9JbNKRaxxzRFSfPaMSTu+RlAcFtvy9SKAKQl0yPTbie7sri1minSS1wr&#10;bZJVfKBCOThgAc0AP+13Plrc3R8h4yRNaoJE3RyAHLgKQWOKAKoe500eXaiK5kaXfqMssYMqRnJK&#10;jncSCB2oAlt7y5vx5lk8lrbzBlmu3G4iEEgowUsSuPX8qALTxG5ijjm1NS0kfnMfIwwQH5EkZQSD&#10;14xj3oAjdESFLiCCGZ2RluLraAUUnCbs9FBx3oAkttPt4pkMTLBIqn7RcIFlCjqNiluDye9ADrY6&#10;crmTTC8EMOx3jmdnWRSQo2nqCGIYZHSgAke8QzXP22UW8TqFZXCjLtwHxyVJPegBiWO8LLiF/tu6&#10;RQ8ixPwM9sjGO9AEenwNcWrXNtAQvzxrDGAG2Q5UDc+wDJXr+NAFq6u7izgjCs0UShhPb3LF/kb7&#10;hUgEHnd0OaAIbW3YTLjT7cR2xyEEcaISQSVKKD908gnvQBLc3WoPC/kiOy+0SBAboK32gqAGERyc&#10;DHFADBE8ErNBCJpdokuY4f3iu2cZRx3Ge+KACS8vzblI7o2kTlvtAaDD8N8wUrn+HjjmgBLfULO0&#10;tpTZ+Z9pbaUWXcnnSHhWGMnK/wC1igBunxagUmeV4ICsZmuGRVDIxABZmByxZ2+bigBLWV5UiUpa&#10;yXV4+ye8mZjLEEwodcKCqEcfLnnJxQBZlSzEsj6dbeeoVsXDx+ZIzsRlAzAnHy9TQBVYiXTXfUzN&#10;aXMciyRvFHlmeNwUwV7AjGT/ACoAiMsawRyJLKtygcXcbGRVdZMfNIFU/McdqAIra3k0KOQ2LxS4&#10;fdfy4DOEbLEYJLE5AwKAH29w2p7XtQY7Vzia9kk2FYtxBV0QsSuOcH8qALkixXW43N6syuDMo2Dh&#10;P4I3YDJJyeORx1oAbJEsEcN3Lb2rmYYnnXYkqxjhBjptBx3/AAoAfDEt3cIYn8hkBFxMYkOxf4RH&#10;zgE896ABZ9LtGdopX06FBlraVmnWdDhMq6g4ILAj2zQAipPtZreaSGwhZcSq23czNwrKOSpJoAbN&#10;BfzR4tY4gt1nyhLhR6nB6dO9ADLC1ufsn2uK0wpLxLBbYJYQ5AyzbcZK9fxoAs3d/qaQwJb3JWPB&#10;+1RXIDuq5+QL1zzuzjmgCpB5FrI08dhGGgYCKGWMRQl3zkFQGztagC2t1qEyz3k6QW3nyBY0kwTP&#10;tADBDk4HagCuRsudsMAu7tkWa6j/ANYDg4HlNwARnvigCVJL0W8otHntIyW8/dAR1PzBSNw+7xwa&#10;AHxXTJbbIr9vtjKC+UAkkYH5WJXOCv8AtYoAqWNrJ5DpbXCJP5Uk19OQAVkPy73YEsSzHmgB+nQ+&#10;VCDC1p5twfLnvPOd5IyOPNwVJVSP7uTnPFAFiWDTmlLWVhHeRRjK3DkiRpHYHGSN235c80AV2eGW&#10;xubjVoZYp4pxJb+TtOWRsoFIwSAQB81AEbSQRxwSzytBOSTeQlnjd43AwXVVIYnHY9qAIYnm05JB&#10;p7rJiUm/eSICRY2yxXdyScjigBy34u18ySVrG1mDJJcM+SYQSpVhHvypHODyPSgC0tvb30aW5mQ2&#10;rD7Ru8vBKD7kbYBbccsfwoAdem8ht4pIba3VWURy3JjXciHhFySAADjv+FAD47dzNHIMW7DKzyxo&#10;kmBwV2YbAPWgBBeQKx/s+7NjEAGkhlBuDKoITCMASCCQc46ZoAh88WizT2cs8NvC8Yid2kjRnkbg&#10;MPvEEnmgCSKHUJ991LBA6XGWto8iPAxk89PxoAr2MLS263CWe+WTeohTlgkGVABfy9udvX8aALr3&#10;GpQwINPaVUAIuYrkeZsVvuBS2Qed2cGgCCKK6ilR2WATW4xsMEaKO7bgm4DaemaAFE0k0Us0RET3&#10;LlS9ywIuGXAO0gnC44oAZBZQ2crizRZZhGJbpInMyM3TKE9xnocUAPQSNAVtd8cQOZ2kQw8liTtK&#10;5zge9AE0d4kcMzJctJcschQVUyN/CcgZ+XtvoArWFkY4trTwwyyI1xfSjYsyvgDcSpyxLMN1ADrO&#10;RrmIeU9sJrl/Kmu5Swki2jaJA2w7UIH8OTnJxQBNeHSreSRvsyPGFbZI3zySsxHG4AnBxnmgCqi2&#10;8+mym/spLURTCWB4QCZHjbMaqByecDJxQAl1d3a28IRjayplbmF1kAaOTHLAAgtx60AQxi+0dHNo&#10;Y5AJf9PfYpfY2WIJBLEggcYoAX+07vUlR47k2lpc7lnuzhpPJVirIyoWJXHJB5GaAJh/ZskbBJSU&#10;cCdBLG6qQfuIxwTu5PGMcGgCZnvFUX01nalMbGmjRVZI+igk4GAccdaAIpY45XTKgXJjc3MpjR9i&#10;AZVYgGABPPNAEkYubJFaezjgtypDzTg+YkZ/g3cHk8igC/NqEeLZ3ms2SFTHFa2rCQtIOUMxZm7k&#10;ZzQBA032SAQ3KwRiVSy2jMG3Rp94xkknnI4Bx6UAB8m0soLy8mZLTUCSGjPmny5BlQASwHXpjigD&#10;J+0JdSTAagckCGK3jbbuYEkMyvyuQcZGBxQBcvrf7CkQEb2sc0WEO5pmNw5ViHIJO3G7OeKAH3SS&#10;6hatbwJFc2e1Uyp8wxOTh/LKHK5P0NADZNGuIrTyLT7RApdRLcoWUAqCOg6jBoAj1S3WZE02a8vZ&#10;0CgxxRZRY+QUc9ySQDj0oAlgS4t7l7KFYDqbR5jLjOVkAA3ZwoI2HrQA2+8mwigLX0EMcZVYhEFc&#10;zSMCTuJznGDweKAHXC214gXS7KC7vpyXT7RI8Uke1BkGNWVSGIOPloAyrJi99GtlDINX+9c2cBdo&#10;0jXg5yflzn1oA1sXU6S6W9rc2mXcW8eS5I5JAkbOTjKr8360ARyb7CSHSbzzI7bzchpg3mo6qMDz&#10;m6g56EmgCF44I7loI58X8pYi6TyhuKgk+bkFSG9hQAqhEuje2+mCyu5AFvp23TW4P/PRQh2jco6U&#10;AXLSSzEcxTUUul+/LJboqnIICq+/7h5PAAoAr3vmpE9vcKBazOfPWMZUZ5jJBzycqeOKAKdlrYe5&#10;/so6fKWttvnXsUbSKvUgs3zIQR2xQBatWuRa+ZHEy2T7k2cxzJHnAQlscZwd3txQBqX1xbx21m1/&#10;BHBEoaKGG1fzmd/vIZSGY4yfm3UAQRGWK1ljgMEcG3CwSEShkTG8xtyRnI4z2oAd5X2W1ju5pvKg&#10;v2KCSJxIxWQfLhMsAASM8cUAZdxIJbxra71H7SkYWP7KgCKXGSHfncpOccEDigC5eKlkYkiTynmi&#10;BjgLGXFwSrHzCf4QN3U4oAdfp9qt/Jl2PZiMfurcrI8chOGMZXJUE9waAIJdHmaxWG0juRB5itLc&#10;u7QhGUHHHG4YJ6UAF3BAYBYQzXLrtBi8t2OxlPyuFPqcEj0oAmtrLU4ppoYYraS8MZ/fsdkjiUBR&#10;nJC7hsNAFdktdMht/wB/FAiPsjyDMZnYEkbySDjH8RIzQBLNFbyRO+m2VsdSuQRbRNKVuFCoN25E&#10;cKA5yRlaAMyCWV9Qh/0drXXP+XiFd7RRw45yRypP1oA0YrprqWTSEnmtnR3FrbqpmGASTmV93zHl&#10;VGf1oAfqFw8M0Ok6o7NHLIGUuPJljZABzI2Nw57mgCJzYw3P2f7WZ7t2aaS8CRlCUBLCQsCpDf7N&#10;AFe3CzvJf6bZSW00/wAl0kTFovlOBJtB2DcuM0AaEa2cNlJ9peTZIxZ7m3Xk9AqvwdnU/LxQBBOl&#10;21vcwwMPsDP5c7BTIi55jJ68/d9B2oAp2WrySXp0iOxkMtsVSe/hUyKG52lvvIQR7UAXFiuYESOe&#10;Iy6eFIkhKeS6R5GFL5BOTgj2FAGtd6hawxWYureBdoKQ2du4ly68oZixPHIzuoArMzWcBWaSG2gE&#10;e5LEFJd6ofmKFskDJHAOKAI3XbZQXU7N9kv3OZPM5xKCUAQ5HGRwBxQBQDwCeSIXaSBFVBEpzukX&#10;PzFWOUznHGBxQBdu7O4tVWSGDbHPEOrkubltrEMS2cAbs80ARNAr2y25t1azC7TGCZ2RzkN5TqSU&#10;BPcGgCN9HuYdP2Wkc9oJHVfNRtjAqDycdcg0AP1CNFjSymluIpCo8qcszCPnKsBjOSRkg9qAFsku&#10;1vpreyvLSXUEiO1ioBbzQFG7ccBhsPagBL+S2sYrVJbm33FwI9mMyuRlstkhsY/iOPSgCWdbFo91&#10;lbW9xfXAaSNJWbzI1RBuBVXC4c5xle9AGLZTzXt0hs1uItYkJ82wti4RIBx82T8uc+tAGrI5kQ6R&#10;cwXumZkkWzQBrjK8n/W4Y88qoz+tAEl1LeK40tpS9qZFCzygo8bKBnMhA3cHoxoAheO2iv2tYbzz&#10;dQZ2aW+UR7GdFOfMBBUqfbvQBC0Qa786G0l8xwFvoo1JtlI6S/IdvzADj86ANGKTTYbZ0kl815T5&#10;jvCqjGMBVk3LhOp44oAgvo7iOKaOWTyrAn9+kIEigtzEzBgcfw/dwKAM201qW7uBo8WmTTNbMv2j&#10;UFDbFbkqWGGQgjtjtQBo2iSWcAEVqv2DafM3bllRQcbMkjqcHPtQBq3UxW3tpbm1tzAoaNYbaQF3&#10;ccoZSWPHIzmgDPtFTToPLeOO1hwxFnMftG9F+95TsSRkkcA4oAXyvstlHfTMbWHUiY4hDIryMkoJ&#10;X5csF6jIx8tAFOW4UXbR3dzDFMirGGb5gX5O4jhlJHHGBxQBNNm3lX7FdoQ0QxHzIftLEEhyxJxj&#10;dnPFAD9Q2XkKWtzFHcxSKP3cRBaNs4cxFDlQT3BoAZJpLW9isUIuoomdWkmG5Qm0HPI68GgCG6RL&#10;q1+yQXV9+84tkidlKANlHKt1ycE+1AEsVtd20z222KO9KEJcEFmcTAAZIOAQUPUUAJckQwx/Zru3&#10;8mN1ijkA3+a7DLAsOCRg8P3oAnmhtpd/9nW9rPqM+fLEkjCVNqAMDGjhdrHOMr3oAxoxNdalBF+/&#10;k1NebnToAyxRw4/jIORk+9AGr9oWYtojw3VhMZH+x23M6hQSTmVgfcL8360ASai89rNHpmoXLrbb&#10;g64AWVHUD70jjkc9M0AVZPs0lytpDObq7aRpZb5tkaF1Uk+YGUqwP+yKAGwRQRzvdaZppimcAX2x&#10;mmhDpx5iqp2DcuARjmgDRghiWymkkxcRSEvNcQYicngKrbvudTwMGgCh9mktYZIGRoNPLlLgbWnX&#10;5hmI5Ytgn5TxxQBRstXeW5bS4tNlilhCxteQKWOeSGc/MmGH+zxigDVh+02Uamazit7YqQ88ykSJ&#10;Hx8m7g8nkduKAL0uoRYtnea0eOFTHHa2pEhaQcoZizN3I3ZoAgaYW0QiukgjEil0s2YNuRPvGMkk&#10;85HAOPSgBT5NlZQXt5M0drqBJBjPmnZIMgAZYDr0xxQBki5W6eb/AE85OIYreM7SzAkhmV+VyD1G&#10;BxQBcvrYWKRny3tY54/3Zy0zG5cqxDkEnbjdnPFAD7lZtQtmt7eOK5sgqplT5hiYnD+WUOVye/Bo&#10;AZJo1xFaeVa/aLdTIoluELKAygjoOowaAI9Tt1mRNNnvL2eMKPLijyix8go57kkgHHpQBNbxTW9y&#10;9nAsB1NkzGzDO4SAAbs4UEbD1oAbqHkWMUBa+hijiKrEsIVzNIwJO4kEHGD97igB06W95HjTLK3u&#10;7yYl0+0StFJGVQZBjVlUhiDj5cUAZVk7tfRrZQyf2v8AeuLKAu0aRrwc8/LnPrQBrAXdwkumPa3N&#10;nukcW6ZLkjkkCRs5OMqvzfrQAyQNYSw6VetJFb+blTMG8xGVRx5z9Qc9MmgCuyW8Vw0EU/8AxMZm&#10;Y/ao/K+YqpJMpIKkN7DrQA9UWK5N7Bpi2F3KAt9OxM1uD/z0AQhRuUdKALdnLZiKYx6il0PvyS26&#10;KpBBAVX3/cPJ4AFAEF8JEie3uQBbTOfPEYyozzGSDn1U8cdqAKVlrga4GlCwmdrbb517FG0iL1IL&#10;N8yEEdsUAWrX7Qtr5sULJZSBl8vmKZI84CEvjjod3txQBqX11BDa2b6jbxwQqGihhtWMzO+NyGUg&#10;scZPzbqAK8Tyx20qQm3SHbhLeUiUMiY3mNuozkcZ7UAPMX2W2iu55zFDfsUDxMJCyyD5cJlgACRk&#10;Y4oAy7iQSXbW13qH2kRhY/sqKEUtyQ7c7hnOOCBxQBcu0jsvKSFDC88QZISxlxckqxEhJztA3dTQ&#10;A7UF+1W4gk2S2axj91b7ZHjkJwxjK5KAnuDQBBNo9w1itvaRXIhMitNcuzQhGUHtxuGM9KAEu4Lc&#10;QfYIJrpxtBiEbsdjKflcKfU4JHpQBPb2eqRTSwwwWz3jRn/SGOyRxKAo6kDcNhoAqsltpcNuouI4&#10;UR9ibgZjM7AlhvJIOMfxEjNAE00NtLG7adZ2x1K6BFtE0pW4UKg3bkRwoDnJGVoAzreSU6jFiB7X&#10;XMH7RCpdoo4ccgkcqT9aAL8Vy11NLpEc01s6O4tYApmGASTmR93zH7q8/rQBLqM8sE0Gkao5ZJZA&#10;6sw8qSNkAHMjY3DnuaAIZGs4roWwuzPduzTSXgSMoSgJYSFgVIb/AGaAK8AWd5b7TrKW1mn+S6SN&#10;i0I2nAk2g7BuXGaANCNLCGyf7TK5ikYtJcwDk9AqvwdnU/LxQBBPHeSQXMNtt/s5n8ud1BdFzzGT&#10;15+76DtQBTstXkkvjpEdjIZrYqk1/CpkUNztZvvIQR7UAXVjuYUSOeNpdOVcSQFPJdEyMKXyCcnB&#10;HsKANW7v7SGKzF3BAm0FIbO3cS5dfmQzEk8ZIzuoArMzWkDJM8NtAELpY5SUuqH5ihbJAyRwDigC&#10;Nl2WUFzMzfZL9zmQSc4lGUAQ7hxnoBxQBQE0AuJIBdrJ5aqnlLk7pFz821uUznHGBxQBdubO4tVE&#10;kEAWKeIc7yZDcsVJDEtnAG7PNAELQJJbrbGAPZhdpQEzvG54bynUkoCe4NADJNHuY7EpaxXFmruq&#10;iVG2MCoPJ29cg0ASajGixrZzTTwyFR5U5LOI+cqwGMkkjJHpQAWK3gvZreyu7Sa/SL5XK4LeaAo3&#10;biAGGw9uKAG372tlHbLPcW+S4EZQDMrkEtk5IbA/vHHpQBNN9hePdY2tvc3txueNJmbzI1RAGBVX&#10;C4c5xle9AGJZzzX10rWguYdXkJ82wti6okA4+fJ+XOfWgDVd2lRtIuoL3TMySLZqA1xleWP73DHn&#10;lVGaAJLprsONLaYyWpkULPKCjxsoGcyHG7r0Y0ARSR20d8bSK886/Z2eW+QR7GZFOfMBBUqfbvQB&#10;EYN9350FnIHYBb+JBm3GOkvyHb8wxx+dAGjDLp8NtIkkvmvKfMdoAoxjAVZNy4TqeOKAK97HcpFN&#10;HK/lWBP79IAJFBPMTMGzj+H7uBQBnWmstd3C6PHp00rWzL59+obYr8lS3DIQR2x2oA0LRZLGD91a&#10;o1kV+fdkSooONgJIxk4OfagDVuZGW2tp7q0tvICtGsNtKC7uOUMpLHjkZzQBQswmm2/lvHHbQ4bb&#10;ZzE3G9E+95TsSRkkcA4oAPK+zWMd9cObWHUiUi8mRXkZZQSvy5YL1GRj5aAKctwq3bx3VzFHMirE&#10;Gb5lLcncRwykg44wOKAJpl8iZWsrpPmiBEYzIftTEEhyzE4xuznigB+oFLuBLa6ijuYJFH7uE7mj&#10;fOH8oocqCe4NAEcmltDYLHCLmKFnVpJsMqpsByMjrwelAEV2i3Vp9liu74CQYto4XZdgDZRyrdcn&#10;BPtQBLFbXdtK9tsjS+KERz4LM6zAAZwcAgoeooAS4IhgT7LdW/lo6xRy43+Y7DLAsOCRg8P3oAnn&#10;itpN4023trjUp8+WruwlTagDAxo4XaxzjK96AMaPz7nUYYcXEmqDm502AMkMcI/vsDkZPTmgDV+0&#10;JJu0R4LqwnZ3+x23M6hQSTmVgfcL8360AS6jJcWssemahOy229WTACyo6gfekccjnpmgCnL9ne6F&#10;pDcG7u3kaWW+fZGhdVJIkDKVYH/ZFACQRW6Tvc6dp3kzOAL7YzSw71OPMVVOwblwMY5oA0oIIo7O&#10;aRiLiOQ757mDbE5PAVG3fc6ngYoAz/s0ltFJC0bw2LOVuAQ06jcMxHLFsE/KeOKAKVnq8slw2lx6&#10;bJFNEFja8txvIPJDOfmT5h7cUAakf2qyiQy2cVvbFSrzzA+YkfHyBuDyeR2oAvy6hF/orvNaNHCp&#10;jjtbUiQtIOUMxZm7kbs0AV2lS1gENyIEEql1s3YNujQ/MYySTzkcA49KAFPk2lnBd3UrJaagSQ0Z&#10;EuI5BlQBlgOo47UAZX2lbl5R/aBydsMVvGdpZgSQzK3K5BxkYHFAFy9t/sSR/u3tY5o/kOWmY3L7&#10;WIcgk7QN2c8UAOull1G1aC3SK5stqplD5jRMTh/LKcrk/jQAyXRriO1MFoLiFDIoluFJUAqCOg6j&#10;BoAj1O2WVU0yW8vZ4woMcMWUWPkFHPckkA49KAJrdZra6axhWE6q8ZaNmXOVkAA3E4UEbD1oAbfe&#10;TYxwE30ESRkCIQhXM0jAk7iQc4wevFADrhLe8Tbplnb3l7MS6faZWilj2oMgxqyqQxBx8uKAMqzd&#10;nvo0soJBq33rmzgMjIka8HPPy5z60AawW6nSXTZLW5sgXdbdMlyQMnAkbOTjKr8360ARvvsZYtKv&#10;DJHbeZkNMreYjqo485+oOehJoAgaO3S6MEc//EwlLH7UnlDcVBJ83IKkN7DrQA5VWK6N7b6WtjdS&#10;gLfTsTNbg/8APRQh2jco6UAXLSW08ufy9RS4X78sluiqcggKr7/uHk8ACgCve+asb29yB9lmc+eE&#10;GVGeYyQc+qnjjtQBnw61G7SaWbCaQ2y/v72KNpEXgkFj8yEEdsUAaR0ZLO8a6vhtmMeIVDlwxxwS&#10;vb5c+tAFa5eCORvsEKRRBVe5zJkzy42koChwdoAA9ee+KAJVuJZZFkvoC07JizgwGbyzzjpyeOeR&#10;QBDKttJerqcVpOgXbutbvAt0YnBaNFJIYdRmgC/DarardX11bhLaQF7Zi2IM45YsEJyM9KAJ1ltl&#10;R57+GWZtiuUhdSZpcfeTIyF5J+lAFHzopGghs9Pdd8m54PNYHPGcvtUYPpQBDPBJ9ohhwYRcq/mF&#10;CALdh90gMW3HkjGRQASmeODzGLveOoN5xkKkXyIx9uBgA0AS+fBHbhpLkXdy7GONCpACRgMWBOP7&#10;5GPbrQBRW2aK+86PTlhtdQjWSFrZi6FwAzEZI25I3cZ9KALEUlzBcyGG0aSVlO+WIfMrx87NpbBB&#10;7n3oAlvItO2W8L2FxY3oUzwXVtgMCOCsm49Dn3oAo29glzKskks0cAc+WkzFZY2kGdqqQPvN0570&#10;Abx1FILe7sI5J3lmwQk6B3iyOMuGPHB7UAQ+alukSXT2r3UiiGZ0QtIxQjcw56DGM/pQBQvhNY3Z&#10;sPscU9pcuJZbqOVljCkDAC7SS2O1AGtJcTXk8UtpqENpbunmO0UIE0kjgHbtYn5iF6UAU5Y/LS3+&#10;0Qq4nDjylUPcEsTgYzgNj360AFpHdw24+1yShTHi085FRnJY7xMisQCBtCndQAf2S8d2WmYSSrDt&#10;gRDmM8cM+Onyg0AU7mRbZpbqK0t0BRRIGnJjlkA2lkwmQdoAx6896AJ8T3zRwTRJvKq0Q3Mm5Ryw&#10;Dcbug4oAgntokvjc2OnyLKAPMikZTFGcgFouTggfNQBctbFbMXeoX1mwtp/3kU7S4TK9XGEPIz0o&#10;AvxvazII3jnvUZPMlThZJ5sclSR9zG4/SgDNi/s+Eq8Oktvd/wDVJcF3jBIHTao564zQBWIt7q4j&#10;zBe+VNuMxH7uOB14UIhLb26jqOKALFxcJFbR+THNDfsha5t9oGyKP92jOD1HA4zQBD51k8BM+oef&#10;qBfZEpVowioA25c47sRj9aAGFpYdSS3sYEgh1CNJEMQLws+3exZmPyAkZ6GgCVVvNPuZJvLtp7uY&#10;ZWS1B81XQZ2kHqpGPm/SgB97aafAsZvbOWzvsGa3vLY7suBgoQTnDA+hoArQW6mVZCl1b2KHcqKy&#10;tMGkBO0KV43MfWgDUXU5FtbwTm6kaf8A1FpPAjzRcYXLqx9PagBTPIkNtBeT20EjIIZ1kXOWUgsx&#10;AI6YIzQBn3huo7o6XBDBd2Mp82S4hYxwBCBgHAOWIHSgDTe7uJ5V1Bby1to5E+QomNzsOFwW+8cd&#10;KAKtxZl4rW18qJkmBM5Qss0kmScA5A4Hr3oALa21O1ga2YMrmIi3l2p5rYY7/Ny5GQCuDk0ARpok&#10;sN8ZbsedKYgEKuWJIH32HQfKD0oAiuQitnT4IGiZc3AuJWAmlAwSh2ddoAA9ee+KAJIoI3YyXlmj&#10;TbR9nKS5IQkEhVwNx+UZ5FAFU/YJ799Qs9Kv5FjI8yGbCwRspwTCoZvmHUUAaUUNvZLPeTafJbQT&#10;KZIN0u0ADqx+Q8gnpQBMi6feqY7mWe4k2iR4z+7klmxnMe4D5MZP0oAg+22EEsVpp9g/nO/zR+cX&#10;Cbu7EqMZHQUAU5Y7UXEUsxkdrvJbywYxAwHy7V+YseSOooAluZPs1t9pm3xX7jNxGRuVUQbEOM5I&#10;4HAoAGurSGHMty8l3kBFhQHKqobcNwOM7sbfbrQBSD3qagsy2ZhttRjD20MUayIzY3Es2fkz14z6&#10;UAWwdQtJ/M2wK7pxj7yyLyFZc8g+ue9AC3lvaOkcVxA8F2ima3u7RfkLDqjtngMDQBVht3jf7fcw&#10;SQ2gbbAgk3lGdT8oXGQWY+vegDW+1TTWdzbB5yJtr+TOm2RWAwAJVbBX8KAB3uLaKGxlNpFcuhhu&#10;JFAkf5CCz5JHAA696AMu5S6hvW0yO0jvrK4dZri+jlKIEwMcbT82OwoA2zNPfywTWN/bR20yuSzx&#10;FJHdsHactgtgGgCk+m20EUfnWsT+cG3vFIWn3E8BVyBkD360AMsBMkLpJFfSgJ+5laNUZtrEOsib&#10;yMgbQpBoAd/ZiRXiFonSYQnyo1f5jwPmdTwMLn1oApXKQSOxsvJDEAzi5kePzJehaPKddoAA9ec8&#10;4oAvGUmVbSSJGuii+Sd5K7D8xzkc9PUUAU3hsFv21WCxmmlym6BxiJDnBaJRuOR94UAX4rODTFu9&#10;U1Gya3guDvt3eXKbgOSMITkZ6YoAtrLaMpidLuXCLPKkPl+bcTEcldwOExk+tAGcl9Gjxummy75H&#10;ISzLK7oG7khRgkds0AQzKJJrdp3lhiuAdyOfLjgf+H5Pm3HkjlhQBJPKUtt/nFr3YTcQhP3QRBsR&#10;mIPQ4HFADftlvawPeX0olviRFbrFzEEjUHcO4yXwRQBUZbyS/jjs7Vbey1FEmXyVYRSyAbnzISNo&#10;J56GgC35Wq6fcPHBDarcyIczW5Dyq6c4bccFSMZPvQAy5srY+Wl1ZSxXmPPj1G2PO5eCrZ6Ag0AR&#10;29mXkSXyphYFmEccjfvVZwSVwQOpPrQBpxSwxWl8ZI5nebBSOQBpoegUKwbBHGT0oAZHdoUjtpo/&#10;3u3ybqTbnJjPzFRu7YIz3oAp3kssN2mkWtgktpOfOlmikMarHgYyCpy2O2aANJnbVZ4pLbV7eBZA&#10;xy8TQymR8EKAxALfKelAEdxHa24gsI443klBE0iEtIWbJwQTgHHqetAEVnFLZwM1yZJ5XQfZHEYW&#10;V/mO8SqGboNu0g0ADaKLK7a4vRtmaPEKh9+444JXt8oPrQBXuWiikYWEUcUQRXucyAmeXG0lAUOD&#10;tCgD1574oAkWeeV1kv4S0xXFnAQGPlk5I6cnjnkUAQyR27Xo1KG0nULt3Wt1gW6MTjdGi5IYDkZN&#10;AF+G1+ypdX1zbhLWQF7di+IM45bcqE5GelAE6TW6o89/DNMdiv5cTqTPNj7ycZC8k0AUTLHKYILT&#10;T2XfJueDzWDA8Zy4VQAfQ0AQz28n2iGHa0QuA3mMjAC3YfdwGLbjyRjIoAJWmSHzCHe8Zd12CMhV&#10;i+RGI9OBgCgCT7RBHbq0twLu5YmONNpVQiAMWycf3yMe3WgCklq8d958enrb2moRq8LW7F0ZwAzH&#10;kjbkjd39KALEUs8N1KYLNpZCp3zQj5lkj52bS2CD3PvQBJex6Zst4X0+4sr4IZ4Lm1wGBXgpJu7H&#10;PvQBSgso7uUSSPNHbK+I0mYpKjOM4VSB95unPegDebUooLa7sInmklm24S4QM0Rxxl9x44PagCHz&#10;VtY4o7xrR7uRRDM0aFpDsI3MOegxjP6UAZ98JLK7NgLOKazuHEst1HKwjCkDAC4YlsdqANd7qS8m&#10;ils9QhtLZ08x2jhAmkkcD5drEjcQvSgClNH5ccHnwrJ54ceWqh7glicDAOA2PfrQAtpHeQ24+1Sy&#10;qvl4tTMiozncd4mRWIBA2hTuoAP7JaO7Mlw6ySLDiCOM5RuOGf0+UGgCncSR2zvdwWkEeUXzA8xM&#10;csgG0snyZB2gDHrz3oAsYuL544Jok3lVaIbmTevVgG43dBxQBXmtUW/a7sbCRXUAPFIymKMggFou&#10;ThgPmoAuW1ibIXeoXtm32a4/eRTtLhMr1fhDyM9KAL0ZtpkEciT3iMvmyxkhZJ5sclCR9zG4/SgD&#10;Oi+wQlXg0lt7v/qkuC7x5IHTao564oArN5N1cR7ob0xTbjMR+6jgdR8oVCW3tyR1HFAFie4WO2j8&#10;lJotQZC11BtxsiT5EZgeo4HGaAITLZPAzXGofaNQLeXEhVowioA25d2O7EY/WgBheS31JLextlgh&#10;1CNJEMXzws+3exZmPyZIz0NAEqi80+5ebybaa7mXIltgTKroMhSCTlSMfN+lAC3tpp8Cxm9sprO+&#10;P763vbY7vnAwUYE5wwPoaAIIbZBIJWW5gsUIZUVleffIpO0KV43N70Aaiam62t355unaf/U2k8CP&#10;NFxhfnVj6e1AAbpo4beG7mt4pGQQTCRd2WUgs2FI6YIzQBn3jXEd2dLhhgu7KUiWS4hYxwbCBgcA&#10;5YgdKANNrq4uJl1CO6tLWORDtZE+87DhcFvvHHSgCtc2e+O1tfKiKTAmcoWWaRyTwDkDgevegBLW&#10;21G0ga3YMshiItpdqea2GO/zcuRkArg5NADE0WWK+aW7HnSGMBGV85IH3mHQfKD0oAiuAqvnT4Ld&#10;oWXM4uJGAmlAwSh2ddoAA9efagCWO3R2L3lohmKg2+yUkhCQSFXgN0GeRQBUP9mz6g9/aaVqEvlk&#10;edFNhYI2U4PkqGPzDqKANOGK3so5ryWwktbecGS33S7QAOrH5G5BI+WgCVRY3iGO4lnuJCBI8Z/d&#10;yyzEZzHuA+TGT9KAIPtdlbSRWen2Lee7/NGZt+zd3YlRjI6CgCnLFB9oilnMjG6yW8sGMQMB8u1f&#10;mLdSOooAluG+yW32mXfHfyDNxERuVUQbEOM5I4HAoAVrq2ghJkuXku8gKsKD7qqG3DcOM7sbfagC&#10;iHvk1BZhaG3tdRjD28MUYkRmxuJLZ+TPXjPpQBczqNpP5hWBZJE+Xb95ZFGQrLnkEd896AC8trN0&#10;jiuLeSC8RDNb3doo8vcOqO2ejA0AVYIXjk+3XNvLDaK2IUEm8qzqflC4yCzH1oA1TdzT2dzbbpj5&#10;xV/JmTbIjAYA81WwV/CgBWa4gihsZWs4Lhk8m4lUCRzsILPkkcADrQBl3SXEN82lR2kV/Zzustzf&#10;RSlECADHG05bHYUAbZmlvpIJrK/to7aZXJZ4ikju2DtOTgtgGgCjJp9pFFGJbOJxMGDyROWnLE9F&#10;XIGQPfrQAywDrA6SQ30wEf7mVo1Rm2sQ6yL5hG4DaAQaAH/2WkN0heFkm8k+TCr/ADYwPmcHgYXP&#10;rQBRuUt5Hb7F5IYgGcXMjx+ZL0zHlOu0AAevPfFAF8zAyraPGhuti+Sd5K7D8xzkc9PUUAUpIbFb&#10;9tVt7GWaYlCYJBiNDnBaJRuOR94UAaENlFpiXeqajZm3guD5lu7TZTcByRhCcjPTFAFsSWbq0cou&#10;pVCLPKkGwzXExHJXcDhcZNAGcl9CjxvHpsweSQhLMsrugPdiFGCR2zQBFMolnt2neWKG4B3I/wC7&#10;jgf+H5Bu3HkjlhQBJPJILff55N4EzcQKn7lY0+RCxB6cDigBhvIbSB7y+lWa+JEVusPMQSNQdw7j&#10;JfGKAKjR30t9FHa2y21nqKJMvlBlilkUBnzISNoJ56GgC35WrafcPHbw2ouJEOZrfDSoyc7W3HlS&#10;MZPvQAy6s4D5aXVlLHeY86PULY8714KtnoGB7UAMt7NnkSXy5vsBZgkcjfvFZwSV5A6knvQBpRyQ&#10;x2l8ZY5nabBSOQBpoeyhWDYI4yelADY7uPy47eaImXZ5V1JtySYz8xUbu2CM96AKV5NLFdJpNrp6&#10;SWlwfOlnjkMapFgYBBU5b2zQBos51WeOW11a3gWQE7niaKUyPghQrEAt8p6UAMuYbW1WCxVIneVS&#10;JpFYtIWbJwQTgHHqetAENnFJaQM9z5k0roPsjiMLK/zEOJVDNjA27SDQAraQljdtc3qkTmPEKK5k&#10;3Njgle3yg+tAFa5aGOQ/YYUhjCK9zmTJmlxglAUODtAAHrz3oAlWaeaRXvbfdOyf6JCQpPlk5I6c&#10;njkZFAEMyWr3o1KK0nVU27ra6wtujk4LRopOGHUZNAF+C2W0S7v7u3CWsgL2xLYhJ7tuCE5GelAF&#10;hJ7YI81/DLM2xXKROp86bH3kyOF6n6UAZ/nJK0EFnp7KHk3PB5rBs8Zy+1QAfSgCOe3l+0Qw4aEX&#10;IfzCjAC3YfdwGLbjzjGRQAStJHD5jeZJeuoN3xkIkXyIx9uBgCgCQXFvHbh5Ln7VcOxjjQqQAkYD&#10;FgT/AL5GPbrQBSS1kivjPFYLb2moRrJC1u29C4AZiMkbckbuM+lAE8L3MFzIYbQyyspLzRD5leP+&#10;DaWwQe596AJbyLT9lvA9hcWV6FM8F1a4DAjgpJuPQ596AKMFil1KJZJJo7cORFHKxWVGcZ2qpA+8&#10;3TnvQBvnUkgt7uwieeSabaVS4QM0XHGX3Hjg9hQBB5oto4o7x7RruRRDM6IWkbYRuYYPQAEZ/SgC&#10;hfiWyuzYfY4prO4cSy3UcrLHtIGAFwSWx2oA1nuJLyaKWz1CK1t3QyO0UIE0kkgB2lWJG4helAFK&#10;ZPLS3E0Afzw4MYVXuCWJwMA4DY9+tADFS8h0+QXckqqYStp5yKjOSTv85FYgEDaFO6gCjBDaRXlx&#10;JErNNDIFLyzNK/2ZsgsSxwpx0wehoAu7rVblpJBKLJ8CwLozMxQ4BB7YYHHSgBmoT2sDPJdQXU9q&#10;QEiSHAcHJO9c4244HFADJ5o7WBNRhg1R7m1bzPImTzCitw+GYndhSTjnFADUuLeSUn7ZeJpJHnTw&#10;qjqqGTjegYbNp24bB7UAatlbO7vPARHHE5CMz7CyHgccHIHTFAENxqEVzDc6Ta2t1DJcskVyJzt3&#10;heQ8fXOSdp+lAFG6lsrGaSG9Lsk6oGV1PmCQZ+65HH580AGmu6QXJt2zEdzGGRxI84XsWAwBgdM0&#10;AXiZ44BpltJbmd1DJ54SVI+5V/lJXcP5UAQWjtqdtaGytVh0vy5JYlhuCVWRkYPtUnhRngLQBSkT&#10;TriyEsMVw/kxsbplcQzDblRjaQSG2549aAJb6VLJYtQnsZfNhwjeVJI5ZzkjaM8+9ACrf3DRRSNb&#10;zjU72UMsVxK0pWMncS21mGVHzD3FAFdby8hNzGLq4msY5DLHKI3jjwRtZSyKrHYRnDetAF02NiS1&#10;ykUEt9EHyn7wzhFcIcgDAyG7UAVIru3vZ2FrYbJoXWK3YPJNGrk5Iyo2qFzuJPrQBoX41ISO72cT&#10;PHuktx5fmJGqEANIBkg5PAxQBVgfR5IDLNDcs8ufNkiGwm4HJZd2AF3fLg0AWLlIpZRceRdrbeWR&#10;HHMm+ZvMADEK+TtG3jHAoAqW1vDGJmtgTcLJsKCU7jakEEuHOAccDHagC6kempMgvIJ108MDY5+Z&#10;nIO3co524YcdKAItVvbZTK6W0z2nyQxxghdnX5k7qeMcetAEcxTS7Zbu1jvxLG4klj2pJtjOFfDM&#10;SThSSRQA0Xf2q4c3DXtn4eXMjp1ALjiVTwoU7cHntQBowQyzTO9lcF/LyGLuEGzoFxw2cdMfyoAZ&#10;JNHdJc6e1rNawyqqPvO0uFGfNX1BztP0oAq3N9Akv2KbzrmGVYxvcKrLIBwUfhuP1oAbZwrZJO0M&#10;6XMnzM8U7EySENnbkgqOPfmgC4897FajT40sTI+DA90vmtGc7mUna3UfyoAr6fKupWlqmmwTPp58&#10;y4ZRIGRZWRgwiDEEKpPA9PagCpJZaJJZrfSxzwTwxyefH5jxXf7sleAhHytjPy+tADrm7hsWXUBa&#10;zmeEp5jI8tx8+DgIP50ASwX94SLlFuodVv3HlwTMZEEec5kKMenUUAQG+vLNp4bu5mlgEhlgkhR4&#10;UOcBgzIoY7CM496ALBtrOTzr2K3jvb6BHBidJnkUbwh3ZXbyD2oAiguIb+IJZ6eI7hWENulsXEat&#10;nJDAfKAuckmgDQvYroBVu9OjAty0tuiASoi5A3OoBK9eBigCmlzo9xbSS20MoaRts8mSgEwGWKg8&#10;AbvlOaAJbm3RJR5aTxWcq/NwryurgKxAk+YKNv05oAr28QLzlbR4Uhk8pAbhXd7Uggu53cHsAO1A&#10;Fll0/wC0LFJ9oks/la2VjvPy/LwOqHIOKAGalLb75Lie2b+zI41htI4WAZOuXGcEHgDj1oASW5mt&#10;reKWwj1GVoXWV8eUQsbABsMTufCnJFAEbtC14XuZrqHRUHmSpIGGx5Tw6EjZg7cHB7UAaEInkZ57&#10;ZonVG2rLMzLJsB4C5wSQPu4oAjFxBdx3WlwwX4WchboToAXA5V4icZGTtPPagCvcy2EE4W/Eo8xV&#10;VFm3LOJE7oV6Y+vNAEWntDaG5ezuvtk3M0i3O+d3IY/KCVKrhfegDREt/DG9nbvaRzzD/RmuYhIE&#10;IySHIDHnNAEFlIt5a2cVtbzG3cS3BSGXK+cVO7YGI2queFXtQBnzRaLPaNqMsV151tFIJoH8xLgM&#10;pYdjgg4z8vagCxPdJZ2sWoLbzfaAV8xLVpWywBwFQ9fegCS3uiVhkkt7u31G6lDLbvLvQxuclnCs&#10;2No+agCrNqV5B9pijnd7dZd0MoEkUIVhhkYooYlSucH1oAsGxtoRLPbRWtzdKG81UV3kCbghDblw&#10;Mg84oAiivTqq+XDo32VImFtZiGQtGW6sWKcADO7mgC5qUV2zLC9qkzwBpljXbLFCi4ALqASmc8UA&#10;VoP7Ku4ZLp7dooCm0SRHafOAyzYIAC7vlOaALNwHlkjitIro2UigmU+XvZXADFQ2H2jaO2OaAKaW&#10;UEU8zmH95DIYR5lx+8a3bPzMWbAbHTHagCzI9nHIguYmbTyymyaXc8x2HBKZyFwQcdKAI7yW03TT&#10;+Td3OnLtRIwq7k6/NGTgrgjH40AOn8uyghvYYtRiuIH8wxOQzrHwHwdxJwpzigCAXNq+ovI93eR6&#10;NHieczLJII2k43xkjaAcYODQBqWq3ck9xeWM4XkpHJLlMov3Rngk46Y/lQBG1xBJHPpMlvfCa5wL&#10;neApk2nKyxk4GMnbwf4aAKd3d2EU7/2gLibKKiRXEb+aJhnlW9ue9ABphitbSdrC7F3PLuklt2DF&#10;pNrfc+YbQMD15oA0ozPBbDThHbRO3NuZlWQKW5YP8rEZyKAKltdjULO1i0m2ZLVy8rIs58tZGRgw&#10;jUnIAJ4C/wAqAM6Sz0cWbXhSWJ445PtaKzJcfJlcfRiM/L60AWLi9eK3S+l06eCOIhMW8rS+YQpw&#10;QAefcUALHdyMIjH9sGq3bB2tZZRJGsbc/OFZiCBz9aAIXvL6N7gTT406El7OWIPFHgja4kKKGYrj&#10;OD60AW/KjkDfYoYNQuIwTKyZ3Km4Ic5UZJB5xQBWV4r5wqaWkUkTC2tdkjhBITkglflwud2TQBc1&#10;Q3yhUn063lMJMkGQZvKVSvzMMHHXigCraNpN1BLOkd08TE+fIFGfOAySm4KAu/ghqALlzbQvNFJ5&#10;Vxa27Kdgcg3Dq2AxCElgo28Y45oAz4ILaK8uJIUZpoZAm+WZpn+zMCCSWOFbHTB6GgC7/oq3LPKs&#10;osn2/YC6M7EocZH93DA46UAM1Ce0hZ5LqC6ntMKkUcOA4bJO9c42kcDj8aAGzzRWsC6jDDqj3FqR&#10;J5Eqbyitw+GJO7CknHOKAGJc28kpJvL2PSWHnTwrG6rGZOA6Bhs2nbhsHtQBq2Vu7u88PyJExCOz&#10;7CyHgccNkDpigCGe+iuYbrSbW1uoZLpljuROdm8LyHjznqTtP0oApXUtlYyvBel3SdVDKynzRIB/&#10;C5HGPrzQAmnSSJBc+QxMJLMYXcSPOFPQsBgDA6ZoAv7rqOEaZbSW3nsu5BcBJVjJ5Kv8rFdwP6UA&#10;V7RxqVta/ZbYQ6aEkliSGfKrIyMHwpPCjPAUfpQBRdNNubMTQxXDGGNjdMriGYbcqMbSCQ23PHrQ&#10;BNezLZLFqE1jKJISEbypJHLOckbRk596AAajO0UTtBP/AGneyhliuJGlIjJ3EttZh8o5HuKAIBeX&#10;kRuI/tU81jHIZYpBG8ceCNrKWRAzbCM4b1oAvGwsiWuo4YJb+JXyn7wzhFcIcjG0ZB7UAU4ru3vZ&#10;2Frp4WaFlit3DySxo5PzDKjaoXO7J9aANC/GpF2eSziLx7pLf935iRqhADSAZI68DFAFWF9GkgaS&#10;WK4Z5c+dLENrG4Xksu7aAu75aAJ7qOGWYT+ReC3EZCRypvlbzAAxCvztG3jHAoAq21vBGszWqlrh&#10;JNhQSkMbUgglw5wDjgY7UAXkTTklX7bBOunhgbEcsznO0sv93DDj86AIdVvbYea8dtK9odkMcYYL&#10;s6/Mg6qeMcY60ARzBdMt1u7WK/EsbiWSPCSbYzhXwzEk4U5NADVuhcXDtcNe2fh5cyPH1ALjAlUj&#10;C7Ttwee1AGjBDJNNJJZXJfyshzI4QbOirg4bOOmP5UAMlmjukudONrPaxSoqNvO1nVRnzV9Qc7T9&#10;KAKlxfQpN9jl866hlWMb3Co4kA4KPw3H60AJZRJaJO0My3LnczxTsxkkYNkLkgqMD0PNAF1572K2&#10;XT41sPMfBge6XzWjOdzKTtbGR/KgCvp8i6la2y6bDO9gfMuGVZAyLIyMGEQYghVJ4Hp7UAU5bLRZ&#10;LRb+WKeGeCOTz4/MeK6HlkrwEP3Wxn5fWgB9zdxWLJqBtpjNCUMjo0twd+DgIP50APh1C4OLiNbq&#10;LVb5wUgmJdBHnOXKM3IHIoAga/vLMzw3VxPNbiQywSQo8KHIAZWZFVjsIzj3oAtNb2j+dexwR3l9&#10;ArgwtHM8qjeEIbK7eQe1AENvcw38YSy08Rzqwht1ty4jVs5IYfdAXOSTQBoXkNzgLdadHi3ZpYFj&#10;AlRFyBudQCV68DFAFNLjSLi2kltoZVaRts0mSg84DLFQeAN3ynNAE1zAiSjy454bSZctwskrq4Cs&#10;QJPmCjb9KAKsEKlp2Fq8CRSGFFNwrvJakEF3Jbg9gAelAFkppxuVSUzvZDabZGO8/L8vyj+DkHFA&#10;DdRkthJJcT2z/wBmIixWiRMAy9cuM8g8Y49aACW5ntbeGXT4tRkMLrM5zEQiMAGwxO5sKckUARO8&#10;DXpe6luodFjHmSrIGXY8p4dCRswduDg9qANCJbiRnuLYxOqNtSWZ2WTYDwFzgkgdMUAR+dDdxXWm&#10;RQXwWcgXXnquXA5V4ScZGTtP0oAr3Uun283l3/nLvVVRJtyziRO6FemPrzQBFp7QWjXL2V39rm5m&#10;kW53zO5DH5QSpVcL70AaImv4ons7d7SOeYD7M1zEJAhHJDnax5zQBBZSrd2tnFb28zWziW42wS/L&#10;5xU7tgYjaq54Ve1AGfNBos9q2pSQ3XnW0UgmhfzEuAykjsQCpxn5aALE12lnaRX62832jK+ZHatK&#10;2SA2AqHr70ASW902yF5Le7t9QupQy27y71MbnJZ9rNjaPmoAqzanewfaYYp3Nssu+GXEkUWGGGRi&#10;ihmKlc4PrQBYNjaQiWeGO2ubtVYypGrySBAwQhty4GQecUARQ3o1UGODRvsiRMLe0EMm6Mt1JYp8&#10;oAznmgC5qUd47iJrRJXtw0yoNssUKDABdcEpnPFAFaE6TdxSXTwNHAU2iSI7T5wGWbBwNu75TmgC&#10;zch5niitorn7C6g+YfL3ssgAYqG+faNg7Y5oAppYQRTyyGH97DIYV33H7xrds/MxZsA46Y7UAWZJ&#10;LSORBdQs+nsymyaTc8x2HBKZyFwQcdKAI7ya1LTTeTd3GmrtSNAF3J1+aMnBXBGPxoAW48qxt4b2&#10;CLUI7mBhIUcq0ix8B8HcScKc4oAgE9o2ou73d4mjx4nm81ZJBG0nG+MkbQDjBwaANW1W7knuLuwm&#10;VcEpHJNmPKr90Z4JOOmP5UAMa5hkin0mW2vVmucC5DAKZNvKyxk44529f4aAKV3eWEcz/b1uJiyK&#10;iQ3Eb+aswz91vbnvQAaZstbSY6fdi7ml3Sy27Bi0m0/cww2gAD15oA0o/OgthYeXaxSHBt/NVZAp&#10;blg/ysRnIoAqW12NRtLWLSbZktX3zMgnPlrIyMGEak5AUngL/KgDOls9GFk15sljeOOT7UisyXA2&#10;5Xt2YjPy+tAFi4vXigS/l0+4gjiKptt5WlMhCnBAB59xQAsd3JII/LF6NVu2DtbSzCSJYm5+cKzE&#10;EDn60AQvd38TziacLp0R3WcsQeKMAja4kKKGYrjOD60AWzFHJuNjDDqFzGpMrpncqbghzkDOQecU&#10;AVlkjvnCppSRywsLa1EcjiNZC2SCV+XC53ZNAF3VDqAVVuNPtpPKJlgJHnGJFK8sMHHXigCpaNot&#10;1BLPHHdSRsSZ5NgH74DJKbgoC7+DuoAuXNvC8sUnk3Ntbsh2ByDcMrYDEITuCjbx2oAz4ILeG7uJ&#10;YVYzQyBd0szTP9mYEEkscK2OmD0NAF0G1F0ZJFlFk5AsDIjMxKHAI/u4YHHSgBmoT2kLu91Bc3Fs&#10;QscUcOAwbJO9ScbccDigBs8sdpbrqEEOpvPat5nkTJ5hRW4fDEndhSTjnAoAYtzBJISbu8j0lh50&#10;0KxuqoX43oGGzaduGwe1AGtZ27O8lxEfLSJiEZn2F1PA44OQOmKAK899FdRXWlWtrcwPclI7kTnZ&#10;uC8iSLrnJO0/SgCldS2NjK8N4ZHSdVDB1JkEgH8LkcfnzQAadJLHBcm3bdCxZjDI4kecKehIGAMD&#10;pmgC+WuY4RpdvJbGZl3J9oCSpGTyVf5WK7gf0oAr2j/2nb2ptLURaYEklhWC4yqyMjB8KxyFGeAo&#10;/SgCk8WnXNkJoobhjFGxuisgimBXKjG0gkNtzx60AS3sqWKRahNZSrJDhX8qSRi0hyQFGTn3oAF1&#10;CYxQyGGcaneyBliuJGlIjJ3EttZh8o+Ye4oAri9vIjcx/a7iawjkMsUgjdI8EbWUsiKzbCM4b1oA&#10;vGwsvmuo4YJr+JXyn7wzhFcIcgDAyD2oAqRXVvfXDfZdO2TQskVu4eWWNHz8wyo2qFzuJPrQBo3w&#10;1Le7SWcO+PdJbjy/NSNUIAaQDJB54GKAKkD6O8DSSRXLPLnzpYhtY3A5LLuwAu75cUAP1BIpQ84t&#10;7wW4hcRpOm+VvMGGIV8ttG3sMCgCrcTrdWyWNxMtu6MolnQbZCnHyEg85FAGk1zdlIYba/SaEAOQ&#10;8aqbfyjlcAnpwCc0AQrfbkCCOS+uY5mb7RvUgL/FsCKAcHFAD55SZVnkE7YO9ZHc4+YbnPA2gA7l&#10;+lACXc4v4Y2trpo4Y2DSs6bVUHspPDfSgB1naiZppJJVfyiEtLy5bKhozyp2bAXYAjOPwoAppdzy&#10;w/6LPGs8G95XmBBRQzNtD5AyOoyD1oAkku5ptTtpb7VIozLCyi3WMdRtLMScgY/rQA64vnM6un2a&#10;8eCPzUjH7mNY9m35iv3sjntQA5LbUZ7lD5Vl9rdFm8kOVjkVS3yHuDz97P4UATxWVtYG9j0rTwWu&#10;H2wxpKZo1xksFddpC7Q2CP1oAr2rzOWtLq1khu3GyASp95MnnzMqB1xyDQAix2MYLhJYoxMMgTCZ&#10;Sjj+EkH5+KALdvcRPOYbMyRW6r5kdnIhdrjjarrJwRxyQOlAEl5qCuYJJL8wWdpKCLPYC9y8gAIw&#10;u0hAU7/nQBHY3Xm+Xfaf9k+1iNkWIs7OC3DmRQ/U5z1x6YoAoOuu2cMVrZrBHdXbyNJb2qOrMHPO&#10;1md8ZHtQBb8i/t7mEW8lyGMbHMiqQi5UeXISOWOc8+lAFiwtY7eCCS7a482aSR5F2hmWKEElAAMA&#10;yMv15oAWSJpporpbW5JhQiKQyZljt3ZuNu3GQQaAMOS5sL23S3vLiRJ4MLvVfLIVsYVuPm4FAGgG&#10;neFVNzFJZpg5lUp5RhyVAOc8jHWgBkF0j27C30p55I3Li4Mv7oL6j5PmOdtAD76+Ju4BJdywIqKy&#10;pEAUZiN0pLFcAA5H0oAdcSrfRxm2lDW0Lq88hGEz0255Uj2xQAtlbx3MkpzE9wpIt7p3wqvGeEby&#10;wgZiBjOPwoAq3F7LLCUivEF9b7vPZk3+XGHZjGJQRtIyTgqetAEm+Sa7S61CeL97CyIigBhgrlzk&#10;jGOOfegCFrtYrhZY4oJHCiaFZXCoI9u3IOSWJHI5FAFkW97cXMMirb/aGCvDCHJikVS2VJPIJH8W&#10;aAJp7W2sJLqOzil+yyOPsttDKTvkALMAVAIUAHB6ZxmgClZSSSyraXEUkF5hliFwjSbwxJ5lUque&#10;ccg0ATXMciw7Fm8iPzsS+Q4kzCw/hbH+sJH5UAWYbyZZ3tbCZ4oPLWb7LNEskkwI2h1fgj1I9aAF&#10;j1Jy1tNFqCGOCdi0U0avJN5owwVFwNo2UANsbl5P+JnZRW0l4d6oskjq6g/KzNGG6nOfftQBnZ1S&#10;1ijjtn3X1wZSbK3jZM+YcZVnZuv060AWlsrq3mSTFwEEbfNPnYANv7qRscuc8fSgC1pljDBZxzy2&#10;E0JnLuyfwpFCCQpyvLSFfrg9aAHXUxmvbNkee3EFuFijhw7CJi2Q2UIyCOvpQBivc6feQpbXjNJL&#10;bFQ0sYKEk4wj4zkYoAvCR5o0jilgnjHzuu0x+S0JJQcckYxkn3oASS7hkgkjTTnnvI3yZ43WWFI8&#10;/NhlVc9qAJLqUlgzJKI1RSjxsMEkZkJOAAByM+lAEMhhuo0e2/cWyyK8ssxDqe2ELEhuB0xQBZsr&#10;eK6kLpJvkRzHY3UrblDxnodgVWZgCOmKAKWp30kqrHLrDK9plnjCkPkOWMYkUjbgnOGB60AKjPPf&#10;QXd9exZeGRQjAu2SVJZiDgegoAL+9vFdFhlsy4TzFUfu1WALt4Kn5iRzQBOU1hrqMRvbi6eOOVYz&#10;goyAsCvJyD/tE0AOtrZNPluU0uI3IuJW8lfN3Hdhi4QJgBQAcGgCtZPcPIYLq1ljvpGZYmu1bmMk&#10;nKuCq98crQBJJ9nMe77TMCkhUxxMGQROOMEqDvyKAJ7ecrJPFGTFZqiyi2uIyzXHG0OsvDBvYd6A&#10;H218zpDPY+VBbQykmK4Xd53mADODjIGzr+tADYdRMk0NzZT2sV35ZRLRMg5+65dSTz368+1AFJRq&#10;doscdvHHPdStIz2lqjpuZ8g/MzPjIx2oAnS1nS4iMMMvmtG5YMSEXBUCKVtvzMc/pQBdttPtre0R&#10;7u2nguZyxljjUSrHBDk7C2BzIV6YzzQA6ZPOlinW1uFWC3CQNE4aRIHZvlYFRyCOtAHPJLplxEtv&#10;dI0Dxsg+0O3zHOPl5JzwKANYSmdIEt7lJrdWJQFSPKMOSuPYgZNAEd9ewyRmKeO4mNu+5DBINjEd&#10;fuoMgHHWgAmmV5Y38yZEjXcr5Mil3G6Qsw4GMlecjFABfPc3ltHHZzx21sHVribb/D/dU5wc+mKA&#10;JbWN5JXEVzulUhbW7m2sEZD0IUIrMcYzigCi9/eS7VTVklurdnaaSVP3iKGZmjRlIVSDlgCD1oAk&#10;Qzy30d9qFxHI8yyAebkMqgqS4GcD0oAS61CRpUkWeG4njiMkMJHkRxwldueMFyeo5oAkW01J5/Ml&#10;FqJCkciI7N5ciKWymc7gxz97P4UAS2NpDYfbP7E0vMNw/wDo6mZioOCxxwCRgEg0AVYL2aS7jsLh&#10;pLW7KlI4JIcq4JJJ83AUYz6GgCwy22wszPIkMv7xYJA6FGB/iC8PkUAPtbkNPNBaxqkfliZrN1Ja&#10;c4wjCQAH3IFAE5vg6xSwSxQLBLh4HjWfzVlwCMjaQo2fWgBLS6Lp9usYbT7SYzHHEjlZB/C5dNwO&#10;e+c/TFAGVCl7YCNLa2VLq6d2+zRhiXZ+CUMjvjI9utAF5bSZbi3lgW65WRY9xJQAYHlyMV5Y5J/C&#10;gC0bK1t7eF9TN3bq7M32aAAkrCCdrEL/ABsvQ/3utACOizz208cdwotoNsbK5mkSKRmO18LjcDnk&#10;/wBKAMSedLy1SxuJVt3jKrJPGNshTj5DzzkUAabXF2UihtdQWaIAOd8ahoPJJK4BPTABOaAIFvwy&#10;BBFLfXMcrN9o3qVC/wAWxUUA4OKAJJ5HaQXEizEA71ldzj5huduBtAHzL9KAEu5xqEEbW92yQxsG&#10;lZ1CoAeyk8N9MUAOtLZZDNLLKreWQlpeXDZUNGeVOzYC7AYzj8KAKa3dxLB/os6CWDc0rzqQUUOz&#10;bQ+RyOvIPWgB8l1JNqltNqGpRRmWBlFukY6jaWYk5Ax/WgB1xfP5yvGLa+khj81Ix+5jWPZt+Yr9&#10;7jntQA9LbULi6VjDZfbJESbyFdhE6qW/dnuD/tZ/CgCxFZQaeb2PSdPGbl9sMaSGZFAyzBXG0hdo&#10;bBHegCtayTOWtLm0khumGyESp99STz5mUA645BoAFisolMhWWGNZhnEyzIUcfwkj7/FAFu3u4Xna&#10;K0Lx2yr5kdpIhdrjjaHWTgjjkgUAPvNRSQ28jX5gs7SUEWZQF7l5AARhdpCgpjn86AI7G6Euy+sP&#10;sv2sRsixF3ZwW4cyKr9TnPXHpigChINdsoYrWzWCK6umkMlvao6uwc4O1md8ZHtQBbMN/bXMItZL&#10;ne0bHMiqQi5UeXISBljnPPpQBYsLSO2ggkvTOZppJHlUKGZYoQSUAA25dl6deaAHSRPNPFdJBcMY&#10;YyIpDJmSK3dm427cZBBoAwpLiwvreO2vbiRbiDC71XyyFYjCn+9wKANHMzQKouopLKPB/eqU8ow5&#10;Kgc55GOtAEcN5HJbMttpUk8kblxcGX90F9R8nzHO2gB99eZuoFkupoEEasI4wDGzMN0pLFcAA5Hp&#10;igBbmVb6OM28oe2hdXncjCZAxtzypHtigB1lBHdSSkeU9wpIt7qR/kV0PCtsCBmIBGcfhQBVuLue&#10;WIxx3sYvoA3nsyeZ5UYdmMaygrtIySAVPWgCTdJLdpdahPEfNhZERQA4AK5c5Ixjjn3oAha8SK5E&#10;kUcDuqCWFZXCxiPZt4OSWJHI5FAFlbe+uLqKQJb/AGhlV4Yg5MciqWyvPIJHfNAEs1pa2D3MVlDK&#10;LaRx9ltoZSd8gBZgCoBCgA4PTOM0AU7KSaWUWk8MkF3hli+0I0m4MSeZVKrnnHINAE1xE6w7El8h&#10;POxL5DiTMLD+Fsf6wkUAWYb2dLh7aymeOARrMLWWIPJMMbQ6vwfcj1oAWPUZGa2mh1BDHBOxeKeN&#10;Xkm80AMFRcAKNlACWVzI3/Ezso7aS9O5USSR0kVTwxaMN1PX37UAZ2/UrWOKK2bdfTmUmyt4mjz5&#10;hxlWdm6/SgCytldW8qSbZ1jCNh5s7Qo2/upGwMuc8fSgC1plhBb2kc8lhNEZy7sp5CRQgkKcry0h&#10;X64PWgB11N517Zsrz24gtwsUUOHZYmLZVsoRkEHn0oAxWuLC9hS2vCXe1KhpUGwnPRHxnIxQBfWR&#10;5Y0jimt5Yxl3XaY/JaEkovckYxnPvQAj3cckDxrp7z3cb8zI6yRJHnnDBVz2oAkuXBYSOkojVFKP&#10;GwwSwzIScAADkZ9KAIJGhuI0e3JgtlkV5ZZmDrnphNxIPA6YoAsWcEN5KzpIXkjcx2N3I25QyHow&#10;QKrMwBHTFAFPU72WVVSTWGWS0yXjCkPkOWMYdSNuDzhgetABG7T30F1f3sZaSKRQrAyMCSpLMQce&#10;woAW+vL4OiwSWRfy/NVQPKCwBdvVT8xI5oAn8vWWuY9j2/2p445ViJBRkBYFeTkH/aJoAdbW8enS&#10;XK6ZF9oFxK3kr5hY7sEsECYAAAOCKAK1k9zJIYLm1mW9dmERvEbmMknKyDavfHK0ASSC2MW5p5h5&#10;chBjiYMgicHGCVB35FAE1vOUknihzFZqiyC1uIyzXAxtDLLwwPsO9AEltetIkFxZiKC2hlJMM67j&#10;N5oxnBwSBsHP60ANh1JnmhubCe1hu/LKJaICCT92QupJ579fyoApL/aVokcVvHHPdytI0lpaI6b2&#10;fI+8zPjIx2oAnjtJ0uIzFDL5pjkZskhFwVxFK235mOf0oAvW1jbW9oj3dtNBcTljKkaiVY4IcnYW&#10;wOZCvTGeaAFmUTyQzx2s6rBAEgaJw0iQOzcMCo5BHX/CgDnll0y4iWC8R4JI2QeezctnHy8k54FA&#10;GsJTOkCW9wktuhOwFSvlGLJXHXggZOaAI769gkjMU0dzObd9yGGQbGI6/dQZwcdaACaQPLG7vKqR&#10;rvVtxkUu43SFnHAxkrzxigAvpLq7t447O5jtrcOrXMu3jYP4VOcHPpigCW1jklkdUut8qkLa3c21&#10;gjIehChFZmxjOKAKL313IqLHq6SXVu0jTPKn7xF3MxjRlIVSDlgCD1oAejzS3sd9qFzHI8yyBfN4&#10;ZVyp3gZwPSgBLq/dpUlWeGeeOIyQwkeRHHCV25yOXPcYIoAlFpqbTB5hahykciRuzeXIilspnO4M&#10;QfvZ/CgCWxtIbH7Z/YelZhuX/wBHRpmKggEnBwCRgHBoAqw3lw91FYXLPaXbKUjgkhyrgkknzcBR&#10;jPoaALDrbBSzM8qQy/vFgkDoUYH+ILw+RQA+2uka4ltrRBHH5fnPaMhLTnG1GEgAPuQO9AE5vt4h&#10;lhkihEEuHheNZvMWTAIBG0hRs+tACWlyHQ39hBafajGY441cq4/hcum4HPfOfpQBlQrf2AjjtbVU&#10;ubp3b7PHuy5k4JQyO+Mj260AXls5VuLeS3W63FZBHuJKADA8uRiuCxyT+FAFs2dtb28L6o13Ajsz&#10;G1gAJKwjOxiB/Gy9D/e60ANdFuLi2njjuF+zQFYiHMsiRSMx2vhfvA55P9KAMW4mS6tY7G4mW2kQ&#10;qJJ0G2Qpx8h55yKANJrq6KQw21+s0QAch4wGg8okrgE9MAE5oAgW/wBybFhlvriOZm+0b1IC/wAW&#10;xUUA4OKAJJ5GMonkWdgp3rK7nA3Dc54G0AfMv0oAS7nF/BG1veNHFGwaUsgCKD2UnhvpigB1naiU&#10;zu8isIiEtL25OVDRnlTs2AuwBGcfhQBTW7uJYf8ARbiNJoNzSyTAgoodm2ByQMj7wyD1oAkku5pt&#10;Ttpb/VIo/MhZRbrGOcYLOScgYoAdPesbhZEFtfSQR+akY/cxqmzb8xX72Rz2oAcltqE10rNFZfbJ&#10;EWbyFciN1Ut+7PcH/az+FAE8Vpb2JvItJ08E3L7YY0lMyKOSwVhtIXaGwR39aAK1q8rsbS4tZILt&#10;gUgEqfeUk8+ZlR3xyDQALHZRBnZJYkEwziYTqUcfwkj7/FAFy2uo5LhorPfHbBfMjtJELvccbVdZ&#10;OCOOSBQA+71BZDbyPfm3s7SUbbPYC9y8gAPC7SFBTHP50AR2N0smy/sfsouxGyrEXdnBbhzIA/U5&#10;z1+mKAKDjXrSCK1shDFdXbSNJbWsbqzK5wdjM74yPagC15F9b3EAt2ut7Rsf3iqQi5UeXISOWOc8&#10;+lAFmwtI7WGCW78/zZpJHkQKGZIoQSUAA25dl+vNADLyKWcC7S2uN0MLCGQybpI7dy3G3bjIIPNA&#10;FO0Ftp/mRG5jW5WSVI5zG7NubcW4IGSB06UARabcTXLvNaT2kcMshMt5cK3mZjwpLblwuccfNQAq&#10;TwvNbypJ9ovrLd5MKfPkEYcxsRgsB6kGgBLGUX9ibQyS6fAjP9hhnJdml3HczZzgckc0AWXHnWii&#10;8vYYIYpfN+zyL8rylQqsQvGPk6mgCK+lZDJNYXu7T8GVpFyskzEjkjsCfrQA+4u5XjtzK9vO3kgS&#10;FcfIFYvl3yckKQOntQA6Uw2DqjZVQSYYFkL237zo2CoBzjnmgB9slqjCSWxW4vwdtvLGxFtjPynK&#10;5x2yKACbTbiJmxYI8km6YNcRo8BlGPunBA9s4oAqCN5Bcafe6Sn2lZDJO8a7YUZAcJ2yQe/PNAFu&#10;7upZYITd3M1xblI7STSU3RtsJwBvzgdSaAF2W8UUUkl0mmzKwW0Aj+RuDj7oIJOCCc5oAmN/rPnR&#10;vO0Y0yP5Ykj/AHTAxpjcQM9xwOBQBHKt6RJ9j1FLgSwlVWZtjSR9dicHbgmgCS1e5uo7WS6t4rm5&#10;lH+gyRkB3ijBwGwOijkFsHgcUAV4mu4pZLeW3b7GpDDzHMjOxbJ2EnjnuKAIozpQgA82S3ZX3zmP&#10;J6cYzn1brQBctdUsdPkmS2uJY3LhwxiLpOYcMcEZGWxQA1mnFu2pW9+9pJLuFxBIJGdy/TseCBQB&#10;Wjkt7RmtZbspdpM4gmZGYljuZmAwMEY46UAV7K6uLuYNbyWotZZmL3dxu80ugwWYMuFyBwM0APXz&#10;7popUmS7u9PUrDAxZlXdwxRjwWH4UAN09o721NsbprK2gZhZ2srZjMrMdztx90c9aALIlRrFmmv4&#10;FjjdpJoEQrEZWCqu7bkfwdTQBFevdWqPNYamY7Z8TuI4wTLlhwSOm4mgCSa8ZYrd76OJpQu+Z0AU&#10;AKS+WZSSTtIHI9qAC78q2kS2ubcGKQMYoond4lRyMMAQB8w65oAmghtoljuJLASXKMI7ABg8ZAPy&#10;kcHGO4oAZPp0zXIzo3n5DyxzMoRFlAHzYOeh4HSgCksL77mzn0/zrlPnlDMMI6g/u/mAyQcDigC/&#10;Ld3lxaxz3M84iZYrZ9HjJiYqePvjgdc0AIlnDGEaWaDTrk4W3nKFVKsG5YDIYn1zmgCxFf30ebh5&#10;rZNNiGxA2VyYl2llwDgcZAPGKAGXMwYmPT9RhlFxG0UYjj2ebGvzMEIGAQWPpQA61nmlhtGaFLu5&#10;cN/Z903zSyRxg4DggkBRyC2OnSgCFrm9+0mxuoJhaI6yRrLJ5jSuTkmPH3eehHSgCsW050ijkaWE&#10;LKZJtjEktjAHocZoAvW94tu1zHa3ZABUh50d4pDCQwGRlcnbQAGIpE2qW2qmB+VurQhvLZ5ehGBy&#10;OKAKdveWmnedF9uJvVklUTxxuF3NuLAYGc+maAIbG41GZ0e0vLe3S4m3yzToHbKfKdxK4XOP71AD&#10;oTLJ5U0wE1/pzM6RHdswwwxjPTcOOp70ANtdmpWv2GeQ2tmu4Wlu5YkOW5Zj1xgkc0AWtyf2csst&#10;9DBawTM4sgm4NMQqoehH8HrQBDfzXCSNLY3chsyDMz2yGKRskHLjJ6n0zQAPcvEkE1yVuJfKDyh5&#10;FMgAJY5b72dpA9+lAEkxeIqk9qYBJloLeKRmiCno2NoXLd80AS2WnwIVmm0uF7onZZylt0e3PDH6&#10;cZAoARtNQNLImlxS5V5Bc3S/ujKuMuuQcAds0AVC9s0sunPYK9yWLSNbIPLV0BJUMwUMQfTvQBbm&#10;1CdrSKWW6unjIS1OmNuWRgT/AHiSFwTkYNACtDCTCl1crpt0WU2srqQjAhjuIQEHOMZ60AS/b9QW&#10;RHne3/sqI7YldirM8aY3LgHGMcK2BQAXf2y6WSKw1O1njmhMEasrRq0Y+bapAIBUk0ALZyMy2sj+&#10;TfSgEWMwIw6KpADDbnavUFiDkdKAK639xFLLaSxyvbIQ7AOWWRy2SEYE7eeM0AQk2scEMbXU1nJ5&#10;olmiiVZF9Nu4EZPzdc0AXrO7FiLgb3iZZBMZJo2MUxiwRjbnBYjvQAyaGR4jepfeV5ylby2AfJEh&#10;+XBxyCB+GKAK0M9ppiMgvtlxFPJHb7YmkJY5LbcjqOcdKAK9lc397cobeSFIJZCz3JUpKhQYJkDD&#10;Azt9aAC3WbfHciR7u+09S0dvNLvfDja3lkjGRx3HWgB1gZNVszazNJplupb7FaMxP7wsdzsQOnJH&#10;NAE8dvusvNuLu0ht45GdoWQ4MrAKC3Y/c9aAGXUgiW4udN1ACz2+bJKilXl+YZJ7gEnPegB0+p20&#10;QtTK0UsrRgubdVLfIS7M0nUnaQPXjFACzzJabIngeIOWaBN7yoVPIbay4Ge9AE0NvA0sRudOD3u5&#10;RYSO+6IqDlWwBhQOOKAGTab++P8AxJ47hSHkS4uvuGfA+dQQRx0GaAKjRy3LXOnPYQyzj/WMgIii&#10;dATsJbAYqeOKALst3ILeOeTUJ5oYxHaPo4Plqd/H3ugAJJ60AIGto1Uy3iWN4cCOWNGjhIIJG7y8&#10;gk9CetAE/wBu1mAJJLdwwaepASAqpDGNdvykDjpnBxQAk/2qWN0ivIHEqso+QxJLGOcJtB2kEnrQ&#10;AsTPcraC6gg1J5FIsp1yJGhQYUMcZwo5BbByBxQBCt7cws0DQzCwikDRwM3nNK+7OIm5C85HHSgC&#10;uz2b+RG5uIWWTzJFtfkKcHh8NycnrQBbsrpdOa5aKecOpWb/AEvLiYx4OBjOCcUAL5VzLA+qR3hs&#10;ZZeLmzXcMl+hBAwQQKAKlotvp/mRfao1ulllSKfy3Zgzbi/UDJHbpQBDptxPcu0trPaRwyyEy3tw&#10;p8zMeFYtlcLnHA3GgB0U8TzW8scn2i+st3kwp82QRhzGxGCwGOpBoAbZTLf2X2PzpdPgRn+wwzln&#10;Zpdx3M3XA5I5oAsuouLRFvL2GCGKXzvs7j5XlKhVYqvGPk6mgCK/laNpJrG7L6fzK0i5WSViRyR2&#10;BP1oAdc3kskduZJIJ38kByP4ArF8u+TkhSB09qAHStFYuqPwoJMMCSF7b950bBUA5xzzQBLbJaoR&#10;LLYpPf8A3beWNsW+M/Kcr07ZFACTabcRsdtgjO+6YPcRo8BlGOVJBA9s4oAqBGf7RYXukqbsSGSZ&#10;0XbCjKDhO2SD3HegC3dXU08ELXdzNc2xSO0fSE3RtsJAA35wOpNAClLeKGJ5LpNOmVgtoAnyNwcf&#10;dBBJwQTnNAE39oav5sbzmNdMj+WJIv3TAxJgsRz3HA4FAEcq3hWT7HqCTiWEqqTNtaSLrtTg7cE0&#10;ASWj3V5HayXFtFc3EozYyxkB3ijBADHHRRyC2Dx0oArxNdxTvby2rfY1O5fMfzGdi2TsJPHPcUAR&#10;I2k+QB50ls6v5k5jyRxwRkH1brQBctdTsdPlmS2uJEcuJFcxF0nMOGOCMjLYoARjILdtSt797SST&#10;IuIJA7O5fp2PBxQBUilgtHa1kuil0kziGdkZiWO5mIGBjGOOlAFexuJ7uZTA9qLaWZi95cFvNLqM&#10;FmDLhc44G6gCRRNdNFJHMl1d6epWCFizKobhijHjcPwoATTyt5am3N21lawMws7WVsxmZidztxna&#10;OetAE4lRrFmmv4FjjkaSaBEKxGVgqru25H8HegBl89zaxvPY6qYrVsTuI4wTKSw4JHI3E80AOlvW&#10;ENu98sTyhfMmZAFACkvlmUkk7SByPagBbsRW0iW9xbho5dxiiid3iVHxhhkAfMM5zQBNbxW0Sx3E&#10;mnhrlHEdgARJGRn5SMAgY7igBlxp1w1z/wAgcTgh5I5nTZGsoA+bB3dDwOlAFJYZC9zYz6d51yv7&#10;yXc4wjqD+7+YDJBwOKANCW7vLi1jnuZ7jyysdq2jRkxMVPH3xwOTmgBsdnCio008Gm3BIW3m2FVK&#10;kNywGQxPQnrQBYi1C9TM7TW8emxDZGHypYwrtLLgHA4yAeMUANuZgWMdhqEMouI2jjEcezzY1+Zg&#10;hAwCCx9KAC2uJZY7RpIEvLmQN/Z90/zTSRxg4DggkBRyC2OnSgCJrm8+0/Ybq3mFojrIizSeY0jZ&#10;yTGR93noR0oArM2mskUcjSQhZTJLsYklsYA4ODjNAF63uxbm5S1uiACpVp0Z4pDCQwGRkZOKAE8s&#10;xwtqdtqpt2yVurQhtjPL0I45HFAFS3u7XTxNCL/N6skqiaONwu5txbGB1x0zQBDYXGoTOr2t3bQJ&#10;cTb5Z5497ZT5TuJXC5x/eoAdEZJPJnlAnv8AT2Z0iJOzDDDGM9Mjjk+tADLQLqdqLG4c2lmu4Wls&#10;xYneW5Zj6YJHNAFrMf8AZwlmvYILWCZnFlsDBpiFRD0I/goAivpLlZGlsbyQ2ZHms1qvlSNkg5cZ&#10;PU+maACS5lhSCW6ZbiURB5d8imQAEty/3s7CB79KAJZS8bLHPamASEtBbxSM0QVujfdC5PfNAD7T&#10;T7eNlll02J7wnZZylt0e3PBPbjjIFAA2mx5ldNMhmyryC6ulHlGVcZdcg4x2zQBUL2xll059OWS5&#10;LEu1sg8tXQEldzBQxB9O9AFufUZ3tIpXu7pkwlqdLbcsjAnH3iSFwTkYNACvFGTFHeXKabdblNrK&#10;6lUYFSdxCgg5xjPWgCYahqIkSWd7caTEdsSuxVmeNMblGDjGOFbAoAS7+2XSyRWGp208U0JhQMrI&#10;rxj5tqkAgFSTQAtpIStrK/lX8wBFhLkYdFBADDbnavUFiDx0oAgTULlJpbWWOWS2Qh3AclZHLZIR&#10;hnbzxmgCAm2jgiia6ls5fNEs8USrIvps3AjJ+bk0AXrK8SyFwC0kTrJ5zSSxsYZjFggDbnBbHegB&#10;k0LvCb1L3yvOBW7tQH5Dn5cHHII/LFAFaC4tNORo1vdtxFPJHblYmkbcdxbZkdRg46UAV7O5v726&#10;QwPCsEspL3JUpKpQYJkBGBnbxzQAsCyl47nzHu7/AE5S0VvPLvbD5VvLJHUcdx1oAWw8zVbRradn&#10;023Ut9itGYn94WO52IHTkjmgCxHbK1l5lxd2kFvG7O0JTgysAqlux+560AR3UvlC4udMvx9j2+bJ&#10;MilXl+YZJ7gEnPGaAFn1K2j+ymZopZWTMht1Ut8hLsWk6k7SB68YoAdPNHZhIjA8QkZmt1LvKhVu&#10;Q21lwM9+aAJobWJpYmudPD3m5VsZHcNEV6q2AMKBxxQAybTj5zH+x4rhSHkS4ufuGfA+dQQRx0Ga&#10;AKrRS3JuNOksYpJV/wBYyDEUToCQhLYDFTxxQBckvH+zxTyajPNBGI7RtH/1anfx97oACSeDQAi/&#10;Zo1DS3iWV6cCOWNGjhIIOM+XkEnoTQBOL/WbcJJLdRW+nqQEhKqQxjG07SAcdOhxQAk/2uWORYL2&#10;BxKrjlGiSWMc4TaDtIJPWgAhZ7lbNbq3g1KSVCLKdMh2hQYUNkZAUdC2DkDigCMXtzAxt5IpRYQy&#10;Bo7ct5zSPuziJudvORx0oArM9o/kxO1xAwk8yVbQbCnBGH+bk5PWgC3ZXi6a1yYZ5wyFZc3mX84x&#10;4OBjOCcUAO8q6lgfVEvDYyy8XVmu4bi/QggYIIFAFK1W308vG1zGLpZZUjn8t2YFtxfAOMkDp0oA&#10;i064muXaW0ntY4ZZCZby4U+ZmPCszbhhQccDdQA6OeFpoJY5PtF9ZbvIhT585GHMbEYLAHuQaAG2&#10;Mov7I2nmy6fboz/YYZyXZpdx3M2c4HJFAFllE9oovLyGCCKXzfIccNKyhVYgcY+TqaAIr6RkMkth&#10;ebtPwZWkXKyTMSOSOwJPvQA+4vJJEt/Ne3nfyQHK87AhL5Z8nJCkDp2xQAszQWLhX+6GJhgSQvbY&#10;k6NgqAc455oAktktlPmzWCzX2QtvLG2LfGfl5XOO2RQAk2mTxscaejO+6YPcRo8BlGOVJBx7ZxQB&#10;WEbyfaLC80pDdLIZJnjXZCjKDhO2SD355oAtXd1cSwQm8uZrm2KR2j6Su6NwhOAN+cDqTQAuyCKK&#10;J3ul06ZWC2mI/kbg4+6CCTggnOaAJjqGriaN53RdNj+WJIv3TAxpjcQM45HA4FAEcy3ZWT7JqSXA&#10;lhKKkzbGkj/uJwduCaAJLR7q7jtXubWK6uJF/wBBkjIDvFGDgOcdFHILYPA4oArxPdRzSW8tsws0&#10;IYCRzIzsWydhPTnuKAIUbTPIAMz27q++cx57cYyD/tZzQBdtNTsbCWZLaeSNi4dXMZdJzDhjgjIy&#10;2O9AEV00osJ9Rtr97SWVXFxDIHZnL9Ox4IFAFQalpn2r7AbmG3hUINkgkaQkD5vnJbryMg0ATXjx&#10;tbvarZwW1u6Bm3kbXDkqhclvu5HJHQUAZolaeS2jsLyAGYNI7wBWUpHtHyjqAS3Dd+aANNWaWV7A&#10;3FvdweWUu5iojETMPMwWYZyD70AME9slxGkUVq9sVWI52SRu0mQEdmJGRigBmmxT6aI7fVoYobuw&#10;cRkkxrGcdDg9sfnQBfvPtKiOaw06xmQu8ksasqIFbChmY4PUE8nFACXGky+QsWs3wmnBZ4LJJItz&#10;CHbjYqfMR83HrQBSSWIfa1vp5IYUKvgKY1jGQy4UAcngD3NACTXEDyTRHUb25Dx7riGMNFAB2GSA&#10;OfSgBts8q22zUBcXUp/49/LZNzoo539VHTJyM5oAlt/tZ33VsPIa4UJLJcFJBDnKhVVkxuwM5oAs&#10;mSEmPyrmC8ngWRrW2ljEyx5KlyRwOMDGPWgCHUYtQcvPdyWSWVwoYywELKrL0DouNoOOcj9aAJIV&#10;Ro2hhhtr24OFRod4AGATtO7ABz2oAryPcq4stMgEWotERCIRK8bjcEbJOeMEnANABPciOY2Edw08&#10;1qkST20SSusWeDtI3fNnsDQBFdG0uIHtYp5I4WfCERrAWI7MSocfhQBNcS28dvbmeS5iMbRs8ICS&#10;KG4UtjbyM/N60AS299EjmSwuDex+QyPFOhOVUlmbaVzxu4oAgiv9FFw0CvFCgRWKOWlkaRuuZGJI&#10;79DQA+7njEX2ODT7Qk7T5O/CsC21Wc7/ALvckdBQBRdpZLiCOwmgMrLJI/2dgIwqFVyuc9S3yknn&#10;BoAv+VOA1rd3tvfmTKSKVji8pgvmffOMkH3oAR5oUnSF4bUwOUjeX5XidmzhJGJIyMZ/GgCvplq9&#10;hILbUY2hu7E+XcSgokL9cABuuRx70AalzFKkTXUWnWr2zuZXt22KuwgAM77gQu4EnJxQBE2lS3EI&#10;bUnjViD5NtBcKS6RkYCgckfNxjrQBSF5p8LXELX8iLFhlgaF9kQyGG3bt5YHH1oAdPO8wlFzqs5V&#10;0+aK3Z4owMHAOQOPagBtnJcm3ENw8upXQUfZ2gaPzJFAyS/GFPGfmGc0AWTNdK2ILhoXnjxdPdok&#10;wt+qABSn3sAH/wCtQBLvacqXuLe+EAYWlu6rmJMruJjIIJGAB9aAG6l9vKSS3gtYNHuYg/mFIxIp&#10;HHzIuNgOOfl6H1oAjikhljhht4rW4klbYk8Acrs25O0FuM9yKAGFpRIbHS4dl6I2CNEsjROSwUj5&#10;s4GCTwaAFaSKOQwWxkuLu3SMXMEIeVI2lO35W5IbOflBoAhupLGRTY2zm5l83bDHGiwEsv8AeJAY&#10;HnsaALV55dvHE1wlxDPbFS9oGUxxyEhN3KEMM/N60ANimFsgmhvP7TkkjKx2c8a5xHlmcLjPG7ig&#10;CMXumi5a0nkiteUkkZ9zs7nrmQk+/Q0AJePbsXs7TT4y7KGnUOVikDMQhdiwGD3I6CgCoU8yQFJ0&#10;USK0pijxsKxlVODk4BLDBzzg0AW4hJMzwubSdJUMUrIwjWLKlwC7jqD/ALVABJeafbXMVtA9o6Hb&#10;HtePz4XZsja75K54oAj020urTEWr+VY3dk/lPcRSKqPwdvyt2xxz1oA050uBGZrOzsryIkyyxfu0&#10;ypwA7vkMBkE8nFADbqwlliS11C5VJAjOttHIrkohUDaq8kfNwAeaAM9bmItdQ3V862kQQJF5bxeU&#10;gwy7UAHLcAH1NAE1xdGSGSO51K6WyliBeLZ5cSqQR6cZ9KAK1rdym1t4JpZLydyBBNbmNpJY1XPz&#10;gjAPGSSM0AXY5Z1kY2s7oJExdz3iJKIHbKhVQp97AzmgCaMG4AuFaC+aFHNrA+xvLDMu4lW6428c&#10;d6AI9Ra+iJe4SxksZ0VxhUWRGQgZdVICg9+OnvQAg2N5cMFtaXN0SUR4GkWNFIBOzLY5zQBXaO6t&#10;wbazXzNVbP2WONT5blSFOOvGCTQBJNJ5bta/vJbyDyjdpCHeONnODhlyQ2f4QaAKlyNNmeSxsZJ5&#10;5jJg+UggDEfwksAcnPagC7dxWsELTamt9bmAoWsH2Miv8qEk4OVz8/WgCOzuFCtfWZW5EsJhjtnJ&#10;OUUks2CvbdxQBH/aWgw3QsILqG2dQGZJkknZpD9797njPPINAD7z542tUtbSFjgsIpiBJvJCFyW+&#10;76kdqAKa+dPKqWN1DM7I0rrBt2lYyoyp6gEt8p74NAF9pJpHbTmuLe4WSIpdNgKICw38uwGTn/ao&#10;Aie8hW5jtg1m9l8luMqGR8gja2dyk5HX3oANMt57OIQ6yi6ebP8AdyTv5YjbIIHynnGBj3oAtzzO&#10;YYZtOtLGa3lkMkmFQBoyMBmOQyjcCTzigCWawEqi2v7oERKzeSjqxYIRgKq/MR83GOtAGfBNbZu2&#10;muJEt4lVli2lBEGO5AAcHJ6D3oAfPeDDRTahPdqyAm1QGKJAOM5wB0PQUARQTXSRQQTb7y6UFYHt&#10;5EDMuP4gVK7uM/MM0AWFjvIB5v2t2nuP9YbxIX8hgNoCIV+9gZzigCzslnHnXJhu5ItzW6P5ZEYL&#10;KWLL3xgYx60AVtSW48+VnWGSznjDzOqqhUqRgMowFzjnjp70ASJHAY3V7WGV3O2MIZAgXaCQpL4w&#10;c80AU0W5YsunWUcV+6FLYWzytFJyFIy2RjBJ4NAEs9za20osLS6ea/tljFzaRxy3EcTucNtdejZP&#10;QNQBXuVtLlHtorn98ZikZtf3DMw5CtuUMDz60AXbhY44S119q8y3EbNZ/u3Ak4UuTt5XPz+tAAl8&#10;E+eynN3vt2Q20qFsIpJZyCAf4sLQBW/tLS/tJsGu4beBQg8tw7yEgfN85LdfUGgCa8eNrZrVLGC2&#10;t3QM29gFcSEqhclvu5HJHQUAZvnCaS1isbyFjMGkd7cKVKR7R8vcAluG780AacbNJK9g1xbXVv5Z&#10;S7l2hBEzjzMFmGcg+9ADBcWqTosMVrJbuFiJO2SN2kyAjsxIyMUAR6ZFc6dsg1eKKK7sWEZYtGsZ&#10;x0OD2x+dAGhetdII5rHTrCZC7SSRqVRArYUMzHB6g9TigBs+kyi3WLWb4SzAs8FkjxbmEO3GxU+Y&#10;j5uPWgCmJoF+1rqE8kUaFX4UxrGuQygKAOTwB6k0AJPcwvJNCdRvbhXjBnhjDRQAdhkgDmgBts0q&#10;22zUBc3UuMW/lsm50Uc+ZnKg8ZORmgCWAXeWu4G8g3ChJZLgpIIc5UKqsmN2BnNAFgyQkp5NzBeX&#10;EAdrW3ljEqx5ZS5I4GRjj60ARalFqTF5buSySyuFDGWAhJQy9A6LjaDjnI/WgB8KB42gghtr64OF&#10;Rod4GMAnaS2ADntQBBLJcIwsdNg8rUmiIiEIleJvmCNknPBBPQ0AJNc7JTYxXDXE1skUc9tCsrCL&#10;PB2kbvmz2BoAZdGznge0imdImcrGRGsBYgdGyocH6UATXEttHbwNO9zC0bRl4QEkUNwu77vIyN3r&#10;QBLBewo5exuft0fkNG0U8ZOQCWZtpAPG7AoArx6howuTbxPFAoRWKSFpHaRuuZGJI79DQBJdzRrH&#10;9jh060ZmCsYt+Fbc21Wc7/u9yR0FAFCRpXubeOxmt/OZZJH+zsBGqqVXKZz1LDaSecGgC95UoLWl&#10;3e2+oF8rIpWOLyWC+Z94gZwfegAaaGOdIpYbUW7MiPKdrxSM2QFkYkjIx+tAFbTLY2Ugtr+Jobyx&#10;Pl3M25UhfrgAN1yOPegDVuopEia5j061e2kcyvbvsVdhAAZ33AhdwJ5OKAIm0yW5hzqDxRnB8m2g&#10;uAS6RkYCgckfNxjrQBSF5YQNcQtqEiCIBlgaF9kQyGG3bt5bOPrQA6e4eYSrc6rMVZPmjt2eKMDB&#10;wDkDj2oASzluTbiCd5dSugo8hrdo/MkVRnL5GAeM/MM5oAn8+5ViLad4XnjxcvdokwtyfkAClPvY&#10;wf8A61AEu+Sfaz3FvfCBWW0t3VcxJlSx8sggkYAH1oATURqJR5Lv7Lb6NcxCQyskYkQrx8yL9wHH&#10;Py9PegCOKSCWKGC3S1upZW2JNAHKlAuTtBbgHuRQA0tMspstKh2XixkI0SyPFIxYKRznAwSeDQAM&#10;6JIYbYyXF1bpGLm3h3ypG0p2/K3JDZz8oNAENy1lIpsoH+0yebthijRYCWXsxIDA89jQBZvjFbpE&#10;bhbmGe2K77QMpjjkJCbuUIYZ+b1oAIphbJ58V4dTd4ysdnOi8iPLMwXGeN3FAEX23TPtBtJ3itRl&#10;ZJC+6R3c8nMhJ9+hoALtrYl7KzsY95UNOgciOQOxCFyzAEerDoKAKZRXkykyKJFaQxx42FYyqnBy&#10;cAlhg55waALcImuGkif7JPDKnlSsj+WIyy+YAXcdQfegBZLvT7e4htbc2rIcRkPH58Ts2RtZ8lc8&#10;ZoAh020urQCLV/KsLuxfynnikVUfg7eG7YGPegDTmS4EXnWNlZXsTMZpYv3aZU4Ad3yGA3Ank4oA&#10;S7sWkiS01K6CyBGdbWKRWJSMqBtC8kfNwB1oAz47mEvdRXV86WkQQJDseLyYxhl2oAOW4UH1NAE1&#10;xd74pUudSuls5YgWjKGOJVII9OM+lAFa1u5jbW8E00t5O5At5rYxtJJGq5+cEYB4ySwzQBdjmnWR&#10;jazuiumLue8RJfJdsqFVCn3sDOaAJYh9oAuQ0F88KObWB9jeWHZdxKt1xtwOO9ADNTe8izJdJYy2&#10;M6K4wqLIhQgZdVICg9+OnvQAgKN5cNvbWlxcklEeBpFjUEDOzLY5z9aAK7xXVuPs9opfVGz9kjjU&#10;+W5UhT68YJNAEk7mNzalnkvIfKN3HCHdI2c4OGXJDZ/hBoAqXI0yd5LKxknuJjJg+UggDEfwsWAb&#10;Jz2oAvXcVvBA0upre25hKM1gwRkV+EJJwQy5+brQBHZ3GFa9s2W6EsJhS2ck5RSSzYZR03cUAR/2&#10;loNvciwiuoraRQGaOZJJ2aQ8t+93cZ55BoAW7PmRtbR2trCxwW8mYqJN7EIXJb7vqR2oAqKJpZVS&#10;yuYZpGRpXWHbjbGVBIPUAlvlOecGgC+0kskjae89tcK8RW5bAQQbhv5dgOcn+9QBG93AtzHbb7N7&#10;PCQDKh43yCNrE7lJ46+9ACabBPYxLDrEa6e1n+7ed/LWNsggfKecYGPegC3PLIYYJrGzsZ4JZDLL&#10;tCAGMjAZjkMo3Ak84oAlm0/zVFvqFyMRKzCFHViwUjAVV+Yj5uMdaAM6Ga1LXTT3Mq28aqyxbSgi&#10;DHcuFwDk9B70AST3i/PFNfz3KMgJtlBiiQDjrjHIPQUAQwz3AihglEl7eKCsEkEiAlcfxAqV3cZ+&#10;YZoAtBLu2XzftbtPccSG8SF/IZRtARCv3sDOcUAWMS3A82YwXUkW57dWCEICVLFl4zjAxj1oArai&#10;t0JpHcQyWc8YeZ1VUIKkYDKMBc4546H1oAekcLRsj2sMsjnbGEMgQLgEhSXxg55xQBVQXJLJptmk&#10;OoOhS2Fs0rRychSMtkYwSeDQA+e6s7WYafZXLy6hbKn2m1SKWeON3OG2uvRs9g1AEFwtrco9tFdZ&#10;nMxWM2v7hmYDIViyhgefWgC7OiRwk3BuhLb+Wz2f7t1WThSxO3kfxetACJfKnzWdz9s8y3ZDayoW&#10;+RCSz42g/wAWFoArjUdM+1fYDdQW0KhMxyB3lJA+b5yW6+oNAE146vbtax2MFrbOgZt7AK6uxVS5&#10;LfdyOSOgoAzfNM8trHY3cBMoaR3twpUpHtHy9wCTw3fmgDTVzJM9gbi3u4PLKXcpUIImceYAXYZy&#10;D70AMWe1SdFiitXtiFiJO2SN2kyAjsxIyMUAR6bFcacEt9Whhhu7FxGzFkWM44Bwfb86ANC8+0II&#10;pbDT7CZC7ySRhlRArYUMzHB6g9TigBJ9JcQLHrN8JpwWeCyR4tzCLbjYqckfNx60AUlmi/0pb6eS&#10;KBCrn5TGsa5DIAoA5PAHuaAEmuIZHmh+331wHjBnhjDRQBewyQBzQA22aVLbZqP2i5lxi3EbIWkR&#10;R/y0zlR0ycjOaAJLcXR33dufJa5UJLJcFJBCTlQqqyY3YGc0AWWkt/3fl3MN7cQBza2ssYlWLLKX&#10;JHA4wMY9aAItRi1J2ea7eyisbhQ3mQELKGXoHQY2g45BH60ASRBHjaGGC1vrggLG0W8DGATtO7AB&#10;zQBXlkulYWWmw+VqLRERLCJXibLBGyTnjBPQ0AJNclJvsEdw1xNbLElxbRLK6xZ4O0jd8xPYGgCO&#10;5aznge0jmeOJ3IQiNYSSB0YlQ4/CgCe5ltEtoHuHuYvLaMtAqpIobhS33eRn5vWgAF7AIpXsbo3s&#10;JtnjeKeMtlQSzNtwDxuwMUATGJtDFxYm7itpjGI4L3iXKllY8YyRgbV+tAFK0udRu5jNdXFu4tH8&#10;vfIhbK5BHQrjOcYoAsA3cBVlSPzIDIstz5JeDPG0eYCDxzxtoAgGmajqjxGeKB7JYiskqgxqkmeX&#10;QE5ODzQBLHBC8hFpptvLB5RFwbiVkjMUTcyZCMcgn7v60ANvoluit79jiuzbXQLeTIGIO1oyAm0Y&#10;AVi3XtQAssU73cIsXS6tZJNrS7Nm1MAbJD8w4OSfrQBFb2MMTlr6xkuZuUkmdgrRytyvlnBypAb+&#10;7QBLPfzw+VaF5tPgSNg07quUjUkRAcnf25zQAjahG9ncW9wXuIsf61sqPLA5LkZwD7UAVodNkubK&#10;K8ms1TRJEAaRbg+VFIwyMjYS3zcY96AIZZdSto44Gbz50YqoCqIMniN1Gck4IyDigDQgTUIYI4ph&#10;aR2sY80xzfK2BkNvYE4IyOKALKWdvNCTZ29qRcIZ5Lv5pHWELlUVRtDFsBR0oArwW0bafJZQ3DWt&#10;6n72y3gpIhOepA+VTjgc0AVbTznuljt7e4g8oE6bGZx5bKQWZnk256c7dv40AWZli0aB7uO8tg1x&#10;lPLtT5swkY9JNwGFLH3oAl+zz3rQahc30BXbJHA4Te6sjISOCuzIPB5oArR3LabHJIJxLG7NJK0k&#10;Rkti8km0qGyCCu7PSgCyl/qlxstjqEVpbBxG18ibefvICM52jcaAHfZodN3adDOrSCPbFfT4MYAc&#10;En+8QAMLn1oAqW1xc3UyieeFhavgyhQ+8HBHGVwDnbQBZaDWonjSzdQYd6zSmIGMscbRvB5x6bfx&#10;oApNpF3e3MYu4BLFHCTLNIuESQ9WTv1oAs/ZJiw26VaDThCRdfaJjErQRnh8hG5yen60AMv4zch7&#10;2S1S/liuUJijdiiAq0Z6DKgKSRn0oAje3SS4t5p03WksnlqdxMaxnACPjIOGBP40ASQWjmZXnt1u&#10;oYyYG2kI8cx5XbjO4Fd3XFADjfy2wisxd3Gkxwo6LLKinaqkhMf3u3ORQBGb/S2svKnV7hVVit3t&#10;xuTqWfHYk9qAITp0d1pwkgXGkXKhZbhXaJYG2567cnn5ce9AEDPPp1lDCTLPeE7ITIwFuwOBE6r1&#10;PbcCRQBpJLf2sMiTRWUa/LIQnMgX+MMecNyKALaWl/cRyz28Nj5cwMks0+ZJo4FGVjAG0HdgDHFA&#10;FfTyiWzQRrEl/bEz2jvnCyEkAEgfKvHTBoAqWhvLu88uO1kt2Uu9iIpQse1sszMxGenO3H40ATzR&#10;2ljElzaXcd0bjdmNcsyS7j/rCcELuOaAJmtlumtrmW9iEbCVYJYUDsZF25Xblduc9cnvQBWK6jYA&#10;i2vjJFIWkljljDRM8j7SoOeq5zQBILm+My2kl6bVY2CvqMkYIywyq56gcnpQBM9lLpINgZoo4RDi&#10;O9uNuNuQR0JLDA2rQBTt7u8nkkW7uYp2hdR91mjZSARkggjOduKAJDbaghhluY/IEO9CWHmQHdjY&#10;NynnvxtoAZJpmqapdwh1gfT4ItshVQqxy93GGyeT0IoAlis5Ex5VlawWCQsk6XUpRZIozzJkIxzl&#10;vu/rQBDeRWFyqX7WaX00E4JMDFlGVKEhcDgKxI+lACXcFpI6RwTNJb3MvltP5bRGOIADY5z2OT+N&#10;AD7Sygt40mnt2u1/1AZ5NrpKeUKYDblKhuu2gB8mrPZ7rQTzaVIoMYuUVZGCBiEABHzZ45JFACDU&#10;GntnE5M0EQZPtE4w/lg5Jcjsc9BmgCG3hWSyFzHZQTaS4/fXiOyxQy9eTs3HB+XGO9AFdpr22tI4&#10;ZAZb2R2AkGEt8E4iZFJycDG4EigDQiefyxEIbaZABM3mZUqFOH3MCcEEjigC4LKaaN/scFmsMwM8&#10;1wx8yYRKuUjVPlB3YA6igCCytr3yDa2Eix3lv++tFk4cSEnGcAgLx05+tAGfbx3EmpGAWN1b3Me+&#10;az/eKYtrgs7GTbkcdEC/jQBaubcadFHdRz28trOreZGvEqyZO0SEn7pY+9AEjQG4CXNzqET+eri3&#10;ESs4DrsyCcgoCDwee9AFMJcWMfnXNw6W8pLmGX9/bOZX27Rgg5UnODQBdN5rNxcJapqkVrYQMsRu&#10;xEM7sZUNhsgDce1AD1sZNHQ2H21LVIoikF1dBSpG4Et6lcDC0AZ9pPFPIrXE0U0lscCdULJIGwwO&#10;AV6524oAnube5EYiSZoGG+OSUwkIBgEDzFIPrxigCMaXdXbQbxHLZRwBN0hKqsnd15555oAmVGhM&#10;oj0+zhgMflz5lPzwIclx+7b5st0/WgBl5FPfE6pJZw3jW1yodd5YoMFCAABgBWLAe1AAXtvtEbxx&#10;xXkEku03IRlSNBgbHPPQ5PSgAtLRdolurQXO4tC8yP5bxynlNg+bcpUN6UAOk1OJClnDNdW7orL9&#10;pdFZUVGITHdu3JIoAGv4ZbU20oaS3jzm5O0Myj+8PQk9qAIo9OvZ7SOaxhjl0d1/fTo+xYpcZ5Ow&#10;lsH5cCgCjJ9o0+FILuKebVGZiJZNv2bD4EbRg8ntkZHSgDTUaksSRzW1kbFVE8glPluEHBDsC3PI&#10;4oAuC2uJIrkW8Voy3a+fI7lpGSALlIxjGd2Ao5FAFOxtmNoEnH2S7gHm6dDLJuAdiQMgDhTjpzQB&#10;DD/aV5qoht7d4Et972MMTr5eCCztJIBkcchNn40ATSWsemW8dzFqEIhkDr5A5kEpJA8wnGFLfWgB&#10;/wBlsLkWt3NdxsXSQW88EZfMilCeMrtzng896AKkymytZV/tGVIrlmaRZIiYj5jbSqsCpBGc96AL&#10;aXl+Vitk1RbW1QpEt5IPvEDcgbBzj5jQBIYToa3FgbqG2lEYit73iXKllY8YyRgbVoAp2tzqd3MZ&#10;7q5gf7I/l75U35XII6FcZztxQBYBvICrCOIyQGRZbnyS0G442jzAQeOeNtAEB0u/1V4vtEdu9oIi&#10;JJFBjVJM/fQE5ODQBLHBCZNtpptvLb+URcmeVkjMUTZMmQjHIJ4X9aAG30KXZF6bOK6NtdAuYnDE&#10;Ha0ZCptGAAxI57UALLFMbqEWLJd20sm1pdnl7V4GyQ/MODkmgCK2sYIZC9/YS3U2WSSd2CmKVuV8&#10;vg5UgN/doAluL+aJorUtNp8CRsGuJFXKRqSIwOTv7c5oARtSjaznt7gvcRY/1jZAMYHJcrnAPtQB&#10;Vh017qyhvZrVU0WRMF1nPlRSMMjjYS3zcY96AIppdRtkjgJM9wrFR8qiDniNlGck4xkHFAGjAmoR&#10;wIkotIrSIebsm+VsDIbeQTgjI4oAnSzt5YmNnbWr/aFM8l2dzyLEFyqKvyhi2Ao6UAV4LeFrB7KG&#10;4e1vk/e2Qkyjoxz1IHyqccDmgCtaee92sUEE8BjBbTY/PHlshBZmeTbnpzs2/jQBan8vSYGuory2&#10;D3OU8u2/ezrIx4EmQMKWPvQBJ5E940OoT39uV2yxwSBN7q6MhI4K7Mg8daAK0c76bFJIZxLE7NJI&#10;0kRktmeSTaVDZBBXdnpQBZS91S5KW39oRWlsHEbX6pt5PzICM52jJoAf9mj0vfp0FwrS+XthvrjB&#10;QBWBJ/vEADC59aAKdtcXNzOqzzwsLV8GUIG8wHBHGVwDnbQBYa31qKSNbR0Bh3rLIYgULHG0bwee&#10;/G38aAKjaPd3t0i3cAkjSEmaZwAkch6snfrQBY+yT712aXaf2asJ+1faJTGGgjPD5CNzk9P1oAZf&#10;R/avMvJLSO+kiuUZoo3YogKtGeg4AViR9KAI2to5Lm3uJlD2ksgRW3HYsZwAjgZzhgT+NAEkFpIZ&#10;le4tluoYiYX2kK8cx5XbjO4Fd3XFADzfSW3k2Yu7jSkhR0WSVFO1VJCY/vduSRQBF/aOlyWZhmR5&#10;0RTtvNuNy9Sz47EntQBCdPiudMDwR40m5ULJcK7RiBtueuzJ5+XHvQBAZJ9NsoYSZZ7tiEh81gLd&#10;gcCJ1HU9twJFAGkk19bQuk0dlEvyyHZzKF6OGPOG5FAFtLS+uEmmt4rIxSgyTTXG6SeOBeVjAG0H&#10;dgDHFAFfTmRbV4Y0iS/tyZ7J2z8shYgAkDKrx05+tAFS0+2XV55UdtJbuheSxWGUCPa2WZmcjPTn&#10;bj8aAJ5o7SwjS6tbqO6NwDlEyXSXcf8AWE4IXcfegCZrVbo21zJfRCNhKIZolDuZE25XaSuwHPB5&#10;70AV/wDiY6eCLa+MkMhaSVJIw8LPI+0qCDwVzmgB4ub5phbS3ptUjYK2oSRjG5hlVz1C8npQBNJZ&#10;T6UP7PM0UcKw4jvLjbjbkEdyWGBtWgCnb3V3PJIt3cxTvEwH3S0bKQCMkEEZztxQBIbPUUMMtwnk&#10;eTvQlh5kB3Y2Dcp578baAGyaZquq3cQkS3k063i2yFUCqkvdxhsnk9CKAHx2UigCKytYLBImSZbq&#10;Uorwxk5kyEYg5P3f1oAivIrC6VL42Ud9Lbzhi0DEoMqUJC4HAViR9KAC7gtJHRIJ2e3uZPLM4Rov&#10;LiAA2OfY5P40AOtLOG3jSW4tmu1x5AdpNrpL1TZgNuUqG67aAHy6q1mGtPPl0mQAxi4RVlYRgkIA&#10;CPmzxyTQAg1B5bWQT/voIgVM8ww/lqQSXI7HPQZoAht4EmshdJZQzaTIv768R2WKCU88nZk8/LgD&#10;vQBWM15a2ccUgM15I7BZBhLcg8RMik5OON3IoA0YpJ/LEfkW1wgAmbzMqVCnD7mBJBBI4oAuCylm&#10;R/sdvZrDMDPLcMfMmESrlI1T5Qd2AOooAgsoLwQG1sZEjvLf9/aLIcOJCSBuwCAvHTn60AZ9tHPL&#10;qRi+x3Vvcxb5rIeYpiCuCzs0m3I45CbfxoAtXMA06KK6jnt5radW8xF/1qPkhRISfulj70ASvb/a&#10;gl1cahE/nK6weUpYB125B5XYCDwee9AFIJcWMfn3VxIkEpLmCb99bOZX27RgjkE5waALpvdXuLhL&#10;RdTitbGB1ja6WID58ZUNhsgDce1AD1sZdGU2H25LVI4ilvdXW0qRuBLepXAwtAGfa3UVw6G4ljmk&#10;tmwJ1jLI4OGBwCvXO3FAFi4t7lIxDHM0DjeksxhIQDAIHmAg+vGKAIRpV3eNB5gjlsUgCb5CVUSd&#10;3XnJ555oAnWIwmXytPs4YPL8ucmYnfChyXH7tvmy3TH40AMvIbm8J1R7SG8a1uQGXeWKDBQgAAYA&#10;ViwHtQAM9uLiJ444ruGSXa10EZY404Gxzk9Dk9KAC0tFx513aLcgloXlRvLeOY8p5Y+bcu0N6UAO&#10;fU442js4Jrm2kVWX7S6qwjVGITHdu3UigAa+iltTbSbpLePOblgu5lH94ehJ7UARRafe3FoktlBH&#10;Lo8i/vp1fYsUuM8nYS2D8uPegCg4msIkguY5p9ULMRLJtFthsCNoweTjjIyOlAGqP7SWNI7i2sjY&#10;qonkEh2OEGQQzAnnkcUAWvss7xXAtorRlux58jPvkdIAuUQYx97AUcigCrZW7G1Ecw+yXcA83T4p&#10;JNwDsSBkAcKcdOaAIIDqN5qght7aSBLfe9jDE6+Xggs7SSAZHHITZ+NAEz2sel28d1DqEKwyB18j&#10;rIJiSB5hOMKWPvQA42+n3Itbue8jYukot54Iy/7xSpPGV25zwee9AFWZfsVrLGNSmWK5ZmkWSImI&#10;+Y20qrAqQRnOOaALcd5fFYrWPU1tbNCkKXki4LHGUDYOcfMaAJTA2hJcWBu4rWbyxHBe8S5XcrHj&#10;GSMDatAFK0utSu5jPd3EEgtG8svKhbK5DDoVxnO3FAFhTdwlWSOMyQGRZbkwloN3G0bwQeOeNtAE&#10;H9m6hqckRuI4Hs1iKySoNipJnl1BOTg0ASxwxPIRa6bby2wiYXJnlZI2iibJkyI2OQTwv60ANv4R&#10;ebbwWcV19mulL+U4Yg7WjIVMDAAYkc9qAFlhmN3CLF0u7aWTa0u3ZtTgbJDyODkn60ARW2nwxSF7&#10;6wlupuUkndgpilblfLODlSA392gCWe/uImisy02nwRxsGuHRcrGpIiA5O/tzmgBG1KNrK4t7gvcR&#10;Y4kbgbMcmQjOASe1AFWHTXubKK7ltFXRZEAaRbg+TE7DIz8hLfNxjjrQBFLLqVtHFAWM06MVUBVF&#10;vzxGyjOScYyDigDRgTUYoEjmFpHaRjzdk3yvgZDb2BOCMjigCwtnbTQM1rb2pFwpme6IaRxCFyqB&#10;RtBLYCjpQBWt7aI6dJZQTtaXqfvbIPlJEJz1IHyqccDmgCtaefJdrHBBPAYwW02Pzx5ZQgszvJtz&#10;052bfxoAtTeTo8D3cV5bbrjKbLbMs4kYniTcBhSx680ASeRcXph1G4voChWWOBwu91ZGQkdV2ZB4&#10;60AVluG06J5DMJYnZpJGkiMlszySbSobIIK7s9KAJZL7U7mBrU6hFaWozG1+ibTkgsoIznaNxoAq&#10;QJHJ5cuq20s+pwEoMtGjpI54G9yDtPYKcUAWJY72WNba8tYbEO5Ys6iNsD5grMowSSc7s96AJw2o&#10;20f2UeY1hbHzIbqIEh2bGWI4V89M80ASy75bi1ltoJJoXKsXAj+aRl3HAkOeM4PtQBW1Sed4rh2D&#10;RxIpaCVGYr5gx+7ZO547jB/CgCvNqC2UBntC1tqGov593cXCpbuuCDsUMMKSCeTQBI1m1rZGX/SJ&#10;rS9XzmSCbymdSSH2sCmSQPxoAdaxRRW10St9aXV1zOJGeVQ8XEQBBJwQX56fnQAi3dv9kSOWae4n&#10;IYW85ZxGjIpBRY3wdrEEZxjB60AVLS5vP7LkmnuGka3IhtIpYcbDksGwRlw2cHPpQBpRvst/KuGM&#10;aOgkglih8yJPNIzIE2koTnsM0AMFp5ohheJJrqIls3KFllHRJFZlJ5I+7QBVFpGpZpNO83zmURW8&#10;cr75GjzvchiAANwoAstFb3Fq7OsiqiqIgkwDLJG3yKcsNwJA3Yzx0oAa1vdxTwSXccTzTLujWZsX&#10;SwoeRvbl1OeOtAEeoW8ksttdiCa2nWQSLb27lYmQRkEPtIbO1i3PUigCadRPBO8NgbWZzGoeKQrO&#10;8eB0yQNx7bqAI0Tyre3s4LRkhlLHz5iPPMhIIOAc8ANk9OaALNzcXEkT6bIbd7OFi7TNHsDMqkty&#10;i4z9D1oALeCe9mJjFneCSMW82x0jffIT5RBbBbGD0oAzFit5m87VbWW51a2JAV2WIJITwnmOVJU+&#10;ikigC29zOgZNYtYIZJCxhjISDoNyo8gGDnOQ2T1oAlhF3aW6W00bNYxAzwyWMh3MXP3jtKhs+vNA&#10;Cq8YmgktZpgbh0ZxNtlkZwoJRRIcgDofagBNSmuT5xijKQIp8q9SQOiydQjQkk59OOfwoAqPcm2i&#10;32t01teai6S3s80HkS53ZKIrAckE8nFAFiWKWzjacveSQXXKxAiOF0BIfByDkgUAPggfybl3s7qy&#10;mlBM88e9ohKh/c4ZcnlS/XigCH7XaDT1j1G8nnmIY2kY83G9cqybZAPlYgjI4waAIbWW/wD7Klm/&#10;1hswIrQSDd5RJJ3YYZYEnHOelAFxVia0W1u50kDRefAyRklPMIzKE2kj73Zc0AEkVuqQJJE01xAx&#10;8iC7TcswAwkqlhkZPagCrHaYTzG012+1MixwxzssrFA298Btv8QwKAJJreG4swsUc8Cg53PIAytC&#10;2UX72WBIG7rxQBI6ajBJFJJAiedgfabgZuBEnJUM331JPHNAEN9p17ezWtxHZyCXes7w2zGKHygr&#10;KfMwQ2dpLe+KAJLyOG4S7eCwMNySgBjd45HjQAYySOT23UANiuobKKNJ7Uyibd5HmOscxlO3BJBz&#10;hQGyehzQBNJNJJbnT7mO1ezG6ZvIIRycEn54wAD64PWgBlghlkkEN3azS3Ki3uY5ZQZ9zZEYUnBY&#10;Lg9PxoAqRwxSTxvfWb3Oq2pKGZ5I1EUhOQuZGDbevC8UAWd9yxaHWFggMhASPyfILNklUZlADE5z&#10;uyetAFiOS+sdsM4nNtAS9qbcZiYt/EwHDEjjPNADiZJbq3ngjZEdgXmVUcvKwDYXfzx0bOKAIdTm&#10;nKTGcmO3RGaCSNjIDKSPkdG78ZHHP4UAQyzNBBu05/sl1fFZ726kURyqS3KqGA2kgnrQA6azFvCZ&#10;HuZ72O6BkS2L/Z9yAkOQcgsSo70ATBIoYLiWS1vbCRwQSpZ4zMg/ckFSSMhpOaAIor2JdKjW9urm&#10;SeQEWgBcEOAVZFVgPlYgrnpigCpA2pNoxeEODauUha5jB8oDLbgCCWDZIJOelAGiHZrI2rOEgZFk&#10;S9EJcKZCN0iptO3JPYZoAa1kJlt4Gt/7QniO9UuUwki9ElBcE8nsKAKn2WM+ZJ/ZjStOyiK3SWRG&#10;YxBt7cMFxyPagCWSaxNs8tyk+/8A5YR+YkW14TmNCS3zKcDd1oAFgvYTBNcWccS3S7/MWX/TBCOd&#10;oc4LKScjk0AV5rGSWSGaAzxXs0qzyWwkfZ5SIysrkEH7pLe+KALd1Ek5uPsemCCbKI11FKQ/lqox&#10;8rEfMe2eaAI7aSK3SK2dTKk3yxllMc7zMRgkdSFAIJ6c0AWprqfLWN35LW8TFgixhYjgEkFkXhvo&#10;etACWkdxezyNE9g7SR/ZriRHUSGSQnytrEAtjBoAzVjt3ZW1mB7rVLUkBCyKVlZhw0kpU7PQKcUA&#10;X2F3Juh1K1trZR/qwv7s5zlVdwoBOTkHJ60AORLm2VLW5drmC3DTWohYqSWIzIwGA/HGTmgCaeeJ&#10;Z7e5iWVIcqI8CNzJKUDEKH+YYztNAEN/c3hgkdw8FvsJgnjbcfMbHyNHzzxxkc/hQBUuGlhtUGkl&#10;9PudQk+0aje3KCOVQDkqisPlYgnk4oAnmt57a1d4Zbqa1ujuLufKEgB+fBJXdkD8aAJUtWFvMzWF&#10;5FJKN0rpu8lZE4hOQSeVMnP+NAFf7ZaNpv8Aplzcz3T7vsiHzUUNGCrRqGAyrEEZ6YoArW1/dRaV&#10;Ld3G6aW2LR2UU6Ioix8wPIO4HJHOelAF2AbtOEFwqR280QuEntAXZPOIzIqhfl69hmgCOO3h2RWw&#10;dri937/I1ENJ5iKMK6swJwSOgoAjFmBKWi0gy+cyqjJcHrGGLNs3AfxDigCT/Q5rZjcTTDO1Y4x+&#10;7fzYmyi8sPMU4G7rx0oAkI1C0u4bi6thFJOMRmXDOsKdV3NlmBzxzQBBdWN5eTW9zHbtb3PmCaVb&#10;VmSLYFIKuVwc7TuORyRQBLdxwTJc7bHyZsqB5LuJZEAXqZMYJ7ZoAWERwRRW32bfE6kRN5mJzM5G&#10;GPfCgHpwc0ASTuZF/sy9ktbuGHdKIiPKJKgkksi4zj9aAHRMsszy+ZaNmP7IyK6ea0kgPlbScE4w&#10;f60AZ0CLKscuq20k2pwfINzRo6SOeBvcg7T2CnFAFmaO9kjW2vLSGyVmLFnURnA+YKzKMEknO7Pe&#10;gCcPqNrF9mJkaxtj5kNzGCQ7NgliOA+emeaAJZd01xbTW9vJNA5RtwWP5nZQxwJOeOhoArapPO8V&#10;w7B44lUtDIrNjzB/yzZO/TuMH8KAK89+LKA3FqzW2oai/n3c86JbyLjB2LuGFJBPJoAka0e1s/NH&#10;2ia0vV85kgm8pmUkhtrArkkD8aAHWsMcNtdfLfWl3dHM4laSVQ8XEQBBJwQZOen50AIlzB9jRJ5p&#10;552DC3mLOERkBBRY3wdrEEZxjB60AVbS5vP7MkmluGla3IitIpoMbDksGwRlw2cHOelAGik2IPJu&#10;GMSOgkglih8yJBIRmQJtJQ8/wjNADBaed5ULRJPdQkn/AEpCySgcJIrMueSPu0AVTZxqxMmnGUzM&#10;oigilfe7R53uQSAAMjHagCy8dtNbMWWUKiqIgk4DLJG3yKcsNwJAzjPHSgBptryKeCS8iikmnUtG&#10;J2xdLCp5G9uXU7uOtAEeoWzSy292IJrWdZBIttbuViZAhUh9pBztYtz1IoAmnUTwTtFYG2mcxoHh&#10;kKTvHgdMkDce26gCJEEVvbWdvaMkMrMfPmP+kGQkEHAOeAGyenNAFq5uZ5In0yQ28lnCxd5mj2hm&#10;UEsCyLjP0PWgAt4Z72ZjGLO7WSMQTlHSN98hPlkFsFsYPSgDMSG1mbz9Tt5brVrYlQrssWyTPCeY&#10;5UlPZSQaALb3Nym5dZtIIJJCxijISDp8yo8ijBznIbJ60ASQfara3S2kjd7KIGeGSxkO5jIfvHG0&#10;Nn15oAcroJoJLWWbNw6M4l2yyM+0EqokOQB0PtQAmpTXRMvlxmOBEJjvkkDosnUI0JOc+nHP4UAV&#10;JLo20Ja0umt7zUmSW9uJYPIlzuyUVWA5IJ5NAFmSKSyjaffeSw3R3LEpEcLICQ4ByDkgUAOgt5TD&#10;dSNZ3VlPKD588e9ohMh/c4ZcnlS/XigCH7VaLp6x6jeTzzkObWMebjeuVZNsgHykjGRxg0AQ2st+&#10;dJkmz5n2PEVosgz5RJJDYK5YHOOc9KALioklotpdTJIrRefAyRklPMIzKE2kj73Zc0AEkVsqQJLG&#10;01xASIILtNyzAKAkqlhkZPagCvHalI/NbTGb7UyJFFHMyyuVDb32hto6jigB00EFxZYiSeBQfvO4&#10;DK0LZRfv5YEgbuvFAEjR6lBJFJJCiedj/SrgZufKTkrub76knjmgCG9068vZrW4is5BIXW4aG2cx&#10;Q+UFZT5mCDnaxb3IoAfeJFcx3TW9gYbgsgBjd45HjQAYBJHLdt1ACRXUNlFHHPaGUTb/ACS7rHMZ&#10;Tt2k4OcKA2T0OaAJpJXktzp9wlq9kAZn8ghGJwSfnjAAPrg9aAGWCCWWTybu1mmuVFvcJLKGm3Nk&#10;RhSSCwXB6fjQBUihilnSS/s3udVtSUadpI1WKQnIXMjBtvXheKALO+4YtDq6wwmQgJH5PkMxySqM&#10;wADZzndk9aAJ0kvLLbFcef8AZ7cl7X7PzES38TAcNnpnmgCQmWS5t5reNlRmBedQjs8rDdhfM546&#10;NnFAEGqzzbJvtDGOBEZreSImQGUkfI6N34445/CgCGWZ4IN+mOLO4vSs97dygRyqS2SqqwG0kHvQ&#10;A+Wy+zw73uJ76O5BlW2L/Z9ygkOQcgsSB3oAlVI4be4mltr2wkcEYUs8RmQfuSCpJGQ0nPSgCKK+&#10;h/sqMX9zcyTSA/ZBmRSHAKsiqwHysQVzjGKAKkDai2jF4RIv2ZykJuYwfKAy24AglgxJBJ9KANEM&#10;7WJtndY7YosiXogMgBkI3SKm04yW7DNADWs/NW3gNt9vniO9UukxHInRJQXBPJHSgCp9kj/eSjS2&#10;led1EVussiFjEG3twQuOR7UASyS2Ztnmu1n8w/6iPzUi2vCQY0JLfMpwN3WgBVt72IwSz2ccYul3&#10;+YsmbxYRztDnBZSTkcmgCtcWckskMsBngvZZlnltlkfZ5SIVZXIIb7pLe+KALd1Ek7Tiz00QzZRW&#10;uo5SrGNVGPlYg7j2zzQAyCSG2jhtpEMyT/LEWUpO8zEYJGckKAQT05oAszXUwJsbzyWt4mLhAirE&#10;doJILIvDeuD1oASzjub24kdHsJGkT7NcSI6iQySE+VtYgFtuDQBmrFbO6PrUD3OqWuQFJRSsrMOD&#10;JKVOz0CnFAF9hdybodStra3TH7sL+7OScqruFAJ5yDk9aAFRbi2RbS5drmC33TWqxMVYliMyMBw/&#10;Hc5oAnuLiFZ7e5iWVISVEYCpI0kpQMQofkYztPtQBDf3N4YJGcPBb7MwTxvuPmNj5Gj5544yOfwo&#10;Apzl4bZP7HaSwur+T7RqN7dII5VAOSqK3QkE8nFAFie3uLa2eSKW5mtLn5i7nyg6g/PtJK5JAoAk&#10;jtT5E7GwvY5JRuldNwhWROIjkE9Qz8/40AQfa7U6di8ubie6bcbVD5yKGjBVo1DAZViCM9MUAVrf&#10;ULyHSpLq4DSzW7NHZRzqiiHHzBuR8wOSOc9KAL0OG08W9wEW3miFwk9oC7p5xGZFUL8v3uwzQBFF&#10;b2/lxWwZrm/37/I1EGTzEUAK6swJwSOgoAYtniYtDpBlMzKiMlwRzGGLNs3D+8OKAH4s5bdjczTE&#10;kKscY/dt5sTZReWBkU4G7rx0oAkI1C1uobi6thE8/EZkw0iwp/DubJYEnjk4oAgu7C+vZ4LiK2a3&#10;uPME0q2rMkWwKQVcrg52ncc9SKAJbuO3lS5AsvImBUDyXYSyIAvUvjBPbJoAdB5dvDFB9lDwsuIn&#10;MmJzM5GGPfCgHpwc0APnkMoOm3klrdww7pRFjyiSoJJLIuM4/WgB0JWaZ5fNtHDR/ZGRXTzWkkB8&#10;raTgnGD/AFoAzrdEl8ubVbaWbU4DsGWjR1kc/d3uQdp7BTigCzMl9LGtrdWkNirOSXdRGcDLBWZR&#10;gkk53Z70AThtQtYfsp8xrG2PmQ3UQJDs2MsRwr56Z5oAll3TXFtNbQSTQuVbeFj+Z2UMcCTnjOD7&#10;UAVtUnmeK4kYOkSKWglRm2+YMfu2TueO4wfwoArzagLOEz2rNbahqL+fdzzqlu64wdihhhSQTyaA&#10;JGtWtrMyj7RNa3q+ayQS+UzKTh9rZTJIH40ALawxQ211lb+yu7rmcSNJKoeLiIAqSQCC/PT86ABL&#10;mEWSRyzT3E7BvImLOERkBBRY3wcMQRnGMHrQBVtbm8GlySz3DSNbkRWkUsGNhyWDYIy4bODn0oA0&#10;Y5cW4inYxRugkgljh8yFPMIzIE2koef4RmgBi2jTCGFoUnuomLf6QhKSjokisy55x92gCqbSNWZp&#10;dOL+cyiK3jlfdI0ed7kEgADcKALLR209sxdZFWNVEQWYBllib5FOWBYEgZ68dKAGm3u4p4JbuKJ5&#10;plLRrMwF0sCHkb25dTu460AR6havNLb3YgmtJlcSLbQOREyBCCH2kHO1i3I5IoAmnUTwTNFYNbTO&#10;Y1DwyFZ3jwOmSBubtuoAiSPyba3s7ezZIpWY+fKf35kJBBwDngBsnpzQBauZ7qSJ9OmNu9nCxdpm&#10;j2hmVSW5VcZ9cd6AI/JnvRMYhZ3geDyJtrpG++TPlEFsFsYPSgBQN4ZtXtXSHO2CRXXcJuoBwMsF&#10;AIzjrQBDLJ9vgikl859u+S785WO8J8qoqZU9FByD3oAmtLhNRWGefzktQAFMDYG9c4BRt2Rj+EUA&#10;QaldpGqxzxzeVHMkkUyNhlMhBDYXAUEHac+tAEGoWo2i+d7qORZMwSR4aNUUDG5dpBJJODQBt28c&#10;jApFpn2iDyR9skveVjlcczFuCMHjHvQBUihaK9jF3HHdxblitHjOJEj6tuJO3ad3Hy0ANk1K1hEu&#10;oMl6sd3IyLAoVQCwwVYMGJH5UAV3tdJaREgNxIyhoYFmUR+WQCMgFsk/xDg5oAnEksDS3dxqARZi&#10;Io7V9p2eUAByFAyT2xQAyzuZkl8yOa5s7yPcWDxrJHI0jbHTaAMYDEj6UAaCvcPa2yWUr3F55pEC&#10;R/uXV95Ujn17E8UAMDJd77a9s5luHHyRmYrs4OP3mMEH0C0AZ62MC52adOmrDYA5DNCoaMbSQcDL&#10;Z475oAqo4uZ3h1ATykJGkOMhUG5twkYgkAYHQ96ALun3EGBIlssAuQZFeGUyzrbyfLuKsThsMFwf&#10;WgCaZreGAxXmm3R06wXcLmYHKybmaMN5ZQgvlcFs0ANhjtXniNjb4jK5R5Hk8xW53N8zEbfbFAEl&#10;85cxJcXQLYTyioVkBTAO5BjaWIx82aAHtp8scsQgsIbuBYwHnLtAxkJJOWVgowPu8d6AKy+bIzjV&#10;WcZyttCpV2V15AZguGCgHn1oAS5uDeQRzXsrEIHa5WWEMhCfIqoow3RRyD3oAmsbiC8jS8ksjLbk&#10;Ioltvkf5ckAq2eD/AHRigCtqGqLbxsZ7BvL88SQsSFkXzMFTgY2hgdpznrQBW1KwtGjj1OS0vAyS&#10;Ziubd1KJtAxuiI+Y5JwaANi0YqJnt7NLpJIUW4F/uUwuB80pPGOe2KAIbVbmO6SK5KvAWCWxWTJV&#10;Ty248rtO7+7QBHLLZw5vpGvI3upCq21tIyxKz8EPuByMfSgCI29pG5hhllLHdbwC74WMBSMqzdz9&#10;4dc0ASPHHG4lleRRcNjYNrhdigAk7VGSeQMcUAQxzs0r77i6gnChH8y3DK25trx9B03Ej6UAasU/&#10;+j2q6bM9zcI5W2aSNUlVg5UhS27Ibtnj2oAY8lrfD7PeafPFMQCmG8kqSDj5x6nttoAzo9MkAYRW&#10;NzHqkWwbpC7x/Ogx8px1/PmgCpGTPeKl9LcmWNB9mG7dChJYMHBBxjAxzQBds7l58O0bRpdDzN9r&#10;MWuBbyfLuaPOFb5gMH1oAlkMcETW11FdSWlkhZfPQuyMHLRq7R7MF8rgnPXpQBJH9kFxE8MaLFt/&#10;dF85jfoWBYnK89MUASXkwBV5oorl2EQhkjRcqseM7gCNu4jHOaAAQywMHttDtrqIqQ8sjmCTecnG&#10;4PgEfw8d6AKYihm/eavZzOvSDypFMiTA5wy4BYKA3OKAGzXwuIDd3V35hIYywzxEALDlFVVBByQo&#10;OQaALWm3ovbcTfZ3S1IX95buRlhnAKndwR/CMUAU9RmitowtxblWWdZIjFMwKtKQQxxt27gdpzmg&#10;CHULApH/AGjMl1GyyfurpJRJEgUA8qykN14oA2LeGEgR2WjG7WaJWvZ7ouBE5GTKzcAYPagCskEo&#10;uRa37LdWrskMDKSHSPOWDOcrtO7+70oAa1xpdq7ahuvYhMxSOJSDGrNwVO4NuGPpQBFJFp25YrcS&#10;qBmGF7qPygp2kZQlick/MM9aAJBDMHMjzTRo7bTGziQkqB1+VRz1xigCGKZzcxyPeXdneQhvlkiW&#10;WJ3dtjoEwMbQxI+lAGoLm5uLa1jsLue8kV9sB2LDKHDkEAHIwccZ49qAGGWO+Y2l3HOt0y/urUfI&#10;UGDjMqjHPsBQBTSxkjzvtpotSgCIodPMtxvRQvGAcnOB70AU4XWW833sMk8yIotimAEXLbhJuGQB&#10;jjnvQBcsdReUPKLFY47wmTMEuboW0g2hihJwx3bfxoAdLHYxw+Xdabez2dgm4SvkvHKHZow4Qxtl&#10;sjBOaAHQzWkc3n2zQbJFC2yzF0khKZBYFmOQc9MUATz3LFRGxTJEZR1IK/LjIZVxs3EY5zQAn9lm&#10;3eLydJtLj5fndZ5YAJHJJ3OrAZAPHFAFaNJgJTq8T7WOyA+cJCkq84JKjcFAP40ARXM9teQwyzpJ&#10;K7bpLtmjbaVjG1VCgrnhQcg9TQBZtLqPUoN88EjWDiNDJBuRvkyQG3bsg+gxQBWvrmys1/eWzIIp&#10;lkt5d2WQyEFTxjG4Hac0AQ6naReWmpS293AEkBjvY2HljgEZTB3HJ4oA1rW3eQeXY6U9xF5QN7Le&#10;u+VlcZaVuQFAPb3oAqpbXC31vFfXIkhVhHabHzsB+9uB+XaQ3Hy0AElxbKxvZLnUfLnbaIoiFTc3&#10;BDgggqB9KAIWhtTKttbXkm/DQW8F1FsCKFIyrZPJ+8PWgCyyzxMZru4aKJjsEJEcqhgAByEXknoM&#10;UAQQT7LkXR+0RXqAjmBXDbm2um3C4wGJH0oA0k1S6ktoRYCS6lMhWAPEkFwGDEYGd3BxwelAELnT&#10;9RxDdabctcbQY4o5PKaM84yeMj1wtAFGKEwiaYxPHqyCOKGOZW8pAEAHHHLZx65oAr2kzS3BS4Wb&#10;zURTB+8BjXcW3CTKkqBgUAWrOXzAHNusD3Z83/Qrh2lWCX5d7pnh8MB6c0ATOFtIJILy0upbOyUn&#10;zrljIY3DM0asV2EFwVxnPWgAUaWJoTZ2qHzhujlJcNEQOWyzEFeegH40AS30vmIYLqRJ0lEKo4T7&#10;qxkZD4xt3EYySaAHJp8VnLG1ppNrcokeDPI7R4kJJIDhsZAIxx3oArcOGfWrV0jztgkVxuEw5AOB&#10;8wUA8460AQzOL+COWVpn275LvzlY7wnyhFTcD0UHII60AT2k8eorDPP5yWoACtbsQu8ZwCjbuMdh&#10;QBBqV0IwFnSZoYpUkilRsODIQQxAwFBB2nPrQBBqNp8ovpGuopFfMEkZDxqqgY3LtIJyeDQBt28T&#10;kFYdM+0Q+SPtj3vKxyuOZi3BGDxj3oAqxQSRXsf2yOO7i3LFavGcSJH1bcT8u07uPloAY+p2sPm6&#10;gyXoS6kZVgXaoBIwVYMGyPyoArPbaSzxx2/nysA0MKzL5flkKRkAsDn+IcHNAE/mTQtLdXGoeWsz&#10;eXHavtJTygAOQo5J7YoAbZ3MyS74pbm0vEBLCSNZI5GkbY6BQFxgMSPpQBoLJcSWtstnI1zemUiB&#10;I8wur7ypHPXI6E8UAM3JdeZbXlnOtw4+SMzbfL4OP3mMEH0C0AZ4soYwdmmzjVx5YEhDNCoaMbSQ&#10;cDJzx3zQBVjkFxO8GoefMRHGkPUKgLNuWRmBIAwO/egC7p1zB/rBapALgGRJIJTLOtvJ8u4qScNh&#10;gv49KAJpWtYIDFeaddnT7Fd32qcHKy7maMN5ZQgvlcbs9aAEhjtGniNjbgRFcxyO8nmq3O5vmYjb&#10;7YoAdeyb2hS5u+fkMO1VZMrgHegxtLEY+bNAEh0+VJYhBYQ3cCx/POXaBjISSQWVgowPu8d6AKyi&#10;WV3XVmcZ+W3iUqzK684ZgvzBQDzQAlzOLyCOa8ldggdrlZYQyME+RVRRhjwo5B6mgCayuor6NLyS&#10;yMlqQirLbfI/y5IBV88f7IxQBV1DVI4EcTWLCMTiSJ9wWRfMIKnjG0MDtOc9aAK+pWFmyJqUlreb&#10;kfMNzbupRNoGN0RHzHJODQBsWjFFme1tEuUkhRbj+0Ny+S4HzSk5GOe2KAIbWO7iuUhuNksO4Jbs&#10;kvKqeWDHldp3f3elAEcslnDm+ka9ie5kKi2tpGWIM/BD7gcjFAERtrWNzDBNKWO63hF3wsYCkZVm&#10;7n7wHOaAJHRY3EszyKLhsbF2uBtUAEnaoyTyBjigCKOdmlbfcXUE4AVw8G8Nuba6dB0DE/hQBqQ3&#10;B+z2w06V7m4RytqzxrHKrByu1S27IYdM8UAMZ7a//c3unzxzEAphvJ2kg4+cdcnttoAzo9OlAZYr&#10;C4j1OLYu6Qu8fzoMfKcdfz5oAqRnz7xUv5bnzYkH2YBg0SMSwYOCDjGBjnvQBes7qS42sUZIrkeZ&#10;vtZi1x9nk43NHnCt8wXB9aAJJHSGNrW6huns7FCy+ehdkYMzRq7RbMF8jBOevSgCRDaieJ4I4xCF&#10;/dFwco/QsCxOV56YoAfeTp8jTxRTuwiEUkaLkLHjO4DG3cRjnNAAIXgcNbaJbXURU75JGMEm85ON&#10;wfAI7cd6AKnlwTHfq1pMw6QeS6l0mByAy4UsEAbnFADJb5bi3N3c3vmMdxmhuIio2w/IqKoIPRQd&#10;wNAFzTLz7dbrObd1tSF/eW7kZYZwCp3cH0GKAKeoyxQRgXNuVcTrJF5MzLsMpBDHG3buB2nOaAId&#10;QsTFGdRkjukdZP3VykwkiQKARlWUhjk8UAa0EUJGy20Y3aywq17PdFwInIyZWPAGD2oArxwSfaFt&#10;791ubRykNuVJDpHnLBmOV2nd6dKAGmfSrVm1AtexiZikcaYKKzcFTuDZGPpQBHJBp5dIrfzVRd0M&#10;LXSeUFO0jKEsTkn5hkUAPEFwHMskk0ccjFfLLiQkqAP7qgZ64xQBDFK/2mOR728s72EN8kkSyxO7&#10;tsdAmBjaGJH0oA1Rc3lxb2kdjdz3kivtgOxYZgwcggA5GDjjPHtQBH5qX7m0u45lumX91ag+WUGD&#10;jMqjHPsKAKa2UsYJa1mj1OEIi+YvmW43ou3AIByc4HuaAKUTiW73XkEs0yogtimAEXLbhJuGQBjj&#10;mgC7Yak8ivKtgsaXpaTMEu65Fs42hihJw3zbfxoAdKljHD5d3pl5cWdgm4SvkvHKHZow4QxnLZGC&#10;d1ADoZ7OKb7RatDtkULbLNvR4SmQWyzHIOemKAJ5rpwgR9jMwjKOuGX5cZDBcFNxGMnNADf7MNu8&#10;Ri0q1uG2/OyzSwASMTnc6sBkA8cUAV41mHmnWIX2sdkB84SMkq84JKjcFAP40ARXM9neQxSzrJLI&#10;++S7Zom2lIxtRQuVPRQcg96ALNndRalb+ZPC72DiNDJBuRvlyQG3bsg88DFAFW+ubGzT95A0axzL&#10;Jby7sspkIKnjGAwO05oAj1O0iKLqMsF1AEkBivY2HljABGUIIY5PFAGra20ko8qx0p7mIxA30t67&#10;5WRhlpScgKAe3vQBVS1mW+givbrzIAwjtNr52A/e3Zyu07uPloAJbmBWN41xqPlTttEcRCrubghw&#10;QQV/KgCFobMyra215L5mHgt4LmLYEUKRkPk8n7w9aALLJNE5lu7loomOwQkRyruAAByEHJPQYoAg&#10;gn2XIuv9IivkBHzQK4bc21024XGAxI+lAGkmpXklrCLAPeTNKVg3xpBcKQxGBndw3Y9KAIX/ALP1&#10;EiG70y5NztBSOKTy2jPOMkYyPUBaAKMUDQCaURvHqyCOKKOZW8pAEAHBxy2ceuaAILWaWS4Mdys3&#10;moimDEgMQ3FtwfIJUDA/OgC1ZyeYoc26wPeHzcWVzI0y28vy7nQnh8MBz60ASvi1glhvLO6lsrJS&#10;RNcMZDG4ZmjViuwgvlcZz1oARF0v7RC1raqwmAaOUlw0RA5YlmIKnPQD8aAJr6bzIzBdOkySCFUk&#10;VMYVCMhsY27iMZJNADk06GzljNrpNrcJHGczyO0Z8wknG8NjIBGOO9AFYfvAW1i1kjiziGRXXcJh&#10;yAcD5goB5x1oAhmlF/BE8nnMF3yXZmVjvCfKEVMg9FByCOtAE9pcR6ikM8xmW0AUK0Bwu8ZwCjbs&#10;jH8IoAg1K7RFCXKTeVHMkkUqNhwZCCGwuAoIO059aAK+o2oKrfM91FIsmYHjIeNUUDG5dpBJJ4NA&#10;G5BE5GyHTftEXkr9skvBlI5XGTMW4IweMe9AFSKF4r1Ptax3cRKxWrxkCSOPq27Py7Tu4+WgBG1K&#10;2h83UGS9Ed3IyLAu1QCwwQwYMSPyoArPaaRI8ccH2iQqGhgSVfL8s4IyAWzn+IcHNAE/mS27S3c9&#10;/sWZhHHaPtOzygAOQq8k+1ADLO6nSbzFkuLO7QMWEkayRyNIwR02gLjAYkfSgC+kk8tparZSvcXn&#10;mkQJH+5dX3lT19R0J4oAaGjuhJbXlpOLhx8iGYr5fBx+8xgg+gWgDPFjEg2x6dOurDYN5DNCoaMb&#10;cg4GWzx3oAqpJ9pneHUFnlwkaQ4JCoCzbhIxBIAwO/egC7p1xbn96LVYBcAyI8ExlnW3k+XcVJOH&#10;wwXB9aAJpTBBbmK7066On2C7vtM4OVk3M0YbyyhBfK4LZxmgBsUds88RsrfERGY3d5BIjc7m+ZiC&#10;vtigCS+k3tEtxdZf5PJ2gNGCmAdyDG0sRjLZoAS50+ZExb2EN1EsBDz72hYyHJPzKwUED7vHegDL&#10;jFjLLB9uk/025y6xl2mmUldxdTjCE9OvegDTunlCNDPydgQm0kdrtm+9Gp3KoDHOOvSgBkd0lnYW&#10;rRs0SIT5c7KVeNUGF+5k7m3H8qACTXriK2e7LSy2aIyRW8o8ndyfNYknJ43EetADVlkWH5NWKJM/&#10;zSW2SyNIqkZBxkYFAFJpbu3kgENq+rwupmn1WWfM0fIYocZbBP3uKAJHfXLu1msr29kttPkkWSOe&#10;NnMYEh7bRvKgHG3aOhoAnk1Od7swiUSIEEU13coTKxH3WVOSSBmgCWXUJZn33OoiX7NGLaOfUU/e&#10;OkeAMgknJIx1oARNP0jyoytxDIqsQSgCssj4P3WIAXPoTmgC1NqNvbzRQx6zJZS2iedcRQo5IMg+&#10;+FQ7eM4+90oAgNq2u2Vxc2NxDcXIXzLedyys8fIcFSuATg7RmgA0y9ezkexvJmngQi3WCHEihV5z&#10;gkBFyPx/CgCxdNe3yxGUzw2MUruzo+S/BBZBkZK9fw4oAzZJWuYzDaXe9oULPDKXCkoc4fjb0I9a&#10;AJYVzbnVbGzht4rsKJo7aQOwyQQ2445zg4oALaKOw1BpzqM016ENw7S5ZXG3HlMoJDONvHbpzQBc&#10;u5jMsCagXhjljBtYrcfvFX0ZgcL6fjQBSVbC2sFMOkGKRfMRWkYKrOm7a8hj3HBwB92gBgeO4iUa&#10;pps1vLdZ+0nzM+Zt4VoxwR+IFAEMV3p00kMJnSG8ugSqozS3CFl3FwxXCFunXvQBbklis1kgnZrq&#10;7CbHeK4eS5ZvvRqflCg8gdaAI21GfyLX7NJJbpu3K6DPliMYHT5gW3/pQBJc67c2kK3UlwlzEqPG&#10;lvKpjlJB/eEk9fl3MD3oAh2ltk76nmMuYxMMllZwpzg4JGAATQBExuVa3K2h1LT8efNqhYF0JIJT&#10;klsFvvZoAfJcXVzFNp+o6o9vaFhLG0TSgKsh4/1YLbVHylcdqAJI7q5upZnguXnhVFV7y6DYJOcM&#10;FPORj0oAsvrF6Igs+pbxDGsaSXUYfzEjwo3AE8kjAoAZFYWDeXNJdQNh2wIX2vGzDPKMFGPoTQBM&#10;2oW4KfZNWktXtFEsyqjsA0n8Sovy8Zwee9ACzQrqtpcTW89tNe4zbsgKySJ0ZSpGAzHOOaAINLH2&#10;Wd7fVnmu0V/IEEbb1QAbgAGIVVXHbrQBa1BtQ1CGGOD7Tb2CSM7yL8sjE5BZPmySvWgCmwvILUQp&#10;MCYo2Li4LDdtP8ZAIJw1AEdu7XcX9o6bpZtLW7UeeY5lIxkfOCSOc4IFAE1tNBYajL9h1ST7WI/N&#10;eUpneNuPKdRuDP8AL8ueOnNAEstxbRCKLUmlkmkjzbx78uFJ6MyZC4/rQBSkkt2t1FrpTW0pMgKr&#10;IpiZ0ztZyuX2nA420AEjoywJqtksN5eZF1h98rbMbGQAZXj2FAFZJdNubm3E0iC6lBSNZi8s6krv&#10;aRWKjZu6fe70AaUxhiieG8Ik8tArNbM8k0j9Y1+YAA84JzQBE+qWSpaxRXLQGPMiiNWRolQYXJTk&#10;Ftx/KgBTql3FZyakt2bu2RGENvLuj55ErMzY6DcR60AIs1zFAjHVGWKVsl7bMgDSBeSOCRxyaAK+&#10;dSM9vLJb/b7DHnyaiJt0kYHJQqRuIJ+9mgBpmur+1uLW61KSGwMivDMpmCASNxgICdqj5SpXtQBc&#10;+3SiacG485FRInnkQlnY5KsFY5JoAc13csok1DUJJ3iUKsl4NxZUAUArk85GAKABrGzeKLyJ4tpJ&#10;UmH93PFI2DyrEAA+gJoAtidtNhiEeovZ/ZV3zSFGZgZB95VTK55wee9AED/8T+2nezVXm2loJ5P3&#10;bSxZw429AWIOBnvQAaXdLaTTWFxO0sYItRFb4JQAbhwxAVRj8fwoAddSTzQxww/aWiSR2lnkk+di&#10;cjcm0n7uc9O1AFKd9UljFvbzYKIzyxOxKts5Ickc8EGgAV3kSK/sbCC2S8UC5EUgeVQCDvBGOe+K&#10;AH2/2ez1V5oNSaW5ijLGW6QkyKFx5ZGTub5eMnHTmgC5LPaukCaszLF5YNrDGmcg9t4YhcdOfWgC&#10;jLc6KY1ii08wXCLJmGNtqs6ZKtIY8ts4HG04oAYkQuLZZb61aOe6yZz5rPuI4DqMArgccgUARRXV&#10;nK9vFLKsdxON6IC1zKMjc0itjCFjx14zQBoyNtZ11GQMyLjFnO8kzEAmNSpRRnkA/NQBWGpWclvA&#10;1ncSRrGcxsFdfK2cKML0LbuvtQBYl1i4sLWS+luluYEUxw2W0xszc+YWZvbcQe9AFZYZliS4vNSk&#10;bzpCzNCxfY8oXA25GQAMGgCK4bVGa28iza9sHUTS6oJMXEXO4ocksQT97NAEiLqa6dLa6jeNDp7O&#10;Ghu2MgAWU448sMxAB2ldo6UASDU57q4lRPPa2WNY5Ly6G0PycOqk5J44oAsNq85RkfVd7RIIRNcI&#10;N7KgCjeMtzkcCgCvHZaVDHGIbiO6uCzq7mTZLG7YPK9FH+6aALUt9cwtEtvqUlg1uPNuPKHmgFxy&#10;yqOO/r0zQAy4zrMLG2ktpr0qximcFZ3jXhl2YwGb5sDdQBHpskUF49tfSG5ihP2KOM87VX5uNxAV&#10;QR2PP4UAWrtpby3hjHnpYQys8km0fvCcgtEd2flzn8ODQBSuJ3kxZpeL5kETSS2zM652nOJCBjoQ&#10;epoAjtoZbq2/tfSrNIYLtQZgk2/aMjL7jtx7A0AWLaYabfMbbU3NwsfnMzIZUlULjy2VSdz/AC8Z&#10;4xjmgCzJKsjwnW5GjRk3WkEB3EIM5DEcDHfJ70AZjTaNcW5Nlp7xTLvVU3FYmkQna0hTJ28f3Tig&#10;CVjGkCtq9qIbu6OJ44HMjOQBsZQeR6dBQBTiNlPNb/b3ze3WXWMyNNKhZdxZSVwhPTGe9AGndvIF&#10;aCcZbYEJtJHa6LD5o1O5VAY5x1oAZHdpZ2Fq0bPEiE+XOylHjVBhc7Mnc2/9KACTXJ4rZ7wtLLaI&#10;jJFBL+5DcnzWJJyeNzD1oAYkrrDldWKLM+GktclkeRVIyDjIwOSaAKbSXcEkAhtJNXhZfOn1WWfM&#10;sWSGKHGWwT96gB8j67dWstne3sltYSSiSOeN3MYWQ9BtG8qAdu3b2NAFiTU53ujEJRKoQRTXlyh8&#10;xiPusqckkDNAEkuoyyvvudSE32WMW8c+oJ87pHgDOSTkkY60AEdho/lR7biGRUYgtGAjLI+D0Y4C&#10;/QmgC1NqMEE0UMesvYy2iedcRxK7MDIPvBUOOM469KAK7Wza9Z3FzYXENxcgGS3nkLKzx8hwVIAB&#10;ODgZoAdpV01lI9jeytNChFusEGJUCr83QkBFyPXn8KAJ7lr2+WIyNPDYxSu7OjZLcEFoxkZK9fw4&#10;oAzpJnuozDa3W9oULPDKXCsVOcPxt6EdzQBJEp+znVLCzhtorsKJoraQOwyQQ25sck84oALWOOw1&#10;BpxqE016FNw7ygsrjbgRMgJDONvHbpzQBcu5jKIE1HfCksebWKAfvFX0ZgcL6fjQBSVbC2sFMWkm&#10;KRfMRXkYKrMu7a0hj3Ng4A+7QAzfHcRINT02a2luQftBEuRJt4V4xww/ECgCGK60+aSKFp0iu7oE&#10;qqFpbhCy7i4YrhC3Tr3oAtySR2ayQTs13d7NjvHcO9yx6xqflCg8gdaAIjqU3kWv2WWS3QNuDquf&#10;LEYwBkfMC279KAJbjXrm0gW6knS4iVHjS3lUxy5U/vCSevy7mB70AQAEhJ21I+WzmMSjJZWcKc4O&#10;CRgAE0ARsbndb4szqWngCebVGYF0JIYpyS20n72aAHyz3NzFNp2oao9vZlhLG0TSgBZDx/qwW2qP&#10;lK47UASR3VxdTTNBcvPCiKr3l0G5JyA4VuSRj0oAsvq16Igs+pFlhjVFlukEhkSPCjcATySMCgBk&#10;VhYMY5pbuBgHbCwvteNmGeUYKAPoTQBM1/bgp9k1aSza0XzZgquwDSfxKi/LxnHWgAliXVLS4nt5&#10;7aa9xm3ZQVkkT+JSpGAzHOOaAIdLH2Wd7fVWmu1V/IEEb7lQAbgAGIVVXHbrQBa1BtQv4YUh+0QW&#10;KyMzunErE5BZPmzkdaAKZW8itBCkqt5SMXFwWXdtOcPgEE4IoAZAxuof7R03SzZ2t2o8/wAuVSMZ&#10;Hzg5XnPIFAEtrNDYahN9i1SQ3fl+a8hT767MeU6jIZ/l4zxjHNAEstxbx+TFqLSyTPGTboHyyqT0&#10;ZkyFx/WgCjLLA9uottLa3lzINquDEzx52s5XL7eBxtoAdJIHSBNWsFhu7vIu8PvlbZgIyADK8eoF&#10;AFWObTLm5txNLGLmUFY1mLS3C5Xe0isVGzd0+93oA05WgijeG8xJ5aBWNszyTSP1jUbgADzgnNAE&#10;L6nZqttHFdPAY8uBGrK0SoMLkpyC279KAA6ndx2cmopeG6t0Rlhgl3x88iVmZsdBuI45oAQTXMNu&#10;jNqjJDI+TJbZlAaQDkjgkcYyaAIC+pG4t5ZLf+0LE/v31ETZkiHUoVI3EE/ezQA0zXN/a3Fpd6jJ&#10;DYmRXhlVpvLAkbjGwZ2qPlKle1AFw38onnBuDNGqJE88iHczHJVgrEkkUAOe6uSom1HUJJ5I1CLJ&#10;e8llQBQCuTzkYAoAGsLJ44vIuItpJUmE+XPFI2DyrEAA+xNAFsTtpsMIj1F7M2q75pCrMw8z+JVT&#10;Kk84PPegCBwdftp5LNVefaWgnc+W0kXRxt6BmIO0Z70AGlXSWk01hcTtMgItRFb4OwAbhwxAVRj8&#10;fwoAddSzTRRQwm5aJJHaWaST52JyNybSfu5z07UAUppNVlRba3m5RC8sTtuVtnJDkjngg0AKrySp&#10;FqFhYQWsd6uLny5A8qgEfMDxz3xQAsBtrPVXmt9SaW5ijLGa6Q/vFC48sjJ3P8vGTjpzQBdkltGW&#10;FdXLJGYwbWKJA2QT03AkLjpz60AUZrjRNgihsDBcosmYY22oXTO1pTHltnA42mgBiR/abZZb+1aO&#10;e65nJlZ92OA6jAK4HHIFAEUV3aSNbxSzJFcXA3qgLXMoyNzSK2MIWPHXjNAGi7lGddRcOyKF/wBE&#10;mkkmYgExqVKKM8gE7qAK39pWclvA1pPJGEO6Ngrr5WzhRhehbcefagCxLrE9hayX0t0lzCimOGz2&#10;mNi3PmFmbrxuIPegCsIJViS4u9RkYTSFmeFy+x5VXA2nGQAMGgCKdtVZ7Yw2jX1g6+dLqYf/AEiL&#10;kMVOSWIJ+9mgCRE1RdOltdRvGh09pAYLpjIAFkOONgLEAHaV29qAJBqk11cSxo1w1usaxy3d0u0P&#10;ycMik5J44oAsNq9wyMj6pvMSCJZrhBvZUAUbxk8kjAFAFaOz0mCNPIuEubgsyu5k2Sxu2DyvRV/3&#10;TQBbkvrmJokt9SlsGtx5tx5Q80AuOWVR7H16ZoAZcj+2IGNrJay3pVjFM+VneMcMuzGAzfNj5qAI&#10;9Nkht7x7W9kNzFCfsSRnnaF+bI3EBVBHY8/hQBauzLe28Ma+fHYQys8kuB+8LZBaL5s/L15/A0AU&#10;rid5CLNLxfMgiaSW2ZnGdhz+8IGO47mgCO2hkurb+19Ks44ILtQZtk27aCeX3Hbj2BoAntZxpt6x&#10;ttUkNwsfnM7KZElUDHlsqk7nyvGeMY5oAtSTLI8J1t2jRk3WcEB3YQZ4YjgY6HJ70AZrTaNNbk2d&#10;g0Uy71WMEiJpEztaTZk7eB/CcUASMIxCDq1oIrq6OJ4oXLu5AGxlB5Hp0FAFSIWE0tub5/8ATbrL&#10;rGXaaVCy7iykjCE9MZ70Aad08iq0E+S2wITaO7XRYfNGDuVQGOcfe6UARx3aWlhamNmiRCfLnZSr&#10;xKgwudmTubefyoAJNduIrZ7xnlmtERkit5R5QbkiUkk5PG5h60ANSWQRfJqpRJn+aS1yWRpFUjIO&#10;MjA5NAFIyXcEkAhtX1eF1M0+qyz5mjyQxTjLYJ+9QBI763dWstne3sltp8sokjnjZ2QLIe20byoB&#10;27do6GgCeTU7h7sxCXzV2CKa7ukJkJH3WVOSSBmgCSXUJZWD3OpecbWMW8c+ox/O6R4UZySckjHW&#10;gAjsNHEMe24hkRGIZowFdZHwfuscBfoTmgCzNqUEE0UMesvZSWiedcRRK5YGT+MKh28Zx16UAQNb&#10;HXrKe5sZoZ7rG+2mkLKzx8hwVKgAnBwM0AO0u7aykexvJXmgQi3WCDEqBV5zgkBFyPXn8KAJ7k3l&#10;8sTytPDYxSu5dHyW4IJjGRkr1/CgDNkla6jMNrd7zAhd4ZS4UlDnD8beh9TQBLEp+znVLCzht4rs&#10;KJorWQOwyQQ25sck9qAC2hSw1B7j+0Jpr0KZ2aXLK424ETKCQzjbx26c0AXLuYyiCPUi8SSxg2sU&#10;A/eKvozA4XHT8aAKKiwtbBTFpPkyr5kas7BVZk3bXkMe5sHGPu0AQzypPZt/aWmzW81yjG4PmZ8z&#10;aPldBww/ECgBLRbG/tvtX2WSMqWaSdGEe6UsCFU46GgCa/s7q8cQurWUjY8tLWcBnKqGyzZ35IIA&#10;KnPpQBFDP9vnuYEmMCTsr3c867REV7KCBtJJ4zQBeuChMNnquLmO7U4x5ZjEcR2pnCkjIA6UAOk0&#10;yCKRZpAssbKIxcWrKAz/AMC7MkAjJ7UAUbzVpgU+wRrAblgpkysLQcgkPGhCue33etADrbULGSDy&#10;4ZXZrhniMkhYGORTyWUcovccAUAWUuJIYWtma0V7EAJdQES3DySkEMS4ZsKFOTigCOWeG8OJprLU&#10;7hmVYo7tDG0khcJlGjAGMd2WgCtBqM4uP7Ll0i3hvD88r7AzBQdoc4Ixtx8p6UAEN5Pbx21lJPDq&#10;k8zh/N2x+Y27JKv5a4xjnHagC/dR6TfCCPTJBbT2sga5DjCthtwUDglS2RQBWluoLNzG0MbuhQzS&#10;W2WkfCSKokQEs2Cx+6B70AKLi4uIbKJLieO3iVNtzKCoaRyN0alR3JIx1FACJGY5nS5v4op5ZGDi&#10;ZhIimNV454G4MOOpxQBKLSCzZGtFAt1AcywbvsU+8YwokyA6qTgetAFczTxI8cUE8Ugjlc290I4p&#10;GRcuGjYoGPy45oAs28Ahhnkv55FsLjDw28U0byJCgJOSfnPO04B7UAZzJNHIl3pV6lxp92gV7uQO&#10;JdvdfLb7rZ+QYXPegC7bQ2kzD93K2q+btiAlcqY8AtvaQsMjj6UAVrR9Ov0a4FmweLMktzHsCNMz&#10;AKqkdqALdxZX8/7qUQ2vmnakcTeW7uEDffVskkEDIOfSgCvDq8d7c3kNs3leeAbp508lI2XIAVmX&#10;5STQBakkljEcGsrbv9rjwskIjcgRnauTtLDIGDjk0APbS/JhN6whvoXP2eKXzFgZ3HKrtGQMZIzs&#10;oAzr7W5iEaxtGs7i6KKNjxgQgMMh0Xar+n3etAE9vd20sK2ZDMJ3KT3Lks8cgbDZiGSg/iHQc0AW&#10;iLGdHsrmaMJYcJOTullaQ5XIJJKrtOfrQBDPd6beSeVJdWk85Kxxo0BPmSl9mUMeOAOuaAK8d7cr&#10;cnTDo9tNdEF5pipjlCDgMRnjGOD0oAW1uJbSO2tbnU4by5lcuI8QkbWUkrI8agYxzjtQBoXDwzCD&#10;+yZI7Sayk3TKgQo3O4YDAsctlR+lAFSV2tHiSaFWf5XmaB2MrAJIF8xMksRk/dH1oAZ5v21LK2bU&#10;LuytoFQpdH51aR8bl4AbHOMDkUAN+zbpX/0uIyTTELNOS5zGATlM4XcG4BGTigCdrW0tXhj06J5I&#10;D+8kkhZ1sZVYcgeZkBlUnAoAia6lgllgjtZlmjiklaG4jiRmQZKsjFQT8pHOaALunwtaW1xLqFxE&#10;2nXZzHbZXzUjUEnDLyecHGe1AGWbwwTfbtGukubK7h8p55EeOQ9ioV/utn5OFz3FAFmyQ8yPAqay&#10;G8uGSF3kkxjLbnk3YIGM+lAFexktL6ylvksvtLIxYzSMsG6UsMKrBfu/hQBZu4dQugEmtlsJ5dqx&#10;QQSr87AA/wCsVgxyCBkHPpQBHHqP2y5u7JV8oTbH1C5nRUEbKcbYwV4JOOtAFuaC0nZLTXpBLHdK&#10;cEhdu2IlY1woBwQB0oAH0+yhRrlnjaFsWyT2pVS7jlF8vJxjOPu0AUdR1e5yj6dZnzroqvmK6wNC&#10;oYfLIgwrE9Pu9aAJ7Ge2MK20t28LTu6TeY28Qup53KOUHcdKALfmfI9tPcwBNPGIpo9skkjy4IYh&#10;tzfLs5+ooAgmkt7x4Y57q2mnfAjjljbLuX2lkKYB47kUAUhdk3v9kyWEa3KgyzTRgGQIvAd1PIxj&#10;5T0oAW3aWOG1ga/i1GaeXfC5CGQqwLES+WAMY7dqANG8ksrn7LDoR8qa1l33CgrsKht38QJIZiQK&#10;AK00q2d2kMtqksyBJbiW3LO7YSRUEqBiWxuP3QPegBYZZZ4LOA38lraQhNtzNGcNNJjcieWBxkkY&#10;6igCLzkE0rRXMRnmdkVp88tGoznPC7t3pk4oAkSH+zxGbG3iCbQ73FrvNtLv4IUyZwyqTgUARC7u&#10;IIrjy7V55VWRlttRWK3lZFyysj7AemOaALtl5lvaXE2ofu7O7wYLNXjkZIlznDL8x5KnGaAM1ppo&#10;Zlm0yWO6sLqJVuLyRGWU5+UosbdGyNowM9xQBbtbLTbwuboSrqok2RF5JcsuMlWLsRlePpQBVtJ9&#10;Hv7WW5jtShjb57mJVQPMWGFUgZ2+ooAtX1rqdx8htUjllwqJFL5LuVUNjzAc5YELkH6UAMtb83Fz&#10;c2slwbLzcPfmZUEUJUcKjMowSaALcu/5INckjliuUIQosTJsjO1MjaWGQoHFAA+jRxRx3Urp5Eo8&#10;hJbeVUZmHzKuzkAgHGdtAGZqWq+ZIg09JbZ5ioEkMqKYFBGRNGMBj24XrQBNa/Zri3SFbh9txKUa&#10;4kZneJw2WLRDlB3HA60AXJJomX+zxIkiWROyZGDu5kIIZt+4kDac/WgCKeazvLuOCea1ubkhSqvC&#10;SJJGfy8oYyAeP71AEFtdzpcnSn0+zE3zPPM0RWUDoHIB424+U9KAI7bUDbxwIt9Dqd3Mx8kbUViG&#10;BJErxqBj2xxQBfmnV0txo629pdWjhrhogGbO7dgbl3EFiVoArPO9oSHtIr+VWV5GLlJXCo6r5ijc&#10;WwWP3VHvQAsd3LdW9lC9zcadDEIxHLIoljaWQjcilApxzjHUUAMcHz5IXeJ5ZZMSTzfMd0YXPych&#10;dwIwDyaAJf7O0uJkS3Q/Z8CSSZTKlnPu/gUMcblUnAoAgN+sC3EcFvLHIiOfImiiR3VcsrRsUDdM&#10;c5oAvWkc9ra3E94FuLK8wYrYSIsqQqCSA3JOTg4z2oAz1kmtZlubLUEayuots8jqchSACgD4w2fl&#10;4Ge4oAt2cEMjPLLuTVY38uAo7OCuMtuMhbDDj6ZoAq2n2K/tRd/ZZI9uWedGWPdKWBwpx0NAEt/Z&#10;3V44hkDWbtjy0tZ1DOVUNlmzvyQQAVOfSgCOG4+3T3MCTeQk7K93POu0RFeyggbSSe9AFy58tmhs&#10;9Vxcx3gONvlmMRxHagb5SRkAdKAHyaTFFKs0gSSJlESz2zKNz/wLsyQCM4+6KAKF5q0o2/2eiwm5&#10;YKXG2FoOQSrxphXPb7vWgB9rf2csOyGRmadniLyFsxyKeS69UXuOAKALS3EkULWrvaK1ioCXUBWW&#10;d5JSMMS4ZiF2nJxQBFLPDeECWey1O5YqsUV3GY2kkLhMo0YAwPVloArw6jOLj+y5tItobw/PK2wM&#10;wXOA5wRjbj5T0oAbBdTQJb2ks8OqTzOHEu2Ped2SVfy1AxjnHagDRuo9KvRBHpji2mtJA1wHGFYb&#10;twUDglS2RQBUmuoLSQxPDG7oUM0ltuaR8JIqiRASzYLH7oHvQA5bi4mgsoo7iaO3iVNlzMCA0kmN&#10;yKVGQMkjGcigBFXyppFub6OO4lkYMspEiKY1Xg5+7uDD3OKAJVtYbMo1ogFuoDtLBu+xTBxjCh8g&#10;Oqk4HrQBA1xNCrxxwTxSCOV/s10I4pGRcuGjYoG+7jmgCxbW6QxXEt/PILG5w8NvFNG8iQoCTkn5&#10;zzg4B7UAZzLNHIl5pd4lxYXaBXu5A4l2ngqI2+62fkGFz3FAFu3htZ3H7qZ9V8zbFiVypjwC29pC&#10;wyOPpQBBaPYX8bXC2Th4syS3UYVUaVmACqR2oAtXNnfT/u5hDamQ7VSJvLd3CBuHVskkEDIOfSgC&#10;C31dLu4u4rV/J88A3TzoIkjZc4Csy/KSaALUkk0Yjt9ZFu/2uMgSQrG5AjO1cnbuGQMHHJoAedKE&#10;MLXrCG+hc/Z4pfNWBnYDKLtGQMZxnZQBn3+uSsqGxtGtLi5KKNjxgQgMMiRV2q/p93OaAJba5tpY&#10;lswGYTuUnuXJZo5A2DmIZKD+IdBzQBbK2U0b2V1PGEsOEuMlpZWkOVyCSSq7efrQBBPd6deSGJ7q&#10;0uLglI41aAnzJS+zMZjxwB1z3oAhivLpLk6YdHtZbogvPMV8uXYOAxBPGMcHpQAWlxJaR21tdapD&#10;eXMrlwgELAKwJKyPGoGAO3agDRnaGcQHSJI7Wayk3TBVQo3O4YDAty2VH6UAU52a0eKOWFWk+V5m&#10;gdjKwCSAeYgJLEbs/KB70AR+Yt2llbfb7yytrdYyl0SJFaR8bl4AbHOMDkUAJ9nLSOBdxmSaYgTT&#10;lnOYwCcpnC7gwxkZNAEzWlnbPCmnQvJAf3jyQs62MqsOQPMyAyqTgUARtdywSywR2syTRxSStDcx&#10;xIzIMlWRioJ+UjnNAF2wia1triS/mRtOuzmO3yolSNQScMvJ5xxntQBmG8ME32/RrpLiyuofKaaR&#10;HjkORgqFf7rZ+T5Vz3FAE9kgYF5IVXWQ2yJ4XeSTGMtueTdgjjPpQBXsXtL2ylvksftLIxYzyssB&#10;aUsMKrBT8v4UAWryHULpQk1sthPLtEUFvIv7xlAP+sVgxyCBkHPpQBFDqLXlzdWSp5Qn2PqFxOgQ&#10;RspxtQFeCT60AXJ4bWdktNfkEkV0vDMFwUiO2NcKAcEADigAfT7GFGuN8bwti2Se1KqXkHKKI+cY&#10;yR92gClqOs3XyPptofNuSq+YrrA8Khh8siDCsT0+71oAmsZ7YwrbzXbxGd3Sbe28Qup53L1Qdx0o&#10;AuebtR7ae5gVNPGIpo9kskjy4KsQ25vl2c/UUAVp3tr6SFJrq2muJNoSORGy7tJtLIUwOncigCot&#10;y7Xv9kvYRpcKDLNOgBkCLwHdTyMY+U9KAEgeWKG2hbUYtRnnl3xPhC+1gWIl8sAYx27UAaV49ndG&#10;1i0L91LaS77hMjYVDbv4gSQzZAoArzSrZ3UcEttHLKgSa4ktyWdgEkVBKgYlsbv4QPegAhleeCzg&#10;/tCS0tItm25mjOGmkxuRTGBxkkY6igCPzUE0rx3MTTzOyK02eWjUdc8Lu3emTigByQLY+WbO3iEY&#10;UO9xa7zbSl+CFMmcMqk4HegCMXdxbxXAjs3nkVZGW21FYreVkXLKyNsB+6RzQBds/NgtLifUf3dn&#10;ebTBZq8cjJEuc4YfMeSpx7UAZrSzW8yzaZIl1YXUSrcXkiMspz8pRY2zhs/KMDPcUAWrWz0y7Zzd&#10;iUaqsgSLMkuWXGSGLsRlePpQBVs7jSL+1muorRkMbfPcxKqh5iwwqkDO31oAt31tqU+ENskckoCo&#10;kMohdyqhgN4OcsCFyD9KAI7W9+03VzbPcGzM2Hv/ADlQRQlRwqsyjBJ96ALs275INceKSK5QhCix&#10;OmyM7UyNpYZCgcd6AGyaOkSR3MjqYJR5CTW8qozMPmVdnIBAOPu0AZupas0kiDT0mt5JyoEkUqKY&#10;VDDImjGAxxxwuc0ATWptri3SH7Q+2eVkaeRmd4nVssWiHKDuOB1oAuPNEy/YFkSRLInZKrB3cyEE&#10;M2/cSF280ARXE9re3ccE89rc3RCkK8JYSSM/l5Qx4BGP71AENrdTJcnSpLCz875nnneIrKB0DkA8&#10;bccHpQBHbaj5EUES30Op3UzHyRsRWYEEkSvGoGPbtQBdmmV0txoy29pdWjhpzEA5zu3cFl3EFiVo&#10;AgeWSyz5trDfyhkeRt5SZgEdV81V3FsFj91R70AJHeS3VvZwtc3GnxRCPy5ZFEsbSyEBkUoAcc4x&#10;1FACEMJ5InaFpppP3lxN8xLRhcgJyF3AjAPWgCQ6dpcbIkCkwcSSTKZUs5w38Khjjcqk4HrQBAb9&#10;YVuY7eCSOSNHPkTxRI7quWVozsDdMc5oAv2sc9pa3E94FuLK8wYrYSIsqQqCSA33jyRxntQBnI0t&#10;pMtzZagrWd1FtnkdeQCANgD9Gz8vAz3FAFyygikZ5ZQyasj7INjs4K4y24yFsMOPpQBTsxY6jai7&#10;+yyR7SWedGEe6UsCApx0P6UAT39ndXb+TIrWbsB5aW0wDOVUNlmzvyQQAVOfSgCKG5F9Pc28cphS&#10;dle7uJ12rEV7KCBtJJ70AXbkxs0Nnq2LiK7UkY8soI4jtTPykjIA6UAOl0qCORZZNkkTL5QuLZlG&#10;5/4F2ZIBGcdKAKF3q0q7f7OiWFrlgpkysTwcgkPGmFc9vu9aAH2uoWUkGyGRibhniMkhbdHIp5LL&#10;1Re44AoAspcyxxNbO9qrWIwlzARNcPJKRhiXDMQoU5OKAI5biK8OJprLU7hiFijvIzG0khcJlGjA&#10;GAO7LQBXh1GYXA0uXSLeK9PzytsDMFBwHOCMbf4T0oASG7ngjt7OS4h1SeZw/m7Yt7Bskq/lrjHf&#10;HagDQuo9KvhAmmSC2mtJA1wrjaG+bcFA4JUtkUAVZrq3s3MbwxO6FDM9tlpHwkiqJEBZm2lj90D3&#10;oAPtE9xDZxJcTRwRKmy5lBUNJIRuRSo4BJIx1FAAkTRzOk99FFPLI28TMHQGNVyDngbgw9zigCUW&#10;kNkyNagCBVDtLBu+xTBxjCh8gOqk4HrQBXaeeJHjjt54nEUr/Z7oRxSsi5cMjFAx+XHNAFq2t1hh&#10;nkv7h1sLnDw20U0byRwoCTkn5zzg4B7UAZzLJFIl5pV6lxYXaBXu5Ffzdp6qI2+62fkGBnuKAJxD&#10;azxSZjmfVNzLEBK5BjC5be0hYZHH0zQBfjtoLdUvLKGSXETorxsFj3nkrIrE7cIGwQTQBl3V081r&#10;bxWEhilMxjtluVGMMAFUPkkjeSc7eBQA9vtySRvqht5xHhxHCGMzEAqWYDAx83rQBozwSLLBIdQj&#10;WYxqqR7NoMRwAuTnLAHrgUAV/It7Bltns0sbq6Lm1kY/uVaIKSWGTy27g/pQA2VLOPfPNPD9llkM&#10;qojkiUbTt8sFP4RQBVXULy61W3kg8kkRK8KyKZHijXI/eHKdCvPHSgC5I8KojsR5jEHzSCDIcHIY&#10;YOO2OaAJbe2a4tVt5rezgsoG86Xz/wDWDBJ3SY/hLcjFAFG+utYa6utSvBBCqxBIntoDIXwWwM7h&#10;2xjigB1rcC3tmj1W223F0B5MZl5jX75cBcHG1TQBfBlu2jutJsI5bm2dVKqw5PDRsNwB785oAyNR&#10;sb7S2jnu41slLl8QMJw7AjBAAB/iNAEkch1C4kuJtae+EUpaCGVBFHGWbDxkq3XJIzQA60uX1KG4&#10;iuI4jNCRDItw4IdYyWGGA5b5uKAL76fbvbDzrQWpkCtGbOQSKoGCTtYDHHQA0ANmsENpBI6ypbzO&#10;UiS5IeRokbD+Wd3G8ZxQAg0+yjxbzP8AY0CiS3KxAxow42/M+ehzn2oABGmn6pG19qK3fl4ltksY&#10;GETM/EbSjdztJViKALWpR6glsLme9Q2kQeAxxxBHllfDPuyT8pBUfhQA21trazeN7OG4ij8pgbi2&#10;2CBpB/DKpJK4QNyM0AY9xdRvaW7xTRvI07CE3KlGVGA2qpBOfnzzgYFAE0c0ii3e9FpKXIbyHy1y&#10;EAI3MowMfN60AaU6wW80Ej3sK3ZjQJhGMfktgBQedzAd+KAKUttBZotvfG0hnnd/sfnDCq0e0nco&#10;J5O/g/pQAk00QmkckRWZYvDbRtuhuDg7SnyZ+QetAFU39xcapFIHRnEavByXZFTIIbBTuOeOlAFq&#10;Sa4ufLZUjmhYjEcgCSTHByGJzt9qAJ7aMy262R0uHSraFjNNgiQqM53Mw6gt8wwO9AFO7j1S4u73&#10;Vby4hdlRIrc2sZyAueCQ6+2KAC1luRBLBqEEJW4JCQSOrIoX59wKjOCqmgDQW2tRGt5ZaZD/AGlC&#10;6YNtNu5ADxMqsoyTnpmgDI1PTNS09hqcsMbMfugylyz5GGxgY+8cCgCRLmW5f5NSkby3Z1FxGuwO&#10;x2vEDnI5JGaAFgnmu0uI7+Hbd2oSMkZBYDceSOC3zcUAaT2ct1CFTzbVSox9n2lQMjeWDe3TFAB9&#10;igSG2jkS5s7a5kxvkCP5kcTYfYQwI3gHtQBCun6ZbKov5oI4iDNFIsZXysdFALHnB60APga1sNQt&#10;pJ76G5d8S20EcJwEf/VPIC3VThmFAFrUvOtoPtN1eRvCm+EmCIgvJIQzZ5PykFR7UAQR21rbJHL9&#10;oLW8asqvEqCN5Ou2VCTswoOGyaAMm71FpooBbHDCVktYp0xGQ+AoDgkn5yxzt4FAEwl8vypNRNtN&#10;IxDeVvZrjaoILbF28fN60AX5fNa4t5DcwOSirHbumFaI4CqHOTuA74oAqyJa2AWxurSPSri4eRrM&#10;r88aGPaTnGeW39f0oAWSC1mmuLhr3zYGlBtrWOTEMgAOMHaPuigCp9r1LUNVUwTW81vGm5FbEqAR&#10;5GHb5e4546UAWXjiSFJZ7aD97hkCP+8mKqTtYEcH0xQBPBbTXNtth0m2hiiBkdbhz5iZOd7noVJ+&#10;YbfWgCrenWGmub6TyrVhGkaTW8Pmu23Py5LA46YOKAGxNfQRyR6zbbWkCmBIjgJn5ix29RtU/nQB&#10;prA8wS60m2xqFsyqTGwGTwyNtZec5oAyL7TdR0uZbyaDyg53NKrh1eRSMNjAOPm6UAOjuhMRPPqq&#10;XSJJJNunj27CxIeJQDjOSRmgCSyv0u7eRLi2jW/QLGwuW/eCJSzA8Dlvm4oA0ZILeWEIRLauwVhJ&#10;bHfEgJG4lSP5GgCKWyhNpbLqF0YrGWbagmVZHkjjfDhAGBG4DvQBGLawjkEd8y20KIZLVI4v3SkH&#10;AHLZ6HOfagCWM2GnX8L3mopcyNiS3jt0YIQ/+rZ13DOCVZhQBLqLag0a3E80M+nRb4PIWLa80j4Z&#10;ssWOFIK/TFAEcMdrZiLyY57SJUcCSxCPCW/uuDkrhQ3zc0AZdxIL2KN7e9M832jy7OC4XykRCF2g&#10;up5Jfcc7eBQBKhuWMZvJbO6h3EtAzeZIwQY3EADj5u5oAvy2ttavDNdSWguHjTyY4iSDHgbVBPVg&#10;PYUAVZraCzXa9lBDe3BcWQndgkbJtYkjkbjv4PH0oAWZId0ghc21u7h44kcPHOQDtCEpnCj1oApy&#10;XOqXOsJIXVxbxLJAYULBduRiQgr0I546UAXJBPIiOHxu6BgEkmYA7g4IOPagCzZW7yxLaxaTDY20&#10;f76d5W5BHO9z3Un5htHegCjetqgluNUvnsxmMAXNvEzTbV3YVcsB6YP1oAWzup4LfytSsY0muwDD&#10;DKwLQx/f34AzjapzQBpbbYql3ptqv9p27qGmhYlBnDRsFK8k5HegDF1LTNS04pe6hNAYw+QS3mF5&#10;FIwxUAEAbulAAl/LdTmSXUGmSFpJIo5YgItzttdBgk9yM0ATWt9Dc200d7Ds1FNkTeZIQ5RSzDG3&#10;GT83FAF54pr5FjSFoYMAiOLay4yNxJbBAFACSW8CWlrb3Qn0y1nmOxQqTl4kbDiIqQRvGeooAaum&#10;aa0rfb70bVAezjjTZHDtxwx35zg5zQAsSQWuooZdUt76LcXigij3QNn/AFTPk54JVmFAE+oQPaWv&#10;2rUDbfZhviCWwO+WVsOc5PCkbenTFADI7W3twl5YRSTBInRHiYCPeeSsisTswobBBNAGXd3TS20E&#10;di7RTmfZbrcqMYYAKofJJG8k528CgBzLdxyRvqj283l4cRwhjMxAKlmAwMfN60AaU1vIk0Ehv4km&#10;MaqkZTaGjOAFyc5YA9cUAVjb29jILaa0SyurosbWRuIleIKSWGT8zb+D+lACSpZxh55JovskkhlV&#10;VcnzhtO0RjZ/CKAKq6hd3WqW8kPksfLWSFZF8x4o1yP3hyncc8dKALkrwBUclfMcghyCDIcHIYYO&#10;O2OaAJbe2ee1W3nt7O3s4G86UT/fGDndJj+EtyMUAUb651hru61C7WGFVhCRPbQmQvgtxncO2McU&#10;APtbk21s0erWoSe6C+RGZeY1++XCpzjapoAvL5t20d1pNjHLc2rqrKrDknDRsCwHrzQBkajY6lpb&#10;R3F1CtkhcsDAwnDMCMMAADj5jQBJFK2oXEtxLrb3vlSs0EMqeVHGWbDxkq3XJIoAdZ3UmowXMMyR&#10;GeEiGVZ3BDqhZhhgOW+bigC/JYQPbAT2gtPMCsn2KQSAYwSSrAY46AUANmsI/skErRypDO5SJbkh&#10;3aJGxJ5fzYG8ZxQAn2Cyjxb3D/Y4woktysQMaMvG3l8jg5z7UAAjj0/U42vdRW78vbLbR2MDCJmf&#10;iNpRu5KkqxFAFrUY9QS3+0z3qG0iDwFI4gjyyvhn3ZJwpBUfhQAy2t7O0aOS0juUj8plM9rsEDSD&#10;+GVScrhQ3zDNAGTc3SNaW7RSxO7TsITcKVZUYDaqkE5+fPOBgUASxzOPs8l99jlZyGEEmWuQgBG5&#10;lGAB83rQBpTpb20sEj3sIujGgQhGMfktgBQedzAd8CgClLbW1oi22ofZYJp3c2nnD5VaPaSWUE8n&#10;eMH9KAGzSW/myPuEdkWLwW0bboLg4O0p8mfkHrQBXN/dXGpxyLIm8Rq8PV2RUJBDYKdxzx0oAsPL&#10;PceUyok0JIxHIAjznByGJztoAs26NLbrYnS4dKtYWM8wGJGUZzuZh1Bb5hgd6AKV3HqdxeXuq3lz&#10;C7CNIoDbRnKhc8MQy+2KAEtJbsW8sN/bwlLgkRwu6sihfn3AqM4Kg0AaItrQRreWWmQ/2lCyYNtN&#10;u5ADxFVZRknPTNAGRqWmapp7DVJbeNnOdm6UuS+R82MDH3jxQBIl1NcvhdTkYRO0iieMbA7Ha8QO&#10;c9SRmgBYJ7i7juI7+HF5ahIyQSC2NxGSOC3zcUAaL2dxdQhAJbRSox5BUqBkbywbtjpigANlAsNs&#10;kq3FpaXEmN8gRzJHE2H2YYEbwD2oAjWw063RRqE0EcRUzQyLGV8rHRQCx5wetADoGtLHULZ7i+hu&#10;nkxLbwRwnaEf/VPIC38J2swFAFvUjNbQfabm7jMEe+EmCIgvJIQzZ5PykFR7UAV4ra0tkil+0Frd&#10;EcCSJVEbSddsqEnZhQcNk0AZN3qLTRQC2OGEzJaxXCYQh8BcOCSfnLHO3gUATibyhC+pPbSSOQwi&#10;3s1wVUEFti7RjLd6AL0u9rm3k+0wSHYix28iYVojgKoc5O4DvigCrItrYBbG7tI9Jubl3NmV+eJD&#10;HtJ6Z+Y78g/pQA57ezmnuLg33mwNKGtrSOTbFIADjBCj7ooApm71G/1VWhlgmgRN0aNiVAIyRh2+&#10;XuOeOlAFl4rdIkmnt4N0uGQI/wC8mIUnawI4PpigCeC1luLfEGk28MUQMji4kPmJk53uem0n5ht9&#10;aAKt8dZe4ub6cxWzCJI0ltofNc7c/LksDjGMGgBsLX1vFJFq9qQ7hTAkZwEz8xY7eo2qfzoA01ge&#10;dUu9KtsahbMqsY2AycB0bDLz1oAyL/TNQ0yZLyWARBzkyK4kWSRSMORgHHzdKAHR3PnN59xqiXKJ&#10;I826aPZsLEholAJGckjNAD7O/W8gkjnto11BQsbC5b94IlLMDwPvfNQBpSwQyQhNsloxAYSWx3xI&#10;CRuJUj+RoAjksofslsuoXZispZsIJ0WR5I43w4QBhjcPWgCL7PaRyCO8229uiGS1WOLMSkHAH3s9&#10;DnPtQBLG1jpuoRSXmpJcSNiS3it422EN/q2ddw+6SrMKAJdQbUjGLmaeGewi3wGBYtjyyPhmyxY4&#10;Ugr9MUAMijtrMRCKOeziVHHmWIR4WbrtkByVwob5hmgDKuJEvI0lt7s3E/2jyrKG4HlIikLtBdTz&#10;l8nO3gUASKblzGb2WzuoNxLW7NvkYICNxAA4+buaANCW1tLV4ZrmS0FxJGnlRREkGLA2qCergewo&#10;Aqy20NoNr2UEN7cFxZCd2CRsgViSORk7+Dx9KAFmW3LSeXMbe3Zw8UMbh45yAcbCVz8o7mgClJc6&#10;pcauj7lkWCJZIGiUvjbkYkIK9COeOlAF11lkRH8zbnoHAjkmYA7g4IOPagCzZWzSxLaw6TFZWyfv&#10;p5JGGQRzvc91J+YbR3oAoXral5txqd+1ouYwBdW8LNNtXdhVywB7YP1oAWzuXhtvK1CziWW7AMEE&#10;rDdDH9/fgDOCqnNAGntt9q3el2qjVLd0DTQsWQZw0bBSvJOR3oAxNR0vUdPKXuozwMm/IJbf5kik&#10;YJUAEAbulADl1Ga6uDJLqDSxwtJJHHLEBFudtrICGPqRmgCW0voLm3mjvIQmox7Ij5shDlFLNxtx&#10;k/NxQBdeGe+RUjgaODAISLaVxkbiS2CBQASW8CWlrb3Yn0y1nmOxQqTl4Y2w4iKkEb+eooAaml6c&#10;0jm/vAVUBrJETZFDt4wx35zg5zQAsSxWuoJ52qW99DuMkcEUW6B8/wCqZ8nPBIZhQBPqEElpa/a9&#10;QNq1sA8Sx2oPmSSthznJ4BG3p0xQAyO2itgt5ZQSSBYXRHjYCPeeSsisTswgbBBNAGVd3Tz2sEVh&#10;I0Uvn7LdblRtwwAVQ+SSN5Jzt4FAEjC9SSJtTa3mEe1xHCGMzEAqWYDAx83rQBozW8iywSPfxrMY&#10;1RI9m0GI4AXJzlgD1wKAK5gtrBxayWSWN1cljayN/qleIKSWGT8zbuD+lADZVsow08s0ItZZDKqq&#10;5IlG0lfLGz+EUAVRqF5d6pBLD5LHy1eBZFMjxRrkfvDle4546UAXJZIUjjkZlEjkESEEGQ4OQwwc&#10;dsc0ASW1qbi1W3mgs4bSBvOlFx98EEndJj+EtyMUAUr661hry61G8SCFVhCRSWsBl34J4zuB6EY4&#10;oAfa3AtrZotVt1W4ugvkxGXmNfvlwqAHG1T1oAvjzbto7rSrBJrm2dVKqw5PDRsu4D15oAxtRsb/&#10;AExo7m8hWxUuWBgYThmUjBACgj71AEsTnULiS5l1p77ypWaCKZBHHGWbDxkq3XJIzQAtpcy6lDcQ&#10;3CxGWAiGVJ2Uh1QswwwHJ+bigDQewt2tgJrT7L5gVo/scgkCgYJyrAY46AUAJNYobSCV45Uhncxx&#10;LcEO7RI2JPL+bjeM4oAb/Z9igW3nk+xoFEluViBRGHG35nyODnPtQALEun6nG19qC3Qj2y2yWMDC&#10;JmfiNpRu52kqxFAE2sx6ilhJczXqG1jjltykcWx5JHAZ92SflIKj8KAM54BZJmabzZC/my2lmGSV&#10;Q43bBGoVTt+9n7vHWgCGa/sr4266Z51ysZy/2lSxidmwBhQQr8CgB1xHPKzCO0he5uJuFiGGKAcY&#10;I+nK559OKALstiEv1GsqkzBGnXymEZt1ZcDPl7Rn1A49aAIxG4t7yBbaK6uoWDiG4LBYuMmRSMqz&#10;EbelAEJP2JzcT2z3EW83EPlqeCDtG32bceKAHW97D9qnUN5S38gYvcQhDE5VQQMjOO2Rx+NAEEsE&#10;qSQ3y3EOosrMJWjt2GDxnKrHls9d2OMe9AFmWCO2uU1AafFqEqo4i2ySRxZYHbkMA248fKfpQA+O&#10;bU7LyWs7O4SWQhZ5ZZnMQByQu1mIAGT2xQAyaO387zbyxC3EihUmDoyhVUnewY8Kf7uMc9KALENq&#10;syxXa+VZhWVlaOVIXnkjxwgLLkbQOOhNAFE6VO0z3FhZ4eNci+kdVlmt2YfcUsACuB+dADLlbxoz&#10;a3ECLZwvJcmN0jiLuznAzjB9c560AXGFq1o0ayWTaYAJPLg8szwyJyxbd1zkDJ/CgCpFb2ce26tL&#10;K4typ3w/vCsSo+dxypw2AflxnigC+LPSmNsym7a4MqyW8sZd0ARs4UDgEnOR1xQAk8eq3n+k6xIt&#10;pAztGsrF5bhI2IcbosHcPl5ODigCCDU47rzWi1aJY2mUrmHyD8oCowG0HBAB/wB40AS281tJcrNO&#10;8D2aK5MDZdJH6O3yjuCuM0ARSt/Z6OoeFbkjM1tb70aNX+fbtACkgfNnpx1oAqXV/YXj2cenRyao&#10;qZaWXy2KRSE4CjsHOPagCaZZrlneKxhWeST52CksIxyMnsOOVzz+FAFx4ljvg2oRRzXDKZ0ltmMH&#10;2dduFLLGVH1x+NAFeGw1GWO7UaPa6hdLIJT5rMrxqR80iEDDNjb90mgBfPWxkdo4nlgSTzoYirIP&#10;MB2DaSOAQx46UAPhuwbu4EkLEXsijzGiQLE21QcMQDjtkcfjmgClLAWCXSahaTxoxjmfyHUgtjcA&#10;Fj+cns2O3vQBfuRbaddR3VraLf8AlwlIArsEL87flJX5mznDd+KAIpH12MxpDp8yIcC5llnPl4J3&#10;BfLLFQMk9eKAFZbeOQRy20ELtGMbSvGVzvZSSNpIxt6c0ATQ2BkMOpPafZ3j2yQeTNHF5skeMbUL&#10;DgKBx0PagDPOjRy/6YDcGSNjMszMI3ngYg/KNw5RgPzoAlEU622+93W6LJJcxxSIm87nOAcAjODn&#10;NAD5TYNavuubaXT5n81Fj2C5SWMfMfm5ycjk0AMjsbZHjmjt7lY0YyJEzfIFkzuw6H5hg/LyeKAL&#10;xTSGaMWyzQXrMoguN0jQRorbuuSAzdwPmoAgvItQuWWXWTH9ndmQXUId5FjOHGY2HzA7fvYoAbb6&#10;mt750ttqcUMYkUl5IPKKBMCNsFQQpAH1JoAkg1CAzrcfuHiIYlFLeXIyY3uwUd8rQBXNrf2xd2tb&#10;V7mRt1wtqXSaNJfmKhAoBIAyT93jrQBFdappNy9raaGH1GOFv3pljcJHMTjaGIO1+BQBPcQXlyXc&#10;aTHLcvJtLw7WAiXkEv6HHK9/SgCaRIvtRW9a2VmUyLPC5gMCMuBgJtXPrj8aAEjt79Eure10uG/m&#10;iKyBZuZEP8ciAfKxK7ehoArXE08M0sbWhlsIm8+OMr5ZaTO0bcDhSGOQTigCxb3SpcTWoWJIbsqx&#10;jMIQQyMqggHHI7ZHFAFGWzkUpqJkhujFkFo4WCoSQCdix5c+jY4x70AXbiHTLCSG/nM2p+UjG2t0&#10;ZkiaTBKDb8pyTj5WHtQA+E6zbLFdR211azzYWSWe4aVUjYkqDFuYAcntQBWkGnxzj7SiLPc48tiQ&#10;Gb5PvlSehI+705oAvQ6Y00sF7cx7FiIlSNJYkeaVMABRuU7doHHQnpQBntp8Ts9xbK8VxECRcTSe&#10;X5ts5BGMsMMpC9OeaAEkiuEgT7dHlN8t0oSNADljgE9Cec5oAnf7DNbOwnthp7ESbiENxFJH94nf&#10;zzkcmgCOKO1hMdxZ21wrFi8e1yqBG+8SUb5hg8YzxQBajsYJ5YpINPIvZpVMV6jyMkcYbJxwcM38&#10;QHOKAFu/ttw4F+YUtfMaLzh5nmAH5gCjj5h8nJwe1ADYr973zZkukCrIqiTyljVFThG5UMFYYPTq&#10;aAEt9QtJWMq3FpDaEMpVixWUjHmNwDyQVxQAxkutOd0t4oDKyqZ47UETqr/MVEQAU4X5i33eKAKW&#10;oalb6jLb2GjwnULO35naZCoWct90YBCtxQBblhvZi0cGnWpl3DdFABlY+oyy5GDj7uefTigCV7RE&#10;vPN1O2iM/lmeGS3k8hLVGXCnamFyO4H40ARx2Tm2njlgOpTwyi4W2fIZTjLOmzhjjbjFAAryWpku&#10;po5ViD+fbQuMuDu2DAXOAQx4PSgBsN9ALqWJn+XUpgyB4fLKSFFU7TjOOMbun40AQz2Exmiu57uK&#10;/igLecv2ckqzYBwFjyxPZucY96ALlzJpdjOt2iG8khhdLeIvJHbB8Ex7skHcTj5T9KAGKNWtRBOL&#10;G4M8/wDrrnzmeJIz8ygxlyMZJ7UAMf7EJ900SwTSqCJJCCcbfvsrHhSf4enNAFyG23Pb33kCOUFZ&#10;EMEkcTTSRYxhdy/LgDjoaAMtdEurl3vYbBftAYub6SXynltZCOVBIIKlVHHrQBM5MFv5LqFjSWS4&#10;WNo1jDMXIwWIwSOuRQBYlS2mtXkkEE1gcMHiMLTQvFyxZnweQRjNAFaJLJIxLp6SWke87WZ2Rdj/&#10;AH8Mpw/B+XGeKANAW9t58Q0+1kFw5QQXaFpAqo+SFGcBm53d6AK2pLrF9K0eqJBHp6s0bTfMJiD8&#10;4BjIO5fl+ZqAHW2oNdLIltf2sUETISiwiIJjARsbQcMAPq1ACW93bNL9raO3WBUbZHuJhdhgO+0A&#10;84K4oAha1+xoGuJfMlLCaa0swyyqHG7YI0Cqdv3s9OOtAEU1/ZX32YaWZrlIzlzcKXMTlsAYUEK/&#10;SgB1wk0zNstIZLm4m4EQwxQAY5X6cr39OKALsmn41BRq6pMQjTr5TCL7OrLgf6vaM+oHHrQBHslF&#10;vd262sd3dQsHWG4LBYuMmRWGVZiNvSgCFi9m5nuLd7iHebiHy0PBB2jb7MGPHFADoL2AXU6bhGt/&#10;IGLzw7TE7KoIGRnHbI4/GgCvLBIskN8lzDqDKzea0duy4PGcoiZbPXdjjHvQBamhjtblNQGnxalI&#10;EcRFZJI4wWB25DANuJx8p+lAD459SsRE1lZ3CTSMFnllmfygDkgbWYgAZPbFADJUtxN5t5ZbbmRQ&#10;qzBkZQoUnewY8Kf7uMc0AWIbZZ1hvFEVkAylGjlSGSeSMDhAWXjaBx0JoAo/2VOZnudPtNrxrlb2&#10;R1WWa3Zh91SwwVwPzoAZci9aI213Cos4XkudjpHF5js5wOmD65z1oAuMLV7No0ksjpgUS+XD5Znh&#10;kTli27rnIAJ/CgCpHbWcW27tbGeEqd8P70rEqOTuIKnDYB+XGeKALws9Jka3cG8NyZFe3kjLuihG&#10;zhQONxOcjrigAnj1O7P2jWJFtLdnaNZSXluFjYhxuiwdw+Xk44oAgh1QXfmGHVYkjedSmYfJPygK&#10;jAbQcEAH/eoAlgmhkuVmuHhkskVy1u2XSRujt8o7grjNAEUh+wLIm6FLkjM9vb70aNX+fbtACkgf&#10;Nnpx1oAqXV9YXbWkemo+pomWllMbFIpCeFHYOce1AE06T3TMYrCATySfO4UlhGOQSR0HHK55/CgC&#10;48CRXqtfxRS3DqZ45bZzALdCuFLLGVHHfH40AV4bDUpIrtP7IttQu1kEpErMHjBHzSIQMM2Nv3Sa&#10;AA3EdjI7RxPJCknnQxFGT94DsG0kcAhjx0oAlhuf9Kn8yEsL6RR5jRoFibaoOGIBx2yOPxzQBRlh&#10;d9t1Hf2s8aMY5pPIZSCcbgAsfzk9mxxj3oA0J1ttOu0u7a1TUPLgZLdQ7KhfnaNpK/M2QcN34oAg&#10;lfW42jjh06ZUbC3Mssx8vBO4L5ZYqACT14oAcUto5BHLbwQu0akBSvAK53MpONpIxtxjmgCaKx80&#10;w6jJZC3ePbJB5M0cXmyR4xtQsOAAOOhoAzzo8cv+mA3BeImZZmYRvPAxBG0bhyjAfnQBKEuBbbrz&#10;dboJJLmOKVE3EM5wGwCCcHOaAHymwktn3XNtLYTP5iKmwXKSxj5j83OTkcmgBiWVukkckUNysSM0&#10;iws/yBZM78Oh+YYPy8nigC8y6OWiW2SaC+LKIJ90jwRKrbuuSAzd8fNQBDeQ6jdMs2tGL7O7Mguo&#10;Q7yKhw65jYfMDt+9igBlvqiXnnSW2pRQoJFJkkh8ooFwsbYKghSAPxNAEltf25mW4zA8RDHYNxSV&#10;lxvdgo75WgCv9lv7YvIbO1kupW3XC2pdJY45fmKhAoBIAyT93jrQBFc6rpl1Ja22hb9Qihb975sb&#10;hI5icbQxB2vwKAJ7mG9uWeT+yY5bp5NpeHawES8glx2OOV7+lAE0kUP2kretbI7KZFmhcwfZ0ZcD&#10;ATaufXH40AJHbX8aXdva6bBqE0RVws3Lp/ekQD5WJXb0NAFa4eeOaVGsjJYRP58cbL5ZaTO0bcdF&#10;IY5BOKALFtdLHczWqCJIbplJj8pUEMjqoIBx0/h3DigChLaOGj1BpIbsxZDMkLBUJIB+VY/nPo2O&#10;Me9AF6aDS7OSG+kaXU/KRjbW0bNHEZMEoMfKck4+VvpQA+JtbtUjuY7W6tp5SFkknuGlVEY5UNHu&#10;YAcntQBWkFkkw+0oqT3WPLYkBm+T75UnGCR93GOaAL8WlmWS3vLmPakREqRpLEjzSpxhRuU7doHH&#10;Q9qAM1tPhkaS4tVeG4jBIuJn8rzLZyCMZYYZSF6c80AEkc0cC/bow6b5LpdkaAcscAnoTznNAE7G&#10;wmtpHWa2GnsRIXwhuYpIx8xO/nnI5NAEcMdpAYrmztrhXLF0CsVQI33iSh+YYPy47UAWo7KC4lik&#10;g04i9mlUxXyvIyxxhsnHBwzfxAc4oAW6F7O2b5oY7XzGi84eZ5oBw4yjA7h8nJwaAGw6hJfedOLt&#10;CiyKol8pY0RY+EblVYKwwenU0AJb6jZzMZY7izhtCGVlbdtlYY8xuAeSCuKAGPFdac7rBDbvKygz&#10;x2uROqv8xURABThfmLdOKAKOoana6nNb2Gjwtf2VtzOZkKqs5P3RgEK3A70AXJobyXdFBp1oZSw3&#10;x24Hyp1GSuRg4+7nn8KAJZbUJeeZqVrH55j86CW3k8lbVCuFO1MLkdwPxoAjjspfs08U0J1KaGUX&#10;C2z5BU4yzps4Y424xQAKz2pkuZopUiD+fbxOCXB3bBgLnAIboelADYL2BbqaIy/LqUwKB4fLKSMi&#10;qdpxnHGN3T8aAIbiwmMsN1PdRajHCWEyfZySpbAPCx5Yns3OMe9AFy5OlafMt2ifa5IYnS3hLyR2&#10;wfBMe7JHzE4O0/SgBi/2vaCCcWVwZp/9dc+c0kSRn5lBjLkYyT2oAjb7AJ900S288qg+bLjOAv32&#10;VjwpP8OMc0AXoLRma21DyAkoIljMEscLTyxYxhNy/LgDjoTQBlro15dSPeQ6ev2gEub+SXynltZC&#10;OVBwQVKqOPWgCVt8UPlSgLGkslwsTRrGGYuRjcRgkdcigCeZbWa2kklEE1iSCJIjC80LxcsSz4PI&#10;IwTQBWiSyRBJp6yWce75WZ2Vdj/fwynD8H5cZ4oA0RBa+fENPs5BO5QQXis0oVVfJCrnAZgTu70A&#10;VtSXWL+UxamkMWnKzRtN83m4PzgGMg7h8nzNQA621JrlZEtL+2jgjZTsWERBNuAjY2j5WAH1NADb&#10;e7tnl+1tFbrAqHZHuPkuwwHfaAecFcUARtbGxQefN5kpYSzWlluWVQ43bBGoVTt+9npx1oAhn1Cx&#10;vfsy6YZrlYzl/tClzE5bAHyghX6UAOuI552YJaQyXFxNwIhhigHHK/Tlc8+nFAF2WwCagv8Aa6Rz&#10;EI06+Swi+zKy4H+r2jPqBxQBEsbi3u7cW0d3dwsHENyWCxcZMisMqzEbemaAIiWtJGnntnuYt5uI&#10;PLQ4BB2jb7MGPHFADoL6L7XOofykvpAS88O0xSFFBAyM47ZHH40AV5YJVkhvxcQ6gyM3mtHbsNpy&#10;M5VY8tnruxxj3oAsy28NtcJqI0+LUZQjiHbJJHECwO3IYBtxOPlP0oAljm1Ox8lrK0uElkISeWWZ&#10;/JAOSF2sxAAye2KAI5YrczebeWAFxIoVZw6MoUKTvYMeFP8AdxjmgCxDapMIrtPKsgrKytHKkMk8&#10;kYHCAsvG0DjoTQBROlzmZ7iwtSHjXIvZHVZZrdmH3VLAAqQPzoAZci8eM2txCq2cLyXJjeOOLe7O&#10;cDOMe+c9aALrLbmzaJZLJtMVRL5cHlmeGRBlixb1yBk/hQBTit7WNVu7WxuLcg74R5pWJUcnccqc&#10;NgH5cZ4oAvCy0l/s7hrtrkyrJbyRl3RQjZwoHG4nOR1xQAk8epXh+0avItpAztGsrF5LhI2Icbos&#10;HcPl5OOKAIYdVS681odViCPMpQGHyD8oCowG0HBAB/3jQAvnwSu81w0MlmkchNu2XWR8YdsqOpBX&#10;FAEs17pLCOewuC17G3mNtXfCvBX9442nCg460AUWlu036iJLO0uWIdCEVI3UkqDtyxLEgnNAFptR&#10;lia1udQuyLO9ka2SO32ht6gbm+VeCCR+dAFK6jSOWSwimniyCFu2QONsilmZs8dT0/CgC39luY9I&#10;g/tBJrq53EWnk/Judv7xGeOBx2oAPs5tzJbXIuIrpY0NzH8pfCso4xjjPWgCJ5rFmazW5uIrNw0f&#10;mGASho25YKWO4MrFqAC0j/0eaygv/OiDKLafKpuEWdxBABz83Oc0AOuEt59tq1lDc+Xt2zpLKh89&#10;gJAXAbDevAFAEkd1LfSNbJczNcxhfLjVB5XcMDlScDtmgCrI8ICm+tnMkib5ABhFXIGUL59c45oA&#10;dawwXBWVYWvbaJvLVZVaFo3IBQoc4cbjyBigBz2ulpeyWssT6e8pG13EigpEeUQ7+h470AW/tA+0&#10;tZsZY0cFh9oQSfJt+VEJ55HGOT70AZL3dm0guFa2tdLKkS74Ggy0Rzl2L4bt0AoAuTmVZUjM6ABF&#10;3+Q5aAQkFkOMnliF2+ooAmuJ5LW1tY5pJmzKJodiiMbuAc9D+tADpZZ7+2LtCJdnyGeZkDkZGF2q&#10;ueOe/NAD7u4tdK8iWS4ED3ey2t7cxL9nKgD75xuUqe+aADffSTtbRtaNZSgsJVUfvUAwY0IwvBB5&#10;xQBLJHp8sJvrCcNIpMm04miDHpvddp+XOPSgDOIurZ/t4mhtb2RRIiWirGhRiVXKszbmLAnNAE0+&#10;p3BubT7ZLOml3PmRuFRFLSqAW5ABBBI7d6AKdzD+/mgEsyhgRDLKAMLIu5mb1ByeKAJ5ba4j023O&#10;o2kt7exsfsjRebECW4yxUkMOBkUAOI1JfMsZ791niRTdWssK7RhlBIbAOO9AFd7W0ZGhkJktpZBH&#10;HJH+9zCeX2gkEMCWoAms4JHtX022uUmgQgQSuAhYQ5BKnGCRuGQc0AK9vasht5ra3HmGMC4hkeOR&#10;pwBIC+GI/LFAE8VxaXjPbBLuSeIBhIHEo4yCgXb0/WgCk93axwrvWS2mmiLtGIQnII2lWfdx7UAP&#10;tYYZpftlws18sYEcQYmMQyMMqy4zu+Y88CgBZbjSRepprfaIJiQMujCMIn3lUlhnJI6UAWJZ45JZ&#10;IJI/siynbCb1QxZMcBSOQOwHU+tAFJb/AE5bhb2a6tYdPwYnUwtGgKdSxLncOeoAoAku5xCIrK1u&#10;Y4YhgXE9sTLC0RG9DySASwXbjrQBentry3sIGnMptTJ51tHhQWlJB5AAI6daACQyXESnypZpMbSy&#10;OiyhTjC7SvbmgBuoXMVhNBEWmto7hBGsc9un2VgoHDsRuDKR2NAAp1Ce8lyLSewlG6FTiMugABRC&#10;uOOvagB10umTA6hYRiS6iJlAJkkhQHgb3UrnbnFAFDz9YjlF3FqlrBdkeaLeK3WO2CuSgJLFizZB&#10;IoAfcteF7WbVgJtOvJWiAhdQxdMbzhQMEZHagCKa3kMr2UZZF2kI88ZDKjqSWOeGHPSgCUWb22lx&#10;SarFI987YtpbffA7kHHJUnjgcUASIrr5tjcyXBkhjD3omCyEFXUYXABwepoArOLAW8kEE7QwTt5c&#10;TLFvd4yckj0KsTQBNZ20hjltPt32jaqrazFlVcR5DMNo+983fNACTXdi4h09ljuJAUBmhYp+/ID5&#10;kycHr/DigCVbi0v1mT7NKlypVYZncMH2kgrtUcAUARLqNlAqS3MjxXUsZHlJEAigkAFC+/A5754o&#10;AZCLVwrR+dcwI4j88AqFkIBQr1B+Y84xQBO9tY/ansyJrVW4QThmT5eSqHcOvFAE7tHFcfZnSa2e&#10;cfuxIo3GIrkKu44x/Djk+9AGa+o2ct+knmpBo8cbi6M9sYoyyHkOzOd3X+ECgCW4m2SLEk6CIEbz&#10;A2YvKI3oeSSNxC7eeRQBZvLa4htoJJ4JHjWTz7YHfGN5IOSFxnBHWgB8k+q3qIiXZuWjXa8ZREC7&#10;v4fuk8DPfmgCLUYP7OaBrqJQt2UihjZV+zlEAzvJAIYH3oAnjOp3Ny0IisJdPcF0SRNjPEMDZGQQ&#10;DgjPSgBJI9LKPqFo6w3BYSFlyU+XgBnVgcLnHoaAKSyXcMn2yO5hiudpmPlIBEFJ2qArFizEqTmg&#10;B893cqts9yxisL52jCxBUlaWPBLEqoAIOPzoAhuLV/tMsEzzrIYyIZJRwiyISzsB97OTxQBIbjyN&#10;Ns4r8z3eoKxFu9uphBz8p3N3HTigBSpKT291uhmjVRcfagrMdjqPl2AEDNACrLpsaMh1Bkimf7NB&#10;5UYlzE/3tuclSrFuc0AJbqq2jaVaahvjVgsd6u3bJ5WckEDAOWGaAJpIY5ofspSGaP5VWRJPmN0w&#10;EgL89fpigByNaTs8PkXa3gVPKaFwSyjOV2kYwD/OgCs+o2weOOYXUDGB3nR7dVTJwBtaTce9AEdq&#10;lpK5u2Sa/gjcRx7iYfLkYAoVx94bm5FAEtxb6e9+1o9nLA45j8/zvKVV5KrhgGycUAWGub43P2P7&#10;YYPM/wBXbXFuPL2MvRXbJHHAB596AMuQwS3IurqO0/soHExZGjQeWfmLEyYbOf4QKALk7yAw2kMk&#10;CW6AecsQZkMJG6MgsT1IXbjrQBPNaTWlnHPeK1vFLKs1uYwYpHZSOy8gcdaAJWmmvYQg828WNT5s&#10;rMhdemIwu0npmgCHUHg02KELmz+2hIoYnhVYnCAH942MhlI9aAJ44tSnv5DN9kntZI90KnCZjxgo&#10;m0gHkE9KAGT3+ksEuNPuS94jeY+F3wqCCv7xxtPyg4oAoNLdIH1BZLO0uWIeM7FSN1JKglcsSxIJ&#10;zQBcbVJImtbnULsizvZGtkit9obeoG5vlXggkfnQBRu0VZHsIppoQwIW6ZAw2yKWZm7dSRj8KALf&#10;2S6i0iD7eJrq4DEWnlfJvdv7xGfQcdqADyDB5lrdi4juljQ3Mfyl8Kyjj7vGetAETy6ezm0juriO&#10;0YNGH8gSho25YAschlYtQAWsY8iWyiv/AD4gyi1n3Km4RZ3EEAHPzc5zQA64it5gLc2cFwybdkqS&#10;ypidlEm5wGw3/AQKAJY7qa8ka3W6ma5jC+XGFHk9ww6E4HbNAFN2iAVr63bzJU3uqjCBcgZQvu65&#10;zigCS1hjnKyiFr62hIjVJFaJo3YAxlTkhxuPIGKAFe00wX0ltcQvpzyldrOJFBSI8oh39Ccd6ALh&#10;nX7SbJmmjjcMwFwok+Tb8qJnkZHGOT70AZD3Vm8n2hfs1rphUibfA0GWiIOXYvhu3QCgC5OJEmSM&#10;zxgKi7/IcvCIWBZGxk8sQu31FAE9zcy21raRzvMy+aJodiiP5uAc8A0AOllmv7dpPKEhT93507IH&#10;IyMLtVc8c9+aAH3V1baR5EklyIpbwpbQQmJfs+wAffJGQVI9aAE33stw1rE1o9nKCwlVR+8QcFEI&#10;wvBHXFAE0qafJE19YTb5FYybDiaIMem912n5QcUAZpE9s/28SxWt9IBIi2qiNCjHauQzMGJYE5oA&#10;muNSn+02n22a4TTLkyRuFRFLSqATyFGCCR270AUrmL/SJoDJMAQRBLIANqyLuLN6g5PFAFiS3nj0&#10;yBtRtJb2+jJ+yNEZYhluMsVJDDgZFADt2pAvYz37ieKNTdW0sK7FwygkNgHFAFZ7SzZWjlYyW0sn&#10;lRyJ+9zCeX2gkEMCzUAT2kMrWr6bb3Uc9uhAhlcBCyxZBKnGCRuGQaAFeCyZDBPbW67zGPtMMjRS&#10;NOAJAXwx/TFAFiG4tLtpLZVu5JolDCUOJF+XIKBdvSgCg93aJCAySW080Rd0EOzuNpVn3ce1AElr&#10;bxyy/a5hNfxxgRxbiYhDI65VlAzu+Y88CgBZrjSRepprefBOSBl0cRhE+8oJYZzkdKALMkyySSQs&#10;gsxKdsJvVDbowOFUjkDsB1PrQBRXULFbhbyW5tYrDBikUwNGg2dSxLncOeoAoAluZkiENlbXMcMY&#10;x9ontT5sLREb0PJIBZgu3HWgC7PbXltYQtOZWtTJ51snygtKSDyAAR09aACQS3MQYwzSyBdpZHRZ&#10;ApxhduO3NADb+5j06aCPfNbJcII1imtk+ysFA4dmG4MpHY9aABTf3F5LvW0nsZRuhBxGXQAAohXH&#10;HXtQA66TTpl+36eA9xCTNtJkkhQHgb3QrnbnFAFBrnWUkF3HqlrbXOPNW3itxHb7XJQElixZsgkU&#10;APne8LW0+qr5unXkpiAhkUMXjwXbAAwQSO3egCK4gcyvZKHRArBHnjIZUdSSxzww56UASLYm20yK&#10;TVInN67YtpLfdA7kHHJBPHA4oAlUOnm2M8tw0kMYe+WYCQgoyjC4AOD1NAFVhp4tpLeCd4YLhvLi&#10;ZIt7vGTkkZ6FWJoAntIJPKlsxf8A2jaqrazFlVSIshmG0fe+Ydc0AJNeWMiw6cyRzyAoPOhYofPK&#10;h90hJwev8OKAJEntL5Zo1gljuE2rDNI4cPtJBXaBwv8AjQBGNTsoFSW7keO6ljIMSRYRQSAChcMQ&#10;Oe/agCOFbN9jxma5hRhH5oBULIwyhXqD8x5xigCxJbWJuWs3E1sjcRrOGZPlOSqncOpxQBMxjjuD&#10;Ayy2rz/6lXUbjEVyFUscY/hx196AM99QtJL1JWlSDSI43+1efbGKMsh53Mznd/wECgB9xLskWKOe&#10;NYgRvMDZiMJG9CMkkbiF2+ooAt3ttdwW0Ek8DyRLJ9otl+eP5iRyQuM4IoAWSfV79EQXX2gxja0Z&#10;RECBv4TlSeBnvzQBHqNuunGBrmNQt2Y4oo2VfsxRAM784IYH3oAnj/tO5uWgWCxm091LIkieWzRL&#10;gbI2BCkAjPSgBJINKKPqNq6QXJYSFlyyjbwoZ1YHC52+hoApiW8if7XHcwx3AUznykAiAJ2KMMWL&#10;MSCc0AOnu51FtJcOYbC+do1WIKkrSx4JYlVABBx+dAEM9tILmaGaWczNGRBJKuBGsqks7D+LOTxQ&#10;A9rjyNNs4b8z3mpKxFu1sphBz8p3NzkcDigB5DBLi3ug0U0aoLgXQVmbY6jjYAQM0AIsulIjIb9l&#10;jmf7PAYo/NzE/wB7bnkFWLd6AC3REs20u01HfGGVYr1dpWTys5IIGA2WGaAJZYo5ovsrRwzxZULI&#10;knzG6YCTL84z9MUAPR7O4d4vIu1vAq+U0MgO5RnK7SMYB/nQBWk1O2Dxxyi6hYwO86tbqseSQBta&#10;Tce/SgCO2jtJpDeOs1/BG4ji3Ew+XIwBQrj7w3NyBQBLc29g18bR7SSFxzEJ/P8AKVF6quGG7JxQ&#10;BYa5vWufsZvDBv8A9Xb3EA8sRsvAV2yRxwAefegDLY28lyLq4S0/socTFkaNB5Z+YsTJhs5/hAoA&#10;t3DvmKzge3SBAPOWLcyeSRujI3E9SF246igCxNZzWdpHLdhreGWRZoDGDFIzqR2XkAY6+lAErzT3&#10;kIQebeCNT5srMhdeRiMLtJ6ZoAivzFpscXlk2f20JHDE8KrCwQA/vGwCGUj1oAmjj1We+kMwtLi2&#10;ljLQg4QGPGCqbCAeQT0oAZLe6QwjuLC4LXqP5jlV3wqCNv7xwVOF3Y60AUGkuU8zUFeztbljvjOx&#10;UjdSSoJGWJJIJzmgC42pSxta3Oo3RWyvZGt0jtyobeoG5vlXjBI/OgCldRqkj2EM00O4ELdsgcbZ&#10;FLMzdupxj8KALX2W6i0iA6gs11c7iLTyfk3O/wDeIzxwOO1AB9naASWtybiK5WNDcx/KXwrKOOBx&#10;nrQBFJPp7M1lHc3EVkQ0YkMAlDo3LAFvmDKxagAtIwYJrKG+NxCrKLWfcsYbyvvMCADn5uc5oAfc&#10;x28wFs9jDclNu2ZJZUPnsBJucBsN68AUASR3Et9I1slzMbqML5cYQeVjkMCSCcDtQBTleIBTewMZ&#10;ZE3uoGEC5AyhfPrnHNAD7WKKciUQte20TBAsitEY3YDyyhzhxuPIGKAHPbaWl7JazxPpzykBWcSK&#10;CkR5RDv6HjvQBcNypuDZkyxxuCw+0KJPk28ImeeRxjk+9AGQ1zZtIJ42trTTGUibzIGhy0RBy7F8&#10;N+AFAFyfzUmSNp49qou/yHLQiEjchxk8sQu31FAE1zctbWtpHPJMw80TwhFEfzcAluAfxoAfLLNf&#10;2zOYhIE/dmadow55GF2quRgZ780AOuri20kwSvciB7vZbW8BiU2xUAffOMqVbvmgCOd76TzrdHtD&#10;ZSozCZVGJEAwUQj5eCOuKANPTptsb/aJ4Ib/AD5yGGMjcG6qWUFQBnPXqKAMfU5YZdSifS4bVvsp&#10;HmxmL55nkOXb7oG4Zz1oAuQyX97MtvevYxMq5EsS7VlYfxx5Axn6UAVAkyXEvlw/a2sWXcVZTK4l&#10;kDBULEDG1hkZ60AV51tLndGbW8ildzNPYqVyjN8rEgPjG0Ln1oAttD5ZNpBGIHkBhgmnVjG8e7O0&#10;ZyQMDgHFAEKR6hH5WlQJaSxvvM8szh0VieQkYBPC4NACtf61BcwQzLbxXEXyoyhd7lMBySA2M7hy&#10;aAJ7uKKcpcSWk73MTmTywysjyO5ZQeVG05C59KAGwpdytNbRwTQRLmWE798SsR86q2cKq4B/GgBL&#10;Yx6jbzzC6jihASeS3X/WiIyKB8v3Gf5gcZoAl2BJZlt5blhIhiVyhWMIo3RsSjEq28nAxgetAEen&#10;yRyWaW17qLCZiI4XjLMsMqA7gofbkHI6UAQxadp4MzxXKtdyuPtSu4R3OR5YIViNo+Vjz7UASSTO&#10;bmOBpLa5SNeYRH8qqTjZIGAPbtmgCXVJ2trOJdQRXjD7BCjKUgHQIADwqnovQYoAWD7XDZwzWkwh&#10;S5IjlnuWDyRtuOMf3VZdu3mgBkl5YzT3EU1v5rPF5glKYiLIQEHyA5yGbHFAEtkjz5hiT7NbOhSG&#10;4m2su/BBVV3ZO18jpQBQW2dRdtPYrFDbuJEjhxukA+8Ix05PJ5oA17FoA8jXbpb6qWa5WO2QopDZ&#10;UqxQbcDOevUUAZl26yanBPpFtaAQBUkjMZ3SlydzDcoAYZz1560AWoH1nUbpbOaOzWZd5M6kLHI5&#10;+88eQCpI7Y5oAhbzFu5go+0XWn7F3rtLsJXBVVYnGArc5I5oAinEM8cqyQXz7iHms2ZG2yNwSAr4&#10;C4C80AS3C5zp8CgTzbwrXK4idAQdm8joAMhWx0oAjS0ms1jsN1rIzg+e24OqZP8ABGMjhcGgBkup&#10;eIo7m3t9torRApGk4CtJ5eBIxZNxBO4c0AW5YY7hkkFqYbqAlnMRV1aR2LKo3FRtOQufTtQBHFDd&#10;SiW3ija0sUPmxzxyZHmfxIu04AGBn60ALbT/ANr2srpfxR2nyzfZHQyOsDSKoLAjDP8AMCRuoAmW&#10;2sbZ7hlurxXlXYLmFCECrloj8pOw7yQB0HrQBHY3CyWENtf37szyBbbBYiF0B3Y3bc5BHSgCKOx0&#10;yOW6mWaR9TdgJlm2jex/1YwrEbQNrHn2oAJbiNbqOFjaTwxR7mUIVbk/6tgR3I6jNAEt7Lc29rCL&#10;60Wa3EhH2eKRCsAJ+4FYjCjqF6DFAEUcbRQxXNtI0EtyT5rTOd0J3FRxnAVkxjmgB8VzbSXEpe2D&#10;GWEFJGU+X8hCx9ATg7mxxQBJYw393IbS0tHiikV0S6uHjMQkPDKoLbjtf2oAqm3ZDei5tVtmtmVo&#10;hCqjfgYKx9uvJ+tAGzZSLEs8t5Ov9ok+aojUrGxPBBKDaACc9eozQBjajcrcalbtpMNpLJD81xbN&#10;FtMjOfnbcyAAjOevNAFy3jvLmfyr4Wq3gBy9thVdu7x5Axke3NAFWaS7NzKtsi3cthsTZOAHZZXD&#10;AK4P91uQe9ADXWGdJIjDcQMcG5txskKSNw20b/u4Vc0ASTwsyGwt2hijlLKs8mUEi7gdmQOmBwrY&#10;oAYkN1bQw6aLi1kjkJ8wSATRoC2MqnXhcUAJLfarbTQRSvbwyx8KxA8yQxkBySgbbncOaALMwiuv&#10;JkFk0c8Mpk2qVbe7sWUEsRwc7c+lACRxzs9zAsM9pbw/vLaZW8yPzG5dV2nAC4H50ANtriPVLaaR&#10;L2CGwXbcGFkYzGIyKF+XG1n+YEjdQBNb2sNvJM0bXjLKCPOthxtU74jgn5TvJx2HrQBUs3tri3ih&#10;1G9m+0ySFreOJnVYHQENkNtzkHtQAtnp2nxzT3MLt/aEpWORJiPmBP7rjcRtHyseaAFae5e/S1ih&#10;tbpIlYybiEUbjzGwYZ5I7ZoAn1G4uLe2jj1CBXIfYIYmQpb5GAgBPCr124wMUANRLm2tEuoppCtz&#10;iOWS6kDGNwxxgDhVK7cUAMN7a3M8sLW4nlmi85t67YQY8Kg3AE4O5scUATWNk7s0KQywmRDGkzNG&#10;UD42kKpfJw/t70AUpUucXi/ZYoI7YqYYXUKHUfeEZXIyTyaANzTj5fnfaLm3t9SUeZ5ltGSrFuqZ&#10;UbQBnPXqKAMXUXFzfW76PHYNDCwNxGqFJZmdsseVA3DOevNAF2FtSvZUt76W1Wf7qeUgMTnvKpYK&#10;RkUAVpSsc8xU+fNYGMFzgysJZAVVDnAGG5BPWgBkklvdQmE21zGrOHmtW2M6u/DHh/u4VaAJrpI1&#10;8ywiQQsdyxTzp+7kBYNtBGeMDgNigCJUmto4tOWWyNuwJmkk/eAHJ+5GAegA6UAMF5rlvcW0LR24&#10;MZJ4K+ZKYyN7HAOM7l5oAkuYLW9lgleyljvYpHuDDEw2szuSA2WUYOQuaAH2cNy0kyR281nbRj/R&#10;ZVcyIGP3lXn5Qpxn60ANtrmfWopvs0sKWY/0ho5T8/ltIoA24IZ/mBxn1oAtRW9vBNcBZrwTSLsW&#10;5t0xGAo3Rd/lO8nHGB60AV7WRWslh1PUZ7iSR9tuoZtkUqA5wDtznPagCKGx08SzPFM02rTkfaYJ&#10;yqg9BGCckbR8rdaAHSFYrxI3W3unjj/eJEAm0E/6tweOcdQDQBJql3fRWsMd1bxyxhzEtm7L5cA/&#10;ujByFHULjAxQA63iure2jntbhLczqIZ7mZxI0ThjgIDwqMu3FAEbXEFy8sTxwyQyoJXkXKKWQgRj&#10;5Qeu5qAJ7GC5uMwRiSGORTFA8ojkhVvukYZwx2v7e9AFGS3iiS+NzAtqLd1ePy1GZAMgrGFyBkjn&#10;mgDd06ZVRzcTQw34bzlMUZAYN1BZRtwM569RQBj6nPDNqUculwWrG1x5sZiw0zucu33QNwznrQBa&#10;he+vZhBfSWMLAZEsS7Vlbrvj4GM+lAFULMlxKYoftj2LLuKlTK4lkDBU3EDG1hkZ60AV5ks7vcj2&#10;l5FI7maexBXKM3ysSA+MbQuaALbRiNmtLeIQtIGhgnuFYxvHuB2gnJAwOAcUAQouoR+VpMCWcsb7&#10;zPLK4dFLHkJGASMDBoADf6zb3UEEiWyXUfCMAu9ymA5JAbGdw5NAFm7iinKXE1pO9zE5k8oMpR5H&#10;csoPKjaSQufSgCOFLmV5rdIZreJAZYfm3xB8fOqt0VVwD+NABamPUoJ5xdRxwgLO9uoPmiIyKB8v&#10;3GfkHGaAJRGIpJxbT3JMqmNXKFYwqjdGxKsSrbycDGB60AR2Dq9mlvfakwnYiOF4yzLDKgO4KH25&#10;ByOlAEEOnWAaeSG5VryZx9qDuEdzkeWCFYjaPlY8+1AEsk0n2mOAyW1yka8wiP5VBONkgYA9u2aA&#10;JdUma3s4xqKBk37BCjKUgHQIADwoPRegxQAsH2mCyhntJhClwRHJPcuHkjbccYB+6rLt20AMku7O&#10;ee5jmt/MLReYJSmIyyEBB8gOchmxxQBLZRPPmCFTb2zoUiuJthUycgqq7sna+R0oAorayxi7Mtis&#10;MNu6yIkJXdIF+8Ix05PJ5oA1rIwh5Gu5Et9WLNcqlsjIpDZUqxQbcDOevUUAZl3IsmpW8+k21qVg&#10;CpJE0Z3SlydzDcoAIJz1560AWoJNX1G7W0nis1nG8mdCFikc8l48gFSR2xzQBC3mR3U4RftF3YlF&#10;3jaZGErgqiMTjAVuckc0AR3AgmjlWSC+beQ81mzI22RuGOFfAXAXmgCS4UHOnW4UTyhwrXC4idMg&#10;lN5B4AGQrY6UARraTWax2ANtKXB89sh1TJ/gjGei4NADJdS8QQ3FvBstVeMFEjmAVpNmBIxZN2Cd&#10;w5oAtTRx3LxyfZPJurcln8srIrSOxZV+YqNpyFz6dqAI4oricTW6RtaWEbeZFNFJkeYeWRdpwAMD&#10;PPegB1tOdWtJXjvYorPKzfZWj8x1gMigFgRhn+YEjdQBMtvY2z3BW7vFaVdn2qFCF2rloj8pOw7y&#10;QB0HrQBFY3EclhDbX2ou0kkgW2I3EQyIDu+9tzkGgCJNP0xZbqRZnbUnYCdZdo3sceWMKxG0Dax5&#10;9qAHS3CrdxwF7O4ghTcyhCh5P+rdSOeR2zQBLfS3VvaQrfWiz24kI+zxSIVhGfuBWI+UdQvQYoAh&#10;ihkjghuLeRreS5J81ppDuhIYqOM4ClNuOaAHR3MEk8oe2D+bCGWRlPl/IQsfQE4O5scUAS2MN7dy&#10;G1tLV4opFdEubiRDEJDwyqC247X9qAKrQNH9tE9qtu9sytEIQvzgDBWPtyeT060AbNkwiWeW/uF/&#10;tInzUWJSI2LcEEoNoAJz16jNAGNqEy3GpW76TDaSyQ/NcWzR7TKzn523MoGVznrzQBdgjv7qcRX/&#10;ANlS8APz22FRz3ePOMZHtzQBUlku/tUq2yrdS2GxNk2N7LK4YKr5/utyPWgBjrBcJLE1vcQO2Dcw&#10;DZIUkbhtoD/dwq5oAlnh3odPtTFFHIWVZ5coJF3BtmQOmBwrYoAasV1BHFpontZI5MiQOBNGgzjK&#10;pjPC4oAbLfapbzwRzPbwSR8KxH7yQxkBySgbbncOaALU4iufIkFmyTwyGTauxt7uxZQSxXhshc+l&#10;ADI4p5HuYPIntLaH95bzKd6eY331XacALgfnQAW91FqlvNJFeQQ2ChbhoXVjMYjIoX5cbWfLAkbv&#10;WgCSC3gtpJmja7ZZQQZ7YcbVO+I4J+U7ycdh60AVLN7Se3ih1C9mN3LIWt442dVgdMhshtucg9qA&#10;HWen2EU09xG7DUJSsciTEfMCf3XG4jaPlY80ADz3El/HaxxWtzHErGTOEUbjzGwIzyR2zQBY1C4u&#10;ILeJL+BXCvsWGNkKW+RgIATwq9duMDFACRx3Vpai8iuH/wBJxHLJdSBjE4Y42joqsu3FAEZvbe5m&#10;ljkhFxNNF5zb12w5TCoCwB4O5scdqAJrGykkdokhkhMiGOOZmjKB8bSFUvzh/b3oApSx3YF4ptoo&#10;I7YgxQsoUSKB8wjK55J5NAG3pzbDMbq4t7fUlHmeZbRnaxbqmVG0AZz16igDH1F1ub63fSEsGhgY&#10;G5jVSkszu2WPKgbhnPXmgC5C2qX8q217JapN0TykBic95FLBSMj86AKsoSOebYxuJ7AxqXODKwlk&#10;BVEOcAYbkEjmgBHaC4hMAtrmMM4ee1Ox3Vn4Y8P0wFoAlukRfNsI18pzuWKedP3cg3BtgIzkYHCt&#10;igCEJNbRRaastk9u4Jmkk/eAcnhIwD0AFADRe61b3FtE8NupjJwFK+ZL5ZG9jwcZ3LzQBJcw2l3L&#10;DM1jLHexyPcGGNhtZnclQ2WUYOQM0ASWcNyZJkjtp7O2jH+iyhjIgY/eVeflCnGfrQAy1uJtZil+&#10;yywpZj/SHjlPz+W0igDbghn+YHGfWgCzFbwW81wEmvBPIpQXNsnyAKN0XQnad5PbA9aAILWSM2Kx&#10;6pqNxcSyOBbKGbZFKgOcA7c5z2oAihs9PEszxStLqs5BuYLgqoboIwTkjaPlbr7UAOkZI7xYpBb3&#10;LRR/vEiGzaCf9Wyn1x1ANAEmp3d9FaxRz20UsQcxLaOy+XAP7owchR1C4wMUAOt47q3tkntbhLdp&#10;1EU91M/mPE+44CA8KjLtxQBE1xbXLyxOkUscqCVpFBRSyECMHaDnO5qAJ7K3urlTbReZDFKpigkl&#10;CSRK33SMM4Y7W9vegCnLbpCl6J4ltVt2RoxGBmQDIKx7cgZPXmgDc06YIj/aJoYr8N5ymKMgNuzl&#10;SygrgZz16igDG1KWKbUY5NLgtT9lI82PysNM8hy7fdA3DOetAFuGTULyUW97JYxMASJIlwsrD+OP&#10;IGM+lAFRUlS4k8uL7W9iybtrAyuJZAwVdxAxtYZ560AQTpZ3O6NrS9ildzPPYqVzGzfKxID4xtC5&#10;oAtNFsY2sMYgMgMME06kxvHuztGckDA4BxQBEkV/H5WlQJZyxPvM80zh41LHkJGATwuKAFN9rdvc&#10;wQSJbRXEXyowC73KYDkkBsZ3Dk0AT3cUU7JcS2s7XMTmTygysjyO5ZQeVG05C59KAGRLczPNbrBP&#10;BGgMsJLb4lbHzqrZwoXAP40AFqYdSt55luUjhAWd7cf60RGRQPl+4z/MDjNAE2wRyzrbTXJ8xDEr&#10;7CsYVfmjYlWJRt5OBjA9aAIrB0ktEt7/AFIiZiI4XjLMsMqA7gofbkHI6UAQxadYBppIblXu5nH2&#10;pXdY3c5HlghWI2j5WPPtQBJLNKbmOBpLa5SNeYRH8iqTjZIGAPbtmgCXVJzbWcSahGHQPtEKMpSA&#10;dAgAPCg9F6DFACwNc29lDcWkqQpcERyz3LiSWNtxxgH7qsu3bzQBHJd2M89yk1v5rPEJBIUxEWQg&#10;IPlBzkM2OKAJrKKSfdbxRm2tnQpFcTBCpfkFVG7J2vntQBnSWsiQX3m2SwQW7b0SHGZAPvCNTxye&#10;TzQBoy3N/NFI9tc29npaoskkEUZaUxxkZRVYlhzjccUAUPPjsJl+yRGaefbLbxjgsZjheuRx06Zx&#10;QA65S4uHS/urdBcyJ5lva27P+6i4yWXOVOfpQBHBJY28klvaRme4uvnGZPOczCPfjCsCuDxz0oAf&#10;BFJZ3UzW+m3n2m5CLcJamWUoDu3MpmZycDHfFAF8/aYLI2FvdveySt58EsnlTqw3481WTPDKSoGf&#10;4qAM+OTT4VlItoI72FyyPI7+YXJGcqrBh6UAVbi2NnLFA9ta29s2ZXmiuGmURrwSWd2clyw+Xdjj&#10;pQBbhtdNux9ls4ZZrhSDcyC4cfK5/clYt24bcr0HHegC9BFDa3FxZJJqbCDdwhEtupkUb9/yn5Ww&#10;Bz0xQBQsC0Zt4ESGK7mT/SZLhUVokyrDYEUIcAdSCaALjahaW7SahDq1x5Tthkt48ROyDZgllK7T&#10;t7UAZ97JodihMs8gt7cskUEiMdxbgsrleS3B69qAGS6WtzDa21rdRSm0AujFIsa3Miv80cRMYXPL&#10;D3oAs6fDfzedZQaaDOpw91Pk7W64Ukgjrgbs+1AFuDTLu2wL/T5Ws5x5UsQxvlORvYyH7rA+tAEJ&#10;mvjcJAFifQ3kEPkOqzZhQjIkYkuTyV4P0oAfG4ggFz9hnhsEIQZWSNXnJ+QpnO7uMdPagBsn23zn&#10;F5blBI4Gn24d0nW4bG8MpIC7nLA5XgmgCJiFuI7W7tZDIwYzCVpJ2jK/fwI2BAIK/MBigC6rX7RX&#10;Etg8VppyIsjwRxM58tMZVVkLMOcbjQBUle8tpbeNLkT3dwqyxrEiebiRsDdjKrjp0zigCC6t4pvJ&#10;uVRmvpo2kSJHfaiE8s65JU5/+tQAtlDpmnNPBYjzHnXcpjuDcM1wI95yobIweMHpQAsFqltdOYNJ&#10;uZpphGJxbTTApuLbnHms7HHBx0oA0j5tvbT2qSvqBeX7Ras8sFxGwLY8xGUchlYqASfvUAUY3021&#10;DS3Nraw3aSCRPMkYXBbjjYjA47UAU7x3MscMkEFrbMTI0gcsFiXg/vXdny5Iwu7HHSgCww0pke3Y&#10;SpNz54Wd3DIx/ckIpJGMp06d6ALtlaW8MsmmwJqS21uGY7P3sAMijfuXa2AwA56jFAFOC41BVhsr&#10;SCK1uHTZNLdQqREjMHAj2hVO0DksCaALj3cOnF9UGqTiB5Apjs0DwyugC/MdpG04549aAM6+udNt&#10;0UR6g8kETbUiktyWyeG2Mwzk4FAEE1pbeRCtnOstxbBLiO3uVEc8ol5SMsgXPJA45oAvaNDqFxLd&#10;JLpaSzRnmZiRsYDOBk5HXjd6cUATx2DwSRxajp8s6XSkTxSj94wBAciRsbWHagBtuLwTmK3thJoz&#10;yeSIXQTL5C44kdiWY8leG6jigCfZqAtoJJxLDbKPLkdIirGUH5CAOPUAfdoAqSQkOYdshklJFory&#10;ukwuWOH3KThQzbgTt70AJFbRWcv2eaFxhW8399LcbHGC5KI2cEFfmFAFxFnnSSSySCHS4VjlkiTc&#10;h2KwO1UclhhsbjQBWlkuLe6XDi6nnxLDHCY9/wC9OFBzkcDjnnFAEV1awyNb3c0ai8uU85YYpGDp&#10;GMcsoOR2/KgAtpdPje4gsAzPPymX8x2nEe/GQcjkYwelADcW+m3UzTabdJNchVmitZpZOGyGdWkL&#10;k4GOAaANGKMx2TadaBryB5PtNtK7xTpIN330KjoysQBnI3UAU3uo4I3UWVra3MMg8ozbml3HGQFD&#10;AjHfPSgCperdwSwx3FpbW1q7F2khlMg8tcZJkLs+WJHy5xx0oAsM1vdJ9jgmk+0NzdsjmR9hP7kL&#10;GG3DHy8gcUAWLT+ztPkns7SPVVSH7itve23zAByw2tgNhR6jFAEGn3N+HVPIgguCm1zLCqiGMlXw&#10;m0BDjHVgTQBNNqFrZyfbhqc8hmfLrBHuiYxjZjldoBxzigCpOdNtEP2O5nljhJVElt2OC33tjuOp&#10;x3OOKAG3em3EsFpDFqkUl5bItw0MkaLdOj/MiO0e0dSBQBJpFo07XFrBZNPeIG868mZtqyde5yBz&#10;gbvQ4oAt2mjCwzHdWUsttMmyaMMS0hyPMYs/IYdqAGW0crXCRQ2EdzoYlWIRSt8piBB/esTuY8le&#10;D1HFAFnF4Yxc3kMqWKEo3ljb+9/g29Nw6gA5HtQBUlgjSZYp1KtcuDao0zR3X2gkbtyZAAZsg/Lx&#10;QAAo84t5YZlUBhIshkkMZH3/APVnow2/MKALMksqpPJm307SY0DtaxBmZ40IyFByRzjNAFbEsU0E&#10;FuqTCbE8aw7PMbzDhV2nIGB7ZxQBHqS3MogkSERXMyb4oV3NsjJGcgnKnPegAtja2fnpaxF2uDlB&#10;HL57vcCPec7WJGDwQRxQAhaa1uXxZ3Hn3YQXEdqZJZFGWDFfNZ2IAxwKALkcsNjZTW1kkt55kgns&#10;muGWWGQs2PMjYZJDKxXbnIzQBBDdxQ+fc3tjaQXEEga3jy/nbjjIKqwPtyKAKF88qXFvb3VnbRRz&#10;EzPJ5pk2wpwQHZy+WLD5d2OOlAFyKO2nV7ax+0faiD9pZXaQbG/1O2MtkYBXkenNAFy3g+yO2nQ3&#10;OpIYEO8qnmwqZAN7PhWAVtoHtigDP09pVEdtaIiXjxstxPcoNkSlgwKhVC8AYyQTQBbWWw0gyajF&#10;q0/lOfmWz/eQSOgCncrKwwcc4oApTLocCqbeSW6gtmAjWVHjAZ+pUsBycZ544oAS7sHmSALqEVzc&#10;WuLnyHES3DrIMpGzIF3ckCgCbR7LzJJIHsVkuCd01zLJhwygEADrjBGM+hx3oAt29hICUurGZ7WZ&#10;THNE67ZHGRvPmuPlbIOOaAIgxt5zHcWqDQjJ5CWz4lR4Vx/rXGWY87eG7cUATxQzPbxPLZyQ6VH8&#10;rNGpUtMPubV79TgdPagCve/bQ4tFhaITMEsUlLLOLhj842kgLubIJK8ZoANkkMwhubWVFG4Sr5jz&#10;lWGC5PlNnBG35gMUAWZbi+mjkkiubay0sIsj28UZeQxxkZRUYlgM43HFAFA3MVjMv2SMzzT7ZbaM&#10;DaWMxwvXI46dM4oAdcrcTul/c2yC6kQSW9tAX/dxHGSwzlTn6UAR28ljbSSQW8fn3N1843S+c5mE&#10;e7ACsCuDxyOKAHwRS2V1M9vp14bm5VVnS2aWXYDu3MpmZycDHfFAF8/bILL7BDdPeSSt58ErmKdG&#10;G/8A1qumeGUlQM/xUAUI5NPhWVhawR3sLlkeV33lyRnKqwYelAFS4t2s5o4Ht7W2tmzK80M7TKI1&#10;4JLO7OS5YfLuxx0oAtxW+nXa/ZLOKWa4XBuZBO4+Vz+5Kxbtw25Xp070AXoI4LW5uLJX1NhBuyEI&#10;lt0Mijfu+U/K2AOemKAKOnlojbwIkMN3Mv8ApUlwqK0SZVhsVFCnAHUgmgC01/ZwPJqMWr3HlM+G&#10;SCL907INmCWUrtO3tQBQvZNDsUJe4kNvbsyQ28kbcluCyuV5LcHr2oAbLpRuIbW3trmKRrUC68p1&#10;jW5kVxuSImMLnlh70AWNPgv5vNsINOzOpxJdT5ba/XauSCOvG7PtQBbh024tSBfafM9rOPLlhx88&#10;pyN7GQ/dYGgCHzr0zpBsjfRJJfJEDqsuYYyMiRiSzHnbwfpQA+NhBbi4+xXEVkpCDcskavOT8hTO&#10;d3UjHT2oAY4vfPcXlvsEjAadAHdJ1uGI3hlJAXcxYHK8E0ARuVS5jtLu2lMrBjMJWkmaIr9/AjZS&#10;AQV+YDFAFxGvnjnksHjs9NRFkeGOJnJjQjKqshLDnG40AVZXvbeW3jjuFmurhVlQRInm4kbAzjKr&#10;jGOmcUAQ3Vuk/lXCRFr2WNpERJHIRCeWdc7lOfp7UAFlFpWmmeGw/eS3A3KY5zcM1wI95JUMSMHj&#10;B6UALBbR2107Q6TczzTCMTrbTTApuLbnHms7EDg46UAaLGeC3ntIpGv/ADJftFq7yQTxsC3+sRlH&#10;IZWKgE/xUAUo3022UyXFtawXaSCRS8hFwW442IwOO1AFO8eVpo4Ht7e2tmJkaQSFgsS8H967s+XJ&#10;GF3dulAFhhpbI9syypPz54Wd5N0bH9yVRSSMZXp070AXrK1t4JJNNt01JLa3BbKfvYA0ijfuXacB&#10;gBz1GKAKVvcaiiwWdpFFa3DpsmkuYFxEjMHAj2hVOAOSwJoAtvew6eX1T+1J/JeTa0dmgaGV0AX5&#10;jtI2nHOB60AZ99c6ZAiiO/d7eJtqRSQEtk8NsZhnJxQBBPaWwggWznWW4ttlylvcKI5pRLykZZAu&#10;7kgcc0AXtFgvp5bpJdMSSeM5M7ZGxgM4BJyOvG70OKAJ4tPmikji1DTpLiO6XE8cv+scZAch2xtY&#10;dqAGwC8FwY7e336K0nkLC6CVPJXHEjsSzHkrw3UcUAWAt99mgluPNhtUXy5GjiZWMqn5CMcHuAOl&#10;AFKWPLmBVkLyki0DyOkwuWOH3qThdzbgTt4zQAkVrDaTC3lhkRQp8399LcbXGC5Ko2cEFfmFAF1E&#10;nnSSWxjt4dKgWOV4k3KxRWBwqOSww2NxoArSvPb3SnzFupp/3sKQGPf+9OFB6jgcYPOKAIbq1t5G&#10;t7uZFF3cp5ywRSMHSMY5ZAcjtQAWsunxtcQ6eGeSflAX8xzOI9+Mg5HIxg9KADEOmXMzT6ZcpPcK&#10;qywWs0r/ACtkM4aQuTgYOAaANCOFo7JtPt1a6geT7TbSvJFOkg3ffQqOQysQBnIzQBTku4oI3VbO&#10;1tZ4ZB5Jl3GUscZUKHB4756UAVb1bqCWKOeztre1ZjI0kUvmr5a4yTIXZ8sSPlzjjpQBOzQXSfZY&#10;pn+0PzdFJDI2wn9ztjDbhjK9BxQBYtP7P0+Se0tI9VVIfuI257XfKAHLDa2A2APUYoAr6dc6kGVD&#10;bwQzlAr+ZEqiGMlXwm0KhwB1ZSaALE2oWlpL9v8A7SnkMzgusEYaFmjATHK7QpxzigCnOdNtFP2K&#10;5nkjgJVI5LdmALfeKO46nHrjigBt3p9zJb2cMWqxy3dui3DxSRot06P8yI7RbR1IFAEmkWhnae1g&#10;sWuLxA3nXkzNtVxz3OQOcDd6cUAW7PRvsBKXVlJLbTJsmj3FmkOR5jFn5DDtQAy3ike5SKKxS50N&#10;ZViWKVvkMSkH96SdzHkrweo4oAs4u/LFzdxSrYoSh8sbP3v8G3+8OoAOR7UAVZbcRyrHcIVa5cfZ&#10;Y2mMd19oON25MgAM2Qfl4oAQFGmFvNFMgAYSiUyStGR9/wD1Z6EbfmFAFmWZkjmk3QafpaIrtaxh&#10;mLxoRkKDkjnGf1oAq4kjmhhgjWbzsTQrDs8xvMOFG05AwOOmcUAM1FLiUQSpCI7qZA0UC7m8uMkZ&#10;yM5U+9AC232WyM8drFve4OUEcvns9wI9/O1sjB4II4oAaTLaXLYtLj7RdhBcR2hkkdRlgxUys7ED&#10;A4FAFtJoLGymtbJZrzzZBcWbXDLLDIWbHmRsASQysV25yM0AQw3UcRnuLyws4Li3kDW6ZfzcnG4F&#10;VYH25FAFC+adbi3triyto45SZnl80y7YV4IDs5fLFh8u7HHSgC5FHZzI9vZGf7Yc/aWV2lGxj+52&#10;xliRgFeR6c0AXLeH7I7adFdamrQId5RPNhUyAby4CsFVtoHtjrQBnWDTKIrWyjSO8eJluJ7lAFiU&#10;sGBXaoXgDqQTQBcWXT9I8zUIdXn8t2+ZbP8AeQyOgCncGVhg45xQBRnXRYFX7LJJdQ2zAIsyPHhn&#10;6lSwBycZ54oALyweVYQL+O5uLXFyIHES3DrINyRsyBd3JAoAm0ey8x5IGsFkuSd01zLJhw6gEADO&#10;cYIxn0OKALdtYS7tlzZzPaTKY5opF2yPyN581x8rZBxzQBEJGgnMdzaoNC8zyEtnIlR4Fx/rX5Zj&#10;ztGG7cUATxQzSW8LyWUkGlR5VnjUqXlH3Nq9+pwOntQBBe/blItFiaETMqWSSMyzi4Y/OCpIC7m3&#10;ZJXjNACeW8MwiubaRB8wlXe85VhguT5TZwRt+bGKALMtxqE6SPBcW1npYRZJII4y0hjjIyiIxLDn&#10;G44oAoG4jsplFpG00s22a3jA2lmmOF65HHTpnFAD7hZ55Ev7qBRcunmW9rbl/wB3FxksM5U5oAig&#10;msLeSS3tIvtFzd/Ou6TzpPOEe/GFYFcHjnpQA6GKSzupmttPvPtNyFW4W1aWUoDu3MpmZycDHfFA&#10;GgRd29l9ggunvXkbz4JZDFOrDf8A61WTPDKSoGf4qAKEUmnRLK32WCO8hcsjyO+8uSM5VWDD0oAq&#10;XFv9jmjgeC2trZsyvLFcNMojXqSzu0hLlh8u7HHSgC3Fb6bdr9ls4pZrhcG5cXDj5Hb9yVi3bhty&#10;vTp3oAvQRxWlxcWatqbCDd8qMsluplUb9/yn5WwBz0xQBRsN8Zt4RHDBdTr/AKTJOqK0aZVhsCKq&#10;HAHU5NAFt9QsoGl1CDWLjyWbDJbxYhdkGzBLKV2nb2oAz72TQrBTvnkaCAlYbeWNsEt1ZXK8luMc&#10;9qAGS6U1zDaQQXMMhtQLryXEa3Mqv80cR2Bc8sPegCzYQ38xlsrfT8zIcSXM+W2v12qSQRwcDdnp&#10;xQBbh0y7tf8Aj+06WS0nBjlhHLynI3sZT91gfWgCHzr03CQeXG+iPL5IgdFmzDGRxIxJZjyV4P0o&#10;AfGwgt1uPsM8NkpCDKSRq85PyFc9e/HT2oAbIb4TP9sg2CRwNPgDvHOtwx+cFSQF3MWByvBNAFa5&#10;ZFYWt3aSvKyOZVlaSZoyv38CNlIBBX5gMUAWb2zns40kKrZ6skcjQTXCb0FuWAAypyH5HagCtbo9&#10;xG1iZkmvtrSi4QY3ThRtznoOAOtAFu8hsrcwrDGsV4YzLPIsnzqI8KuDjvubI5zigCM6hDJbpG5Z&#10;5B++j3wlVZQuWXf1w3OOKAIEkiE0slvdy2glAjiggO9o0Iyd24Lwf8mgCLWLzyIoQDNFbONjQeWS&#10;zEjIZmUkgbuTxQBNcaOmr2yjTlg+UCKQCUmRbgqGZlwgypVl6nrQA9ls7WCGONXFyyqqzyjaG4OB&#10;tUvwMf8AAvbFAEsMV3eyh4keRrTLXMSoIgQPmUMeu0gAr7UAOuZGeCO0iv5RNIouIV2jBTJBRuTj&#10;BHc0AS6gbyKaVNRupYA5LQIyJK580EqduVxgc43cUAUnvTGtvA8SXckjNEUlUxxlQuQWTPLEnJA4&#10;96ALEN/MsQUajHdR2sexZpYsbgmNwK72xg4x9aALL21/faXLMptZ4ZOWSD9xOjsd6Asc8ZIPFAGT&#10;Bby6TFNG8LtalD5sUrlZTGBlzv8An55GKAHXMNo8M17cW00bOVIlEozLvOS2AMncDuC4GPWgBZL1&#10;UvHWKVrdILcRtfSL5i4kXcVVeDuAb1oAsXtyl5bxXMOoi8lgXcbaMYiQKQAeckMM/NQAyPUtXlDa&#10;ffSwu0ymWOXlCfM4VweScFhkevNAD7e7sYI44Z2ElysiCd0Rmjwc5baf7+Mfe7UAQz2c4tPOtpJI&#10;NS2y/ZI2XA+z7wFDfMcNgjJoAYLU/YvsN9bul7LvkjvVyxebYNv3ckKMBevOKALclvEij+yFjjnS&#10;Mme5LlmVYyAoBC8Z3NkH0oAYb3zVWPcWuF+eMmPYsmF+YZ67TzjigCGVY4r1klv5UjKqn2WBQ3lI&#10;wySz/KSCegoAj1bUooFhjgMgRwA1k0Y64yGZs8DdyTQBLf6PDqEMZjEUfloFkghlzKLlgGLDKfcK&#10;svOfWgBsn2RbW3iit5JJGCkXF1mFeQSF2jfnGPx9sUAWrBHuC02nW22S1zJckfeYp8wXnopGCPUU&#10;AOuIr2e1EUF2+yRfNRztjaRCSDHgMehHrQA0pcWkrw3ss9srs3ki4T7Q580Erj5xg45xuOKAKj3j&#10;2qxxyJF58+61igCD5kC/fZQ33iTkj9aALv8Aad4qp9qv4SbaPykvbmEYZBgsCFYkY7D3oAePtOoW&#10;Ur22o2l0uMmCBfKkjdjvTczFjjOO3FAFGZZrCOWG8iFzFKm6SEyeRKY1/wBY2RvyRkYoAddf2aYZ&#10;Ly7gmcMVlknLFlfccsRxk7h8wXj60AVhfrPNN9gurhYEh8pZEHVWBbaI2xyA3JzQBe1Rkn0+3uJZ&#10;ZmdMkRplolAxtPygsCMndn2oAZaX2vXaXFis8EsRXMd04I/1vCuG5PBbkEDkZoAkt5rWIrbs6PeJ&#10;KkdxLErGNi24Fthxw2AOvagCO/06eFUUyu1/FHI0MLxhYhBuAXcytndyKAGJGjW39mzwltTkDTJM&#10;DwZlQFc8cKMADnmgC1d21vblDaFbWeKIyzvE4eQeWQEwdvAO5sjvQBXa9F7BHCFaZ1PnI8ymBX+X&#10;JXPUg84+WgBEFraXMv2e4MCsqqI4SZmiGPm5O3AJ9qAI9VuriOJHtkLWjgJLAU2SMxHBJDevJOKA&#10;GNodtd20KW8KQFAY5YjI8kouWUMShK/dKsvOevagBzJaWtpEqQPDcyIqQPJhCwOeCFL46fj7YoAu&#10;WxuJn+0Q2i2tzbZa4ncDnA3hSeoUqMj2oAbJLNcoLey1tnbZ50YCKNy7iChBYnIIoAlv5bmOd4dW&#10;lkSW5ZnhEiK74kBwQoZe3ON3HSgCs2oxWawR3Gy4lmLQrCYsx+WoHzMM/eOckZoAfFqt5cW3mDVv&#10;OSBTDC7xCMtGpGdylmxjigCxPFc3GlPJLLEYpCdqQArKjN+8TLDcducHpQBQWO+tYLtI1F1alAJF&#10;d/Lfyl/1jEqGywyMUASXcVnIJ7q4ilLFlaS4EmVlZsZYKACQfvBcD60AQT3Ie9aCK8nmtbeARu4j&#10;CptcbsbeCWGf71AF3U7i3ns4JTK890o8wWoOYECYwTxkEZ+b8KAGx3usyLLZXN1EIvL82N0GCxl4&#10;R8kE4BIyPXmgBkNzaMkduQJ545kFzN8yRZbPzbCBndjHX+GgBZ9OezgDW3y6lGkjwCRdy+SHCgcM&#10;drcjPHNADY7G5ls3tbizEl5IGl+2K2x3m2DaB7DAHXmgB62VjYiL7DF9jnjRnuJC7yyAR4VAr4ON&#10;25sjnNAEZvBLbqu0xXBG62UoIzINuWywPRucfLQArNFZ3jO84sHdQiuP35iRhlvmwhwT2/WgCrqW&#10;pkMhsb4SwBQslp5WCWPRmYscfNyTgUATX2lW2owQIIofPYbXhSUiVbggFmX5eVKspJz1zQA9m06z&#10;tLdfLkMzKpSSdNq7eflwN/Yf8C9sUAOsWutSVrvT4ZIpICxlSPEbMF+ZQwbohXBB9KAHXiyyWqW5&#10;v7iASKZYXC53oSQUO0sRgjvQBLcNftJcJLO4WRiIXnVZWxICRwrLg45wTx0oAga9Nq8UMnlzzylr&#10;fy/LyjKqj5igP3iTk8/jQA97+8lCR3OrfboLVPLHmwLEpRcE79rk8HGOaALUpe505gs1vI8vzLbQ&#10;jY8TZ8xNzHdhc4NAFCWK50+O4ScmW1EYMkCuscrIPvsTh+RkYxQA27W0uopLiW3nlXesktzJKUV2&#10;c5LBdoLZ+8FA49aAGfbY0uZYtOnc20FuEe42787huKqhxhgGxnNAF/URLdafFeAtdMqlmRTsQBcA&#10;Edwwz81AFTTbnVVV7CZ0WPazpLIGYt5vCMHJY8EjI9eaAHQTW0cYjkVI7zzEicw9G3bsuV4+/gDr&#10;/DQBJeWMtlGsrKlpqyRyNbzXCb0EG4AAlTkPzzwc0AVreMzo9k0qT3+1pVuIxjM4UbevToF60AWr&#10;uGzg8lLdUhvDGZZ3WQ71ERCrg477myOc4oAYb+GSBI5C0jj99HviKqyhcsu/rhuccUAQI8Imllt7&#10;yW0EuIoreA72ijPJ3FtvB/yaAI9YvBBHCFM0dsw2NB5ZLMWAIZmUkgbuTxQBLcaOusWyrpqw/IBF&#10;IBKTItwVDMV+QZUqy9T1oAey2ttBFFEji4ZUVZpRtVuDgbVL8DH4+2KAJIYbq+mDxpJI1pl7qJUE&#10;QIX5lDHrtIAK+1AD7qQyQR2cN/KssiieFSowUyQUbk4wRxk0ATX7XsMsqahcyQB8tAjIkzkyglTt&#10;yuMDnG7igCg9+0awQOi3UkrNCVlQpGVCjBKZ5Yk5IH50AWYtQmWEKNRS6jtY9izSxAbgmNwK7zjB&#10;xj60AWXt9QvNLmmQ208Umd0cP7iZGY70BY54yQeOlAGTbwTaTDNHLbs9sVPmxSOVlMYGXO/5/m5G&#10;KAHXMVo8M97c200TOVIlWUZlLnJfAGTuB3BcDHrQAsl+qXjrFK0CQW4ia+kXzBiRdxVV4O4A460A&#10;Wb26S8t47mDUhdy267jboP3SbSADzkhhn5qAGRajrEoawvpoZTKpljlOY8+b8quDyTgsMj15oAW3&#10;vLKJUiuGWS4WRBM0cbNFg5y2D/fAx97tQBFPaTC1862kkg1LZL9kjZcL9n3gKG+Y4bBGTQAwWpNn&#10;9hvraRL2XfJHeLkl5tgK/dBIUYC9ecUAWpbaILjSRHFOkebi4LszKsZAUAhcDO5sg+lADTdrKghD&#10;ZnX50ZoyiyYX5hnrtPODigCGZIYb0xvfSpHtVPs0IDCJGGSWb5SQT0FAEerajHCIkgd9kgAayaMd&#10;cZDO2eBu5JoAlv8ARYdQgj8vyojGgV4IZd0ouWAZmGU+4VZec+tADXFmlpbxRQSO5C4nuswKc5IX&#10;YN+cY/H2xQBZsFecmfT7Xa9pmS5I+8xT5guD0UjBHtQA+4hvp7XZBdyFZF85HO2NnUkgx43HoR1z&#10;QAxkuLSR4r6Sa2V2byRcJ9oc+apK4+dcHHONxxQBWN2bRI0kjj+0z7raK3CD5kA++wDfeJOT/OgC&#10;5/ad2qobq/hZrWPykvLmEYZBgsCFYkYPT60AP3XWoWUr22o2dwmMmC3Xy5I3J3puZixxnHbigCjN&#10;59hHLFeR/aIpU3SQlxBL5a/6xsjfkjIxQA66/s1opLy8gnYErLJOW3K+45YjjJ3D5gvH1oArjUfP&#10;ll/s+6uFt44fJEij+BgW2iNscgNyc0AXdVeOfT4LiWSdmTJEa5aJQMbT8oLAjJ3Z9qAGWl/rt0k9&#10;itxBJGVzHcuCAfN4V93XgsMggcjNAElvPaxEW7Oj3kcsaXEsSkxsTkFthx97gde1AEeoabPCEQzu&#10;2oRRyNDA8YWMQFgF3MrZ3cigBioDbf2bcQZ1SUNMk47yqgK544UYAHPNAFq6tre2EZtCttPFCZZ3&#10;icNIPLICYO3gHc2R3oArvei9gigCvM6nzleZTAr4XJGepB5x8tACKLWzuZfs85t0ZVURwkztEMfN&#10;yduAT7UAR6pcTxxpJboXtXUJNAU2SMxHBJ3euCTigBraFa3cEIggSDYPLki815JRcsoYlCV+6VZe&#10;c9e1ACslpbWkSxwvb3MqKkDyYQsCDwQpfHT8fbFAF22FzNJ9oitEtrm1Ba5uHA5wNwU9wpUZHtQB&#10;HI8lwggstbLnZ50Y2AblyQUI3EggigCa/luY52h1aWRZbhmeFZFVnxIDj5QyjpzjdxQBWfUY7NYI&#10;rjZPLNuiEJizH5agckZ+8c5IzQA+PVL24ttw1XzkhQwwu8YjLRqRncpZsY4xQBPcQ3FzpTPLLF5U&#10;hOEgDLKjMfMjyw3HbnB6UAURHe2sF3HEourQoBIHfy5PKX/WMSobLDIxQBJdR2bie6nhlL7laS58&#10;zKys3VgoGSD94LgfWgCCe7L3rQR3s81rbwCN2EYCBXXdjbwSwz/eoAvalc289lBKZpLi6UbxajmF&#10;AuME8ZBGfm/CgCOK+1lxJZ3N1EIxGZY3QcsZeEfJBOASMj15oAbBdWzRx27ILi4SZBcSjckWW3fN&#10;sIGd2Mdf4aAFn09rOENbAJqUccjwCRd6+SHCgHDHa3IzxzQA2KzuJbN7W4tBLeSBpftgby3ebYNo&#10;HsMAdeaAHrZWVkIhYxfY5442kuJGdpXAjwqBXwcbtzZHOcUAR/a/OtwoBjnI3W6lBGZBty2WBzhu&#10;cfLQArvHaXrO866ezKEVl/fmJWGWy2EOCe1AFbUtT2vH9hvRLAFCyWnlYJc9GYljj5uScUAS32k2&#10;2pQwIIofOYbXhSUrKtwVBZl+XBQqynOeuaAHOdOtLW3QxyeayKUknTau3n5cDf2Hr83tigCSwNxq&#10;KPdadC8UsBYyqmI2IX5lDBs4Qrgg+lAC3iu9pHb/AG64gEimWGTbnehJBQ7CSMEHrQBLcHUHkuEl&#10;uXCSMRC86LK2JASOFZcEDnBPHSgCu139kaKGXypriUtbiPy8oyqowzID1JOTz+NAEr313IEiudYF&#10;9DaR+WDLAIlZFwTvw5PBxjmgCzKz3OnOFlt5Gl+ZbaEbHibPmJuY7sLnBoAoSxXWnxXCz5ltfKDS&#10;W6usUpQcuxOH5GRigBt4tpdwyXU9tPKm5ZZbqSYors5ySF2gtn7wUDj1oAYt3DHdSx6fPIbaC3CP&#10;cbd4ORuKqhxhgGxnNAF/URJd6fHeZa6ZAWeNW2IAMAY7hhn5qAKenXeroj2ErokZVnSWQOxbzeEY&#10;OSx4JGR680APt7i3SNY3Cx3gkSJzCOG3bsuV/wBv6/w0ASXtlLZRpI6raaukcjW81wm+MQFgACVO&#10;Q/IzxQBWt1eeJ7HzUnv9rSrOgxmcKNuc9BwF60AW7uKzgMMdvGkN4YzLcSK/zqI8Ku0gdDubI74o&#10;Aj/tCB7eNJSzyD99HvhKqyhcsu/rhuccUAQLJCJpZbe8ltBMBHFBbne0UZ5O7dt4P+TQBHrN55Ec&#10;O1porZxsaDyyWYkZDMykkDdyeKAJbnR/7WtgunLBlQIXHmsZFuCAzFcIMqVZep60APK2trBDHGj/&#10;AGllVVnlXYrcHA2jfwMf8C9sUASQxXN9KHijkka0y91EqCIED51DHrtIAI9qAH3Tl4I7SC+lWWRf&#10;PhUquCmSCjYJxgjjJoAlv/tcU0qajdSQhstAjIkznzQSp27lxgc43cUAUZL7YtvBJGl08jNFskUx&#10;xlQvBZM8sSckDj3oAsxahMsW1dSS4jtY/LWaWMAsExuBXe2MHAH1oAtPa6jeaVLMhtbiKTJZIT5E&#10;yMx3oCxzxkg8UAZEFtJpMU8csDPbFT50MrlZGjH3zv8An+bkYoAddRWbwzXtzbSxs5UiRZRmXecl&#10;sAZO4HcFwMetACy34S8dYZWt0htxE19IvmLh13FVXg7gDjrQBZvblbu3iuINR+2SwLuNug/dJtIA&#10;POSGGfmoAjj1HV5Q2n30sMjTKZY5eUJ835VcHkkAsMj15oAT7XYQ2vkzkSXCsBO6Rs0WCGy2Dz84&#10;GPvdqAJbyQWoXUEWVIrlgl1PIZJsOyEttRdx6j7uOPSgCrp0N1qKLaXdxdCwglQT3cMXlRtBI+4S&#10;AbQGIB28jjbQBNYm4hQrIl1CrFomshF5rCJeVkJOdrHGOtAEOoapePewt9q3TCANbpqKM4VNuwKE&#10;2nLbeMN3oAc0c7yok2qWIuHiVopCqrDuBY+U46DOe3NAEOo3lzD9olM8Eq3LrG7BQ4KId4ZFClhk&#10;rjbjvQBNb/bLyDZG8VtbtsVbdomMjuGJDYRWIGTxkUAN3eRKtzZvJb3UebeNXQyBwMl2P8PHGCaA&#10;I9REd2UddRunvLkR+fJCkpeZNoTY4xhVUfKD2UUATQeUbSOO0s5vKUFWllVn8p0JJBK5Zt2f4hQA&#10;6CCFmuDdWE15fsp3RNIWVd7AK6YO0Y6nnmgCtbQSQ3zXUlvMstv+6CuItoDjYSiluc9MgcUAXntr&#10;C4WO2js4HneNiVUbX3sVy0igbAeOi0AUprC2a3ke4mdp4H8vcUMOVQ/KsTEKeQNrAe+aAEuJcxk2&#10;kJku5FRY4JCzNERuJyH7sD1+lAEs9gWd9ajsTLchF+xTKzO+yQhEbcpOAqtkkd6AH3c88aWjXNpJ&#10;J5DjzpAHlkm55IXksPqKAL101zaNMk+pQ22nyFVeOzgRbprheSQrR5w4PIH92gDPeS/V31K4uhdS&#10;B1ijtWjTcMsI13DqSV556UAXry6uLy5kvZZooWMUaG3EaQndlsI6IF59KAI7uZwFvLeV2glwl1Ky&#10;ySoGZSzcIXwMj7vb0oApabFfXiY1R5TaQzJG11CpitvId8iQBQu4gHByDjFAFi0gujGLSJbi3iJK&#10;XFuiudyJyJN/OOeMGgCHUb/UVvo4YJla7EBaFrtfOZIgNoVQwOW29iOtADRbztcItxqFobmZEYXD&#10;4VQ6k5jZMbR17c0ALqM9yfMjtbuC6trpyk7Sx5dkQ+ZlFCk87duCKAJLOGRraW4ZIbeJtiQwBTLN&#10;ndlWEaKSOT6UAQw3Vm0v261W/EsTeQqyxko+0HedoyvHGCaAH6pLZ3Qh+y3t5BeXCJ5qQpJ5s0RU&#10;J5cgIwFUfLnP3RQAyGOzmtUihjmR48KZZlcmB1OcfLlm3Z70AXEljEsll5E15qTr+8ilYtCpkIxJ&#10;nJCgD86AKkNrNp181/cLF9sQiKJQsZ4lAQugPJB/vAcYoAty2NoVIuLa2aeVTkjJ3SsVJYog2gkD&#10;olAFee0ghtpHm85TbkK0kCKvmKn3VjYgEZUBWH1zQBUlmmlia/W3klnlAS2sZF3yxbSeob+JgRkj&#10;2oAt3NlPcN/bC2bxmJALJ5XLfLKwSNyVPG1W5IPWgB91cXcqWaPC9wlof3rxxs/nDOSeCSwzkZNA&#10;Fq5e7sPtM+oXtpBZzFYVis4wJftCdwNgOHzyF9KAKUyahMxuTeRT7XjQxY8vcwYRjJ4LZHPIoAvX&#10;st9cXU0im3hm8lEdbdI0k+UnCsMLknr0oArXBlUrewiWW3uCq3t25kkKttJYhV3YGR90dPSgCLTL&#10;W/1SOOzuZppdPSYJNdeW1vCYGfd5gwFDlQSp3DjbQBLp9l9njkU208CEmOWKItIVjXlZBnocigCt&#10;d6tLPfL5LXNzOkO6Nr2MvsRV8sIiNnLY4wR1oAlYEyQRNeW1vdyxqyO+1ACC37p0Ybe+eOaAK+oy&#10;S3Bmjg1KKZbiQJO00ZV9qt5gaNNuedu0DHegC9bzy+SYIZIoEbYiQtGZW3ZLK7IqsRyeMigCsktn&#10;BKNTgll+2BhBDG8Tt5oAO9iACMDjax96AF1X7NIEn/tC5hvroIJDEszvOhUJ5bLj5Qo+UH+6KAHR&#10;G3W2SG2tbmGOFQXmVPNaN1JODgMx3Z/i9KAHRTu7zG8tbq91B1IWymUOq72AVwwJC4HXB5oAiitr&#10;u0vFvbpkt5YQIYoZhFsHnAKXVevtkdKALT2drdr5BSzuJTG3+rQhWkYqSzhPlBIH8NAFWa2S1tZr&#10;2/iPmQERI0PyxOkfCrG3BGQArD8TQBWnN1fQ+da25eSUJstnLrIjITnknndkc+mKALd1pl67vqFt&#10;p+yeOPFrOJPNcRyMERy+7jCtkkd6AG3El1ILRZrWW7SBlNzOod5JsHlgOSw7ZoA0rj7VbCVJtQtR&#10;p1w3lGKGER3Pnock4KAkMDyB/doAzzbSRGbU5pYrmRXSNUVhuB3LGuEON2RzyKALdxenUbue68uT&#10;eI0WRIo0hIKlgIyg2gse3FADby6jjENzYxXEcc/y3Ukm+RlJUljsG7uPu9qAKGmWl1rSrZ3t9M9v&#10;HcKktyY3tYhA8m4SKAqhyoJXkHGKANC03Wg/s+ATwMSYp4VDSKIwNyysWztJx/hQBSv9RmS+SUTi&#10;7vmhV7c3UbuyxhdgRVKnJ2+o60APkgkhmSS9v7OC7mRWjlfGzeCf3RjxgZzngZoAbqVzMrSxwXqt&#10;bzsv2l1jWSR1U7wUQqSM7QNuKAJLWe9kgM8jLDC+2O3sWtxLNncSjlUVivXigBonhV49QiuJ4JYz&#10;9niguo2KSHBLsyoCvHG0mgBNUeG8CGLVrgXk6IJBBFKfPjKhPLkwMKoHyg9loAInhhtRJ9glh8tQ&#10;iyjMqQuhPBKbmO7PegCRRLdu9u9vNd3jDdLbyllQlmADq4O0AZ/GgCKOx1KwvTMyQW1zEPJjGYXw&#10;suFLruIJB9QOKAJv7OgucxSW9tdyyKd8q5BMpKkuyoNgJA6JQAyWyiS1aSRWkWFjGXKeWJFjPCxv&#10;wcbRtYfnQBTaFHgl1COxMk0gVYIC7GWEqTnCtwS3GSO2KAJ5LQXckmrW+lXbvEn+jTlt2Ec7EIIc&#10;jhW5IoAmu72Rk0+IWE7fZ8GYqrNNKobklTksAfWgCzcJcAzpdavbRWsziIxxQ+TcrcKc5VSikhs8&#10;hfSgCGZ5oZWkW9jubhWji28YySEUsCMncvqKALF3cGa7nv5Hha5eOJTHbxLFJkbgEKKq5J7cUAR3&#10;si223UUWWOK5YJdXEhkmw7IS21F3HqPu449KAKumwXeoqtlcz3QsIJkE93BF5UbQO+4SAbQGIB2/&#10;MONtAE1ibmFSJI7uFWLRNZLF5rCJeVkLc7WOMdaAINQ1W8e8hIuyZhAGt11GNnCpt2BQm05bbxhu&#10;9ADylxJMiT6pYrcNErRSFVWHcCx8p1xgZz25oAi1G7uojcS/aIJI7lhHI4UPlEO8MiBSwyVA2470&#10;AS2/2+9t9kbQ21s2wLbtE3mO4YkPhFYgZPGRQA3JglW4s3kt7pCbdFdDIHAyXZj93jjBNAEeoiO7&#10;KNHqV095ciP7RJCkpeZNoTY4xhVUfKD2UUATwLCbSOO1tJhEgKtLKpfynQkkEruZtwP8QoAWCCEt&#10;cNcWE13fsp3RNIWVd7AK6YO0Y6n1oAr2sMsF813JbyiW3/dBWEWwBxsJRWbJz0yBxQBde2sLlI7e&#10;O0gaeSNiVUbX3sy5aRQNgPGcLQBTmsLd7eR7iZ2nhfy95VoAyoflWJiFPIG1gPfNADbiUmMmzhMt&#10;3IqLFBIzM0RG4nIfuw7/AEoAlnsCXfWlsWluFQfYpkZnfZIdiNuUnACtkkHrQA67mljSye6tJHMD&#10;gzOA8rzc8lV5LD60AXrpri1M0c+owW+nylVeOzhRbprheSQrR5w+eQP7tAFF5b9XfUrm6F1IHWKO&#10;0aNNw+YRruHUll556UAXby8uLy6kvJJY4W8qNDbiNITuy2EdEC5PpQBHdzP8l3BI7QS4S6mZZJED&#10;MpZuEL8ZH3e1AFHTYr29Tbqck32SKVI2uoVaK28h3yJAFC7iAcHIOMUAWbSG6MYs4knt4iSlxbKr&#10;/MiciTfzjJ4waAINSvtQW+SKCZWvBAWha7UzMkYGwKu8HLbexHWgBPs9y06i5v7Q3MyIwuXwqB0J&#10;zGyY2jr25oAXUZ7j547W7hura6fZO0seXZEPmbkULnnbjGKAH2UcrW8twUhgibYkUAUyTBt2VYRo&#10;pI5PegCKG6tGl+3Wq34mibyFSWMlH2g7ztGV44wTQA/VJbS5EH2W9vIb65RfNSFJPMliKhPLkBGA&#10;qj5c5+7QA2KO0ntkiijmjaP5TLMrkwupzj5cs27PegC2skYmkszBNd6ky/vIpWLxKZCMSZyQMD86&#10;AKkNpPp962oXIi+1oRFCgWM/LIAhZAeSD0DDpigC3LYWRXFxb2zzyKeVyd0rFSWKKMAkDolAFea0&#10;hgt5Gm85fs7BWeFFUyKh+VY2IBGVAVh9c0AVJZ55YmvxbySXEwCWtjKu6WLaT1DfxMCMke1AFu5s&#10;p52/thLR0MSAWTSuX+WVgkbkqeNqtyQetAD7m4u5ks1kha4S0I81o0d/O5yTwSWGeMmgC1cyXtj9&#10;pn1C9tILKYrCsdnGBL9oTuBsBw2eQvpQBTlS/nYz/a45yrorxkeXuYMIxzgFsj1FAF29lvJ7qaRD&#10;bwzGFEdIEjSQEE4Vhhck9RxQBWnaRSL6ESyQXBVb27cySlW2ksQq7scj7o6elAEOmW19qcaWlzNN&#10;Np6TCOa68treEwO+7zBgKHKglTuHG2gCbT7M28UgNtPAmTFLDEWkKxrysgz0ORQBVu9WknvlMRub&#10;m4SHdG14hfYirsCIjZy2OMEdaAJWB82CJry2t7uWJWjZ9qAEE/u3RhtHXPHNAEGpSyXBmih1GKZL&#10;iQJO80ZV9qN5gaNNuedu0DHegC7BPMIjb28kUCsERIWjMr7slldkVWI68ZFAFdJLSCUanDLKbxWE&#10;EMbxO3mAA72IUEYHG1j70ALqxtXCzjUbqG+uwglMSSu86FAgiZcfKFHyg9lFADomgFskNta3MEcK&#10;qXnVPNaN1JODgMTuz39KAHRTSSSSm7tbm8v3UgWcyh1XewCuGUkLgdeeaAI4re9tLwXtyY7eWECG&#10;KGfytgEoClwvX2yOlAFlrK2ul8gpaXExjb/VoQrSMVJZ9nygkDotAFWW2S0tpry+jPmQsIkeL5Yn&#10;SPhVjbAIyAFYfiaAK84ub6HzraAtJKE8u2kLrIjITnluu7I59MUAWrnTLxnfULXT9k8ceLW4Eglc&#10;RyMERy+7jCtkkd6AEnlu3Fos1pLdrAym5nUO8k208sF/iHagDRuPtVuJlm1G1XTrhvKMcMIjuftC&#10;HJOCgJDA8gf3aAKH2aaMzalNLFdSK6RqisAwO5Y1whA3ZGDyKALVxenULue5CSFxEiyxxRpCQylg&#10;Iyg2gse3FADbu5jj8i5s4riOKfi7kcvI6kqSx2Ddxkfd7UAUNMs59bVbS+vpjbR3CpJcmN7WIQPJ&#10;uEigBQ5UEryDjFAGha5tAdPgWeEk+VPEoaRRGPmWVi2dpOP8KAKd/qUyXySrcC6vTCHtjdRu7LGF&#10;2BFUqcnb6jrQA54pIZka7vrSC7mRWjlkxs3gt+6MeMDOc8DNADdTuZ1aWKC8Rredx9pdY1eV1U+Y&#10;CibSRnaBtxQA+1uL2SBpnZYIW2x29i1uJZs7iUcqisV60ANWeFHj1CK4ngljP2eK3uo2ZJOCXZlU&#10;EccbSaADVGgvArRatOLydEEggilInjKhPLkIGFUD5c/3aACJ4obQS/YJYRGqosozNHC6E8EruY7s&#10;980ASKJLxnt5Laa6vGG6W3kLLGSzABw6ttAGenegCKOy1KwvTMyw21zCDDGp8l8LLhS67iCQfUDi&#10;gCb+zoLnMUtvbXcsqnfIucmUlSXZVGwHA4CUAMlsUS1aSUNKImMe7b5YdYzwsb8HG0bWH50AU2gE&#10;kEl+liZJpFVYIN7NLCVJzhW4JbjJHbFAFiS0F5I+q2+l3btCn+jXG7dhHOxCCHI4VuSKAJrq8leP&#10;T4lsZ3FvzNtVmmlUHklTksM+tAFi5SYGdLrWLaK1mcReVFCYbkXCnOVUopIfPIX0oAhmeeCRpFvY&#10;7mdXjj2nG3JIRSwIydy+ooAs3lyZrqa+keFrl44l8u3iWKQkbgEKqq5J7HFAEV662u3UEEqRXJCX&#10;c8hkmw7IS21F3HqPu449KAKumwXepKLO6uLlbCCVBcXcEflRtA77hIBtAYgHbyONtAE1kbqFSskd&#10;3CrFomsli81hEvKyE87WOMdaAIdQ1S7e8hP2otcCENbpqKM4RNuwKE2nLbeMN3oAc0crzIk2qWK3&#10;LxKY5GVVg3Ak+U46DOe3NAEOo3lzEbibz7eSO4ZY3YKHBRDvDIgUsM7QNuO9AE1ub68t9qPFbWx2&#10;BbZomMruGJDEIrEDJ4yKAGhmhlW5smkt7mMm3RZEMgcDJdj/AA8cYJoAj1ERXZV11G6a8uRH9okh&#10;SUyTJtCbHGMKqj5QeyigCaFYTaRx21pN5SAq0sqs/lOhJIJXLNuz/EO1ADoIIWa4NzYTXl+yndE0&#10;hZV3sArpg7eOp55oAr2sMkF8109vKJrf90FYRbQJBsJRWbnPTIHFAF17axuFjtltIGuHjYlVG197&#10;Fcs6gbAeM4WgClNYWzW0rzzOZ4X8veyGAFUPyrExCnkDawHvmgBLiYmMmyhMt3IqLHDIzM8RG4nI&#10;fuwI59MUASz6ezO+tR2JluVQfYplZnfZIQiNuUnAVWySD1oAfdzTxJZtc2cknkMPOkAeR5znkheW&#10;YfWgC7dG5tGnS41GC3sJSqvHZwot01wvJIUx5w2eQP7tAFB5L9HfUri7FzKHWKK0aNCwywRdwxkl&#10;l9elAFvU7u4u3uLyWeKFvs6IYPLSH5vmwjogXJ9KAGJc2g1AzzRyvNE37uZGa4gAwcNtA43D370A&#10;NvrpZmlvEkuLCeD90hlTy7ZgRvcPxgnYwK0ANiutPeO1jWaWW5uDtlzIUyACQVb0OOKAFjuLeGRL&#10;lNMlmkLmO3mnDzbQZMBuoDYHf8aAHadtuBc+TAv2jDqwRd21z/GQ+VyAPSgB4gnltftDx23kO6mP&#10;yyJJ2Mo6BU245IP4UALFem0mKz7VnClS0j7CgVeu3knHXrQAzz54Hd4mWW1dHFxJEgDDzCnAL7lH&#10;I64oAfMk9xCstyZLGKRTDawjZMZF2eVldhRgc88k0AZsuuTfZov7P1ADVWBtp7SZFSIqMfKwJ4bB&#10;60AWWhhF1DML1HgWJXkeFirApgEMmSc84POKAEkuLgSLAkont43V289VXzN/zIqEMGKgn5vxoAkj&#10;SS3eKX7NEs67lISQoSTyT8xbocD8aAG6i91LaLamxjjjkdd8buzSKwAkJQtnBx8ooAZDCUu5k097&#10;iNbVFuoby4Am3Z3KyucKFClRQBXtI7SdYLCxkvIruH93FFHICr+X2UhSNu0H8cUAWXaxguSWNws+&#10;QgSV2laCJvllccDHO40ASy6vqNjJh4I0ZmWKF9TUBVbna4dQnoetAEUa3MWoRx31sgkmDTvIj7WJ&#10;jJJKliQFyPlNAEURS5uzIwzKMAifc/7zLHdG4IDEjgDnvQBfjubYuJpEka5LER/ZCWt9oU4LR4A+&#10;YfnQA28mtJB9onFzp8lo2xc4S3cOA0m8YxnYwK0ARLqGn3EEEemuxuLhxHN50xRdoBPynnrg9aAF&#10;ieLTnRoNOLNPLsS5bM2E8zaGycA4Hf8AGgB2ntLetdh7AQKgeMEFJDuPPmE9MjHTFACSQzzQCWN7&#10;eZZNrEIyyyjzBwoVNu3JOfwoAkgka2ud+peTEsULLC2/Y6bV5Zl5Jx1oAX7ffO+21b7XZ7G864hC&#10;JjzCh4Jz/d/u0ALeWXyxz3cxheRDFbxlQ5OR5eFC7SDnnJJ+lAGXN4huBZwtaXEI1J2Nq8FxGUJC&#10;EHBySNwByDQBZVLT7TFJa30t1EAJLpwMEFcAKFJzkE4OTigBJVEUqvPKqLE+5YbkMssmSGRU2sMI&#10;CeefWgB0ErwXCS28afaE+aRtzP25K792MZA/GgB1497LC8SWwtxOwBibJwyjzNwJ6E/dFACJE1td&#10;vFE08U0Ma3dveuRIXJyriThQoXAoAo2r2d0sdpZPfvdW48qGBTvjZl7AlSCNoPrzigC+TaQxj5rh&#10;LmUmMWyMQYYT8sjlTjvu/GgCVtSuNP8ALhu7NIgjqkR1DYFy+drqQF9D60AQeZdC+EX2SGF5j5sk&#10;plK8R53bASwAJXIJFAEMMebll3RIZCvnMzbwWBPzRvwCSCMUAX0uxcTeZdWcsCIxjga2kWWBkCnD&#10;sqY+9255oAi1Ca1mzIs13a3FqNj7yqWpVl3OrqRwTGwK0AMiuLK5S3MMihZAIwTOVO0KTnPcECgC&#10;SK8MLwx2WmvcebKFjvnYOqp5mAwI2lsDv+NABaRJPNcmSzj86NXj3tyVlY53/Nlcge1ACSi8ktBc&#10;GOymhmdSj5866+fnaqptHfP4UAOs5mgnb7U7MIlfc0oAZNq8EAjJ2nnBNADzLL5omyPICSB3T5JR&#10;uZDxyyjp6UANuIog4nku3jlddsIkQ3J5UxYjC7Spyc5JNAFBtfuxAJ9Ovkh1SXNo1vNCY0cIRw2S&#10;fm5oAslLSC5gIv5LpmTzbloRsbehAClCSc84+9j2oAillSOYzXDtILckpb3kTlpGc7kVfm+6Ceef&#10;WgCe1leGGKW1iUXbkmSOAlMjHJ2ybuBwPxoAddLJLai1ksPs0TyLuhD5O4jeWGeh7UARlmhuZotL&#10;320sCpcQ3ty/mBgQyusmAAuNooAz7NLdkTTrCa5FwuIxFAyvE+0dFZlI27QfxxQBotJHyJ4Lm0Uk&#10;wxQCVWZISNskp24PXccetACz6pd2Ukds8Sll2p/xMSgRCwO1gwVCDgHk5oAYkd2dQT7TZW1rEyGV&#10;ZVlKnEedxGSRtJGQ2DQBHDJNdXK20BV9xTzp3dNu4E4aJ1KlmIxgEHvQBdLQm7Wa8tmMqMyRSRPu&#10;h6Ehio/vDpzzQBDqd7DInnuJbWW2YRh5spEQQHkBBGCdjArQAy2ubC5jgWynnnaVts5mfA2gEjY3&#10;px/FQBNGYLWSCVdNYSySlLe4kZpHCCXAYbSAcDv074oAjsDFNeXjJbgzxhg0sgM+yRjy43AgED2o&#10;AeVvZIXvUNqyXDL5TKvmzEtkgAIV7nP4UAPtpzYzqNVcmYRucghJAUGQxHU47DNADTeSPK90oa4g&#10;jjkVz5ZDBpGU8Fty9uuKAJJol+yRztdyRT3ClIbeOPfkbTFhVGwjnnJJoAoDWZUtYpILhYdRLG2a&#10;1kQRrIOPvAk4YZzmgCaVrRJ4msr0zFgrXLBimCuBtMeWO7sece1AEUgFnI3mTIYlfe8U6ZaXfhkV&#10;STkLk/Nz60AT2091tR1sltQCy7YZV/eLt5bkt3wMe9ADb9ZriBbJICquVNxb7wwQ7d/GeVJHyjrQ&#10;AgieO7kW1Bs0tYkuLK8dvN3AgrIJuABjaO1AFS0mju0h0jSJL2SWHbGvkyR+Q20dFbbkjaD174oA&#10;uzxWsEga5SaOU5hSFpSHijbiR/z3GgAu9Zv7ERwTWkHDqkcmqY3KTkqyMAvYHmgCK3S5N+Ee2UK+&#10;Z5ZWIz+7znyy2Rt3DILA0AEMSzXabzHDMxAZpZCWLKx+aIoQCSCMCgCylzafb/PmjkeeNv3c8bNc&#10;QAYOG2gcbh796AEvrpJGlvFkuLCeD90jSJ5dswI3uHGME7GBWgCOK6sHitY0mmmurltsuZCmQASC&#10;p9DjigB0dxDBIlyulyzSM5jt5pw820GTAbjAbA7j60AO03bcLc+VCv2gh1YIudrnneQ+VyAPSgB6&#10;288lqLiSK28mR1MZjYSTsZewVNuOcN+FACxXjWkxW4KLOqlS0r7CgVeu3knHXqKAGebPDI7xuktq&#10;6OJ5IVAYeYU6F9yjp1xQBJOJZoVluTLZRyK0NrCAk29dnlZXZsYEnnkn6UAZkmtym2iFhf8A/E1Y&#10;G2ntJUVIiq4+VgScNg9aALLRWwuoZlvUa3WIO7QsUYFMDDpknPODzigBslzP5i28cnnwRurt56qv&#10;mb/mjVCGVioJ+b8aAJY45IGhl+zRJOm5W2SFCSeScMW6cD8aAG6jJcS2i2hs40jkdd6O7NIrACQl&#10;CehxwKAGRRFLuaPTmnj+zKt1De3AWbdkMrK5woUKVFAFe0jtJxBYWM15FeQ/u4oUkBV/L7KQpG3a&#10;D+OKALLmxt7ks5uFnyECSO0rQRN8srjjjB3GgCWXWdQspCHt0jZisUL6mgVQedrhwF9D1oAijFxF&#10;fxxXlqiyThp3lR9rExnJK5JAXI+U0ARRMk92ZHGZQAGE+5/3gLHdGwIViRwOvegC9Fcwu4nlV3nL&#10;ER/ZSWtwoU4LR4A+YD8aAC8ltZB58wudOktG8tc4jt5A4DSblIxnYwK0AQjULGeG3j06VmuJ3Ec3&#10;nTFBtAJwp564NABE0enujw6aWaeXZHcsTOBH5mA2TgHjv+NAD7Bpb5rsNYfZ1QPGCCkh3H/loT0B&#10;GOmKAEeG5ngEsTW8yS7WIVlllHmDhQqbduSc/hQBJBK9tc7tSMUKxQssJ37HTavLMvU460AL9uv3&#10;k22jfbLPY3nXEOyPb5hQ/KTn+7/doAW8s/kjnu5mgd0MVvEQHJyPLwoXaQc85JP0oAy5tfufskLW&#10;lzCNScm1eCeMoWCEHBySN2DkGgCysVmtxFJbahNdRBRLdOowQy4AQKSTkE4OTigBJdkcqNPKqLC5&#10;YQ3QYSy5O5FQKwwgJ5/GgB1vJ9nuEmt4l+0p80j7mftyV37sYyB+NADrx7uSF4ltvIE7AGI7jhlH&#10;mbgT3P3RQA1Imtrt44jPHNCi3dvePiQuTlWEhwoULgUAUrVrO6WO0s5L9ru3HlQ24O+NmXsCVII2&#10;g/jigC+TZRRg7p1uZTsFsrEGGE/LI5U47hvxoAlbU7iw8uK7s0hVHWOI3+0DL52upAX096AIPMuv&#10;tqxC0gheY+bJI0hX/V53bMlgASuQSKAIIUVbhkBiR5SonYsJMsCfmjfgEkEfrQBoJeJcTebd2UsK&#10;IxSBreRZYGUKcOypj72OOeaAItQmtp2MqzXVpcWg2OHKpalWXc6upHBKMCtADEurO5S2+zyKokAj&#10;BaYr8gUknPcECgCSG7eBoUtNNe58yULHfMyuqp5mAwI2lsDv+NABaQiea5aS0jEsYePc3JWVznf8&#10;2VyB04oAbKL2SzW4MdlPFM6lHz5118/O1Qm0cZz+FAD7OVredvtTswjRyWk2qybV4OCMnaecE0AP&#10;MsvneeCDDskDunySDcyHjllHT0oAS4hQOLiW6eKV12wq6m46qYsRhdpU5OckmgDPOv3fkCfTr9Yd&#10;Um3WjW88JjRwhHDZJ+bng0AWTHaW9zbn7dJdMyebcvD8rb0IABUknPOPvYoAillVJjNcSNKLcllt&#10;72Ny0jOdyKvzfdBPPPrQBPaM8MUMlrGgun3GSOAlARjk7ZN3A4H40APuwz2otZbE28bSLugD5+Yj&#10;eWGc4PYUARFmiuZYtMD28sKpcQXtw3mBgwZXWTAAXG0elAFCzS1Maabp8t0twmIxFA6vE+0dAzKR&#10;tIB/HFAGg0sRJWaC5tFY+TFD5qsyQkbZJTtweu449aAFn1O7s3jtniUsu1f+JkUCKWB2sCApGQDy&#10;c0ARrHc/2ggubS2t4nQyrKkpU4jzuIySNpIyGxQA2GSW5uVtrfZIXKedO7pt3DOGidShZiMYyD3o&#10;Ats8H2tZr2BvORmSJ4n3Q9CQxUcfMOnPNAEWp3kUiGeQSWstswjEkoKREEB5AQRjOxgV6UAMtrzT&#10;7pIFsZp5zK22czPgbQCRsb04/ioAljeC1kglTTGE0shjguJWaRwglwGAUgHA7/jigBun+XLd3bLA&#10;DPGGDSyAz7JG6uNwIBA9qAFI1CaF76M2rR3DL5RC+bMS2SAAhXuc/hQBJbTmwuAmqOTOEc7gQjgo&#10;MhiOpxngZoARruZ5XuRuuIEjkDnyyHUyMp4Lbl7elAD5oQbVJ2unimuEKQwRpvyNpiwqjYRzzkk0&#10;AUP7ZkW1ia3uBBqRY2zWroI0kHGdwJOG5zmgCeVrZJ4TY3pmLBWumDFMMuBs8vLHdng849qAIZf9&#10;DkYSzIY1fe8UyZaXf8yKpJyFBPzc+tAFi3mutsci2QtgCy7YZV+dQvLHJbvgY96AGX6zT24skgZF&#10;cg3Fv5gYKdu/jPKkj5RQAggdLuRbUfY0tYkuLK9kfzSwIKyCbAAGNo7UAVLOWO6jg0jSZb2SWHbG&#10;PIkj8lto6K23JG0Hr3xQBcnjs4ZAZ0mjlz5KRPId8UbcSP8AnuNAC3OsXtj5cU9nAcOqRS6oBuUn&#10;JDowC9geaAI7dZ/t4WS2ASTM8kjMM/u858stkBdwyC2aAEhiWe7QuY4ZWIDGVyXLIT80bIQCSCMC&#10;gCylxaf2h586SNPG37uZGa4gAwcHaBxuHv3oAbe3cUry3iy3FhPAfKRpY/LtmGN7h+MZ2MCtADYb&#10;vT3jtY45ZZbi4O2YmTaWCgkFT6HHFACx3EMDpdJpks0jSGO3muFeYgGTAbPAbA7j60AO04pMtyYo&#10;Aboh1YIudrnncQ+VyAPSgB6wzSWq3EkNv5EjqY/LIknbzR0CptxyQfwoAWK8e2mKzbEmVWUtK+wo&#10;FXrt5Jx9RQAwz3EDu8LpLbOjieSJRkbynQvuUdOuKAHzJPPAJbtpLKORTDaxKEmMi7PKyvllGBzz&#10;yTQBmya3O1vF/Z+oY1Rgbae0lRUjKrj5WBJw2D1oAstFbi6hmW8R7dYgztCxVgUwCHTJOecHnFAC&#10;SXE6yLAknnwRurt54VfM3/NGqEMrFQT8340ASRpJA8M32aNZ13KQkhQknknDFuhwPxoAbqL3Ulot&#10;q1lGkcjrvjd2aRWAEhKE9DjgUANhiKXk0enPcR/ZlW6hvbkCbcCGVlc4UKFKigCraRWk4gsLGW8i&#10;vIf3cUUcoKv5fZSFI27QfxxQBac2MFyzO1ws+QgSV2laCJvlkccDGDuNAEsurajZSEPBHGzMsUL6&#10;mgVQedrh1C+h60ARoJoL+OK9tVWWYNO8iPtZjGSSVySAuRlTQBVZ0nkmmcBpQhBWfdJmUbjujYEK&#10;xI4A570AaK7ogf7Pul02NdplhlYzGaMkJ8jjJVssCCR0oAbPNqkDSSW+ptDBG8f71WywLtgbwOSp&#10;b2oArw2V/MEl3RXf2x5GiMrrG3T5goXK9utACadZXbWjX6aeSxMkUccb7XWOHKjAfYBnb179aALs&#10;0+rR2sJt7tiI1K3FteHDRo/+r25yDzv+6c0AVIree3naeaysl+zsqqjIqpkg7gQmTlT0z3xQA+3a&#10;9ltpLlLeK1W7lADXjgfaSoAPl5zkEcUANmeWO/WKBg1wIVkuLW3AdGbp+7faRkZ7kUATq18beQrM&#10;UhQkXIeMxEsT82GTcPu8cGgBILyOOCTyWiN/KQzqpYPK44QkqCcr6tjrQBWsbC6Fs6Zht7hozLfy&#10;oqMYyTtJZwdzFmYbu/1oAntVupYM+VaefckW8l4JSs0O3CCUDZlUxjlSTnJxQBI9tpsc8k0FhFNH&#10;j93c3LCSaSVyMqC2WxhepoArMbSfT5Z9RtXtbiO5D2jW+ZGd42zHtI5OCAMn+VAEV7Iwt4Hv7meA&#10;xMRc2SGSIyrJggyKikEnHrQBXiW80kN9iMUhRz9vkZA0qpJlyrEEksCBgdM0ATrc6rqMStHcx2Nr&#10;cZS4vWbEotwxUqwjLHBHUHkelAFqTM4WIajCwmAuOYdzrGOI0dsE7jycYxweaAImju4YoLuVLe5M&#10;jMk91tRZEjPCKAMLtBxgZ/CgCaO0kkuo5CnlTruWe5KofKjPKiJA20Hr3oAfbtagtNZ3z2SRKC1t&#10;cFpBIjEINjYyCGIIPpmgCOT7bAJ7r7X5FnDJGom3vyWPAfb8xBJ9KAIbXT7yeHz4LKGWO93PD50g&#10;iAGM5yc5yO9ADbRLt0jmjj+znY8MVnaBeVgyuCZAoHK9c+9AGjJNqsUETQzCeOEYu7e6bld3+rwR&#10;uHXdnaaAKUMMqXXmtpun+fA3MKKqIGIPDBA2dh6E96AJXe7lgkmeGK1mu5RGTcFJBcBMBljYHhSO&#10;KAEaGSOeTybQTziFHnjt2DKedo8tuBkZ74oASBbmOCVlZ7GEtiU3C4ZmY/NsILD7nAwaAJ4byFIS&#10;1tPm7kb5QpJeZgCEYkAnK/7WKAKaWdytvsur37OqoZ7oRBVkMx4yzKcsWdhu+vpQA+yWeZIyv2QX&#10;FwTBLetK7SwnhRISqnauMD5c85OKALV9b7S4tILWSPH/AB8uN1xIzEEqG6gHbySKAKjzZ0+eS/ja&#10;0uknSWF4UErlo2+TbjBOGAGWx+VAFcSzpDbzXN2/2gSSfbIW3ozRyY6oilSxxxyaAI401DSFle0j&#10;S4fzj9umlCrLHE+WwBnJIIH40ATRXd3qqLcC8a1t5QY5bqVgrLAWKlXVCxK47Hn2oAsSW8dyjfar&#10;q3MEgWYM8bljGB8kbuAW3nJ4wR70AMSC5itYryPTbZo5BtmuiFQpEeIwd3BGdvfOKAJWDTajaoZx&#10;ZTJHtmMMUbKg6gIMkA9TndQBNbG2R2ms7jyIYArSQTM0omzhBtcA7SCQQcdM0AQMbtXluI7hIo43&#10;XdJHI6/OzfKsm0bipJ9KAGCxubiIuLeGWS9J8sMyhVTqRu9x3oALCzuGsmvE07GVaCGC0dVcJDlA&#10;D5nlgZ2j5s+9AFnzNQtoY2t8xxL/AMfEWoyh2Af7mzJYdQ4O00AQxRst0twLC03wSFIolVAmSDnc&#10;FDfdPI9xQA++kvJYmmvJjaRXEwCRSMoa8kQAEIVzhe3JoAhEDpc/6PCJ7hIhJcxxsZlLE4Gx143D&#10;PQ4oAnYaytm8cVwthGzEXRaMxuQT821kLDO3jg5oAdHqD28LraXgN5LtJyoMsjAYVjjPK/7eKAKO&#10;mWd+sIBvIxMwknvpyqCVHPyk/KfmLORuoAnskupEEu21a6upDDLfzSss0AGFEqgJ8qY4+XJzk4oA&#10;s3UVozvLCiXYRSI5ZVHnNJIQcAkbsfL1oAosIW026n1i2+ySRXCSQSRguXeJsoqsuDkEBcn+VAEU&#10;JkW1inMTQOpb7VDI0savHJgqzqFIdmx6mgCJ577SJRDaTxAhv9OVIk3KjZZgSdxJDAYoAswXN5qg&#10;E4mEdo4KT3bvtYRZKlJFjLnbjrnp6UAStFb3g2Sz2rtMPtDBUbIUcRRSMqlt3J7Y4NACzwTxWsd0&#10;9hbNJIBHcXKKh8uHOEUtx8oOOM59qAJktGluFJhWCVI9ks0Sxny0/hEa7gAeeuaAG2QsIJHuLNzp&#10;sSbGMN3KbjzgcJ+7bkqQSCD6ZoAJHuQxuYbxoreOVUjkjkflmPG/HJUnPagCK6sriZBJO2+C6Ja3&#10;tw4iLsOTkgHj8aAItNsrh7UXcVpsIWSGO3t23MFiyAGLFAM7eufegC/dS69b2cMdrcJFGOLyK6bM&#10;ixt9zackcneDg0AV4/tkF0HS3tPNhYAR+VGFUkHOVXP3G5Ge9AAk1+8ZnkkRHurgqXuihe5KABli&#10;C5AXAxQA3yJ47mSSG1+13e0S3Ch9wxnAMRHy5GehxQBKG1BrVyt5JaqMrKssXlEbm+YqVyD8vAwc&#10;0ALDc+RbTMLhPPcrkvu3zMoIUkrkhh23Y60AU9I0+8+yMY0igLRtPeTthGRj8oZmyS7MzDd9aAJY&#10;ri5keCPz7SG4uf3EswYh4yo2+bny22pjH3STnJxQBduILMyvJDawahHCvE7/AOukmbHylsE7fl5N&#10;AGeTbTWFxNqlktpdpOJo2t8szyRvmJQVGTggDJx+VADZGdLWKSYtBdglb23G/aYJMH59q8s2D0Jo&#10;AjVb3SI5haxxy4YC9kVUEqxtklcZ3EggfjQAlpPPqGLlW+xWlwdr3txMGfyslWVlVnJUjseR6UAX&#10;nitb0IHu4XWYmaPEbM2wDEaSMFJ3H5jjGOOtADdRjmjggubpIzAcLI8Koj7eiKenyhscZoAdFZma&#10;7gYkW80SFZ51VZfLDcqECttDcnvQBJH+6B/s66XTIlCtLDMzTNNGSE+Rxkq2WBBI6UANnm1OBnlt&#10;9RaGCN4/3qtlgXbA3gclS3tQBBFZ30wSXMN39seRozM6xt05Chcr260AJp1leNam/jsMuxkijiif&#10;a6xw5UYD7AM7ev40AXZ7nVEtYjDdMyxqUuLe8OGRX/1ZXOQed/3WzQBUit7iCd7iWysQLdgqq8aq&#10;mcHcCEycqeme+KAHwNeyW73KWkdst3LgNeOP9JKAA+XnOQRxQAyeR49QWKEhrkQq9xaW4Dox6fu3&#10;wRkZ7kUAWEN99mkIlKRRki4V4zESxPzfMm4fd44NACQXkaQyLA0X26UhpFUkPK4BCElQTlfVsUAV&#10;rGwuxaum6KC4aMy38qKhMZJ2ks4O5izMN3f60ATWgupIARHaCe6It5LwSlZotvyCUDZlUxjlSTnJ&#10;xQBI9pYRzSTQ2MU8Y/1dzcsJJpJXIyqlsnbhepoArn7JPp8txqNo9rcpch7VrfMjO8bZj2kcnBAG&#10;Tj8qAIr2QrDBJf3U9uYmP2myQyRmZZNpBkVFIJJHrQBXiS80kMLMxyMjn7fIUDSKkmXKsQSSwIGB&#10;0zQBOtxq2pRK0d3Hp9rc5S4vHbEotwSCrCMscEdQeR6UAW5CZwsX9oxOJgLjJi3OsY4jRzgnceTj&#10;GOOtAELLdwxW906W9y0hZLi6KxrIkZ4VQBhdoOMDP4UATRWcst2kpj8u4XKz3JVD5UZ5URIG2g8n&#10;vQBJA9spM1nevZLEqk205aQSIxCAo2MghiCD6UARSC/iE9yL3yLKKSNRNvcZLNwGK/MQSfSgCG10&#10;+6mh86GxhljvNzQ+dIIgB1zk5zkd6AG2iXTpHMkfkZR4Y7KzCjKw5XBMgUDleufegDRkm1SKGIwS&#10;CeOEYu7e7bld3+rwRuHXdnaaAKUMUqXRlOm6eLiFuYUVUQMQeGCBvuHoT3oAlaS8kt5JpIorWW8l&#10;EZ88pILgLgMsbA8KRx60ANaF455fItBNcCFHnit2DKedo8tumRnvigAgW7jgkcFrGFmxL9oGGJJ+&#10;YoQWH3OBg0ATw3kCQFrab/S5GwoBJeZgCEYlc8r/ALWKAKUdnceRsuL3yFVDPd+SFSTzuBl2U5Ys&#10;7Dd9fSgCSyE0qRlRaC4nJhmvWldpYW4USEqp2rjA+XPOTigC1fW/LfZIbaRCCPtEg3XEjMQSobqA&#10;dvUigCpJMTYzPfxva3STpLC8KrKxeN/k24wThgBlsflQBXEtwkVvNcXknnrI/wBshbejPHJj7yIp&#10;UscepoAjjj1HSBLJaxx3D+cTfzSqBLHC+WwACSSCPzoAliu7vVI1uBeta28oMclzKwVlg3FSrqhY&#10;lcdjz7UAWHt47mMi6vLdoZAs+543LeWB8kbuAW3nJ4wR70ANSC4jtYryPTLYpINs12wVCkXSMHdw&#10;Rnb3zigCZlaXUbZPtK2cyR7JvJijZUHUBBkgHqc7qAJrZrVHaazuDbw26q0kEzNKJs4T5XUHaQWB&#10;Bx0oAru14rS3EdwkUSOu545HX52b5RJtG4qSfSgBosLqaIyC2hle9z5YdlCqnUjd7jvQAWFncPZt&#10;eR6dtyrwQwWjqrBIcoAfM2AZ2j5s+9AFjdqNtDHJDlIlIFxFqEu9hv8AubMlh1DDg0AQwxlbpJ1s&#10;LTfBIUiiVFCZIOdwQN908j3FADr6S6liaa8kNpHcTAJFIyhrx0CghCucL25oAjEDJdf6Pbie4SIS&#10;XMcbGZSxOBsdeNwz0OKAJn/tlbNkhuVsI2JFzujKPgn5trIWGdvHXP40APTUXghdLW7DXkm0tkAy&#10;yMBhWOOcr/t4oAoaZZ34hC/bYhKwknvpiqCVHPyk/KfmLORuoAnsku5I1kMdq91dSGCW/lmZZYAu&#10;FEqgIdqY4+XJyCcUAWbuOyaRpYkjutiERSyr++aRyDgEjdj5etAFErC2m3NxrNqbR4rhJIJIwztI&#10;8TZQKy4OQQFyf5UARQtItrDN5T27gt9qhkaSNXikwQzqFIdmx6mgCJp7/SJRFaXEWQ3+nKkSb1Rs&#10;sy5O4khgKALFvc3mqKLkTCK0fKz3bvtfyslSkixlztx1z09KAJmhivBsluLWQzj7QwCNkIOI4pGV&#10;Sd3J7Y60ALPBPFbR3TWFs0kg8u4uUVD5UGcIpY4+UHHGc+1AEq2pluUJiWCVI9k08Sxny0/hEa7g&#10;AeeuaAEshYwSvcWbtp0SbGMN3KbjzgSE/dtyVIJBBx0zQAO1yGa5gvWgt45VSJ45GOWZuN+OSpOe&#10;1AEd1ZXMyh538y3uSTbwB1h3tjJyQDx75oAi060ne1W7itNrBZIY4IG3MFiyAGLbAM7eufegC9cy&#10;eIIbSGO1uI44wMXkV026RY2+5sOSOTvBwaAK6fbLe6DrbWglhYAR+VGFUkHOVXP3G5Ge9ACpNqMk&#10;ZneaNHu7gqWuyhe5KABliC5AXA20AM+zzQ3MjxWn2q72iW4VX3DGcAxEfLkZ6HFAEoe/a0dhdyWy&#10;jKzJLF5JG4/MVK5B+XgYOaAFhuRBbzMJk89yuS+7fMyghTlckMOxbHWgCppFhefZG8qOG3LI095O&#10;2EZGPyhmbJLszsN31oAkhubqR4E+02kM9z+4lmUnfGVG3zcmNtqYx90k5ycUAXbiCyMzyw2kF+kK&#10;nbO/M0kz4+UtgkL8vJoAzz5E1hcTapZLa3aTiWI22WZ5I3BiUFRk4IAycflQA12dLaOWcNBdglL2&#10;D59pgkwfn2rgs2D0JoAiQXmkxzCzjjmw4F7IqoJUjbJKkE7iQQPxoAW0mlvsXKk2VpcHbJfXEwZ/&#10;KyVZWVWc7SvY8j0oAuvFbX4QPdxMspMsYCMzbAMRo7BSdx+Y4xjjrQA3Uopo4ILi7RDBwkjwhEfH&#10;RFPT5Q2ON1ADorNpruEhhbzRIVnnVFl8sNyqqFbAbk96AJEBjydPuk0yJQpkhlZp2mjJCfI4yVYF&#10;gQSOlADZptTt2kkt9RMNujoPNU5YF2wN4HJUt7UAV4bO+mVJQ0V39teRovNZY2Ax8wULle3WgA06&#10;xvGtTfx2BLkyRRxxvtZY4cqMB9gGdvXv1oAuzT6qlrE0F4xWNStxbXhwyK/+r25yDzv+6aAKsUE9&#10;vO1xNZWQFuwRVZFVMkHcCEycqeme9ACwPey20lzHaxWqXcuA144H2kqADs65BHFADZnliv1jhKtc&#10;iFXuLS3AeNj0/duQRkZ7kUAWEa9+zyESmOJCRcK0ZiJcn5sMm4fd44NACQXarDL5Twm9kO6RVLB5&#10;XHCElQTlfVsdaAK1jYXQtXQNFBcMjS38yqjGMk7SWcHcxZmG7v8AWgCa1FxJBkQ2n2i6It5LwSlZ&#10;otvyCUDZlUxjlSTnJxQBK9rp8c0k0GnwzR4/d3N0/mTSSuRlVLZbGF6mgCsxtJ9PluNRtXtLiO5D&#10;2jW+ZGd42zHtI5OCAMnH5UARX0pWCB9Qup4DEx+02UZkiMqyYwZFVSCTj1oArxLe6SGFiY5Cjn7e&#10;7IGkRJMsVYgklgQMDpmgCdbjVtRiVo7mOwtbjKXF6z4l+zhirIyxsxwR1B5HpQBamPnBYjqMTCYC&#10;4BMO51jHEaOQCd3U4xjjrQBE0d1FFb3bx29yZCyz3RRFkSPoqgDC7Q2MDP4UAOe0lkczeV5dwqOs&#10;1zhD5UZGVESBtoPXvQAW9nNZ24eXT4RpzAhpZQyzIoOAhJIzzgg+g4oA1pLq1S0tbqdbWGBFZEET&#10;7t7ryhlyzHbkjO7tQBSguLSxURFoo45FbybLCypKsXLtHIScZyvAbtxQAirJbadFeSzm1s9QLBGS&#10;UTysJMlQFYsF6jjHFAGfO9vLdPDfXKusexI1Zsh5FyQ7L95ODjjA4oAt3UDW3lSwR+VBPFuWSaRn&#10;Ju3KsQ2ScqBu68UAF1E2pQC1Iiu7RoxGkaZkSGTJ3GNkJ2AnuOfegCH+wbqCw8uyluLe2jkXzHjf&#10;ZGsgBGOgLDrigBNRS0a1Ng093LkApJEziONg2UbAzkk4JB/hoAsWdnq9tK0NvNbx37r5gmlVSriY&#10;BQuSQu75D15oAin+z2MVv9ouIE2S4iYJmKeUjJywyDjH8eRnpQA64tLa7jZLC1srq6nDMkJmZZ49&#10;qjKlVkUYc5xuWgDJtnD3cLQ20seqq2ZdPhLyRrGvGCedpOexFAGuJbm7f+yHtr3Tz5khswgYqqjL&#10;HMjbsk42qAf1oASf7RZ3Mel6lcTSQs4eP7UdkiSIBgGVgMggjgmgCusIku2tVuAL1maWS4gMW0ug&#10;JIkZlKsG/wBmgBIbGITyX1ro6WzygJfS7mmgDLx5u1Ts+ZccDrQBp2K6cljPOLlZInJlnv41EQ4I&#10;ARgw/d9T8oxQBSmKx+ZAWK2U0jJKII/MiLY3RsScjJyp4x6UAZ2na3czXB0aDTpUa0KiW/hDTHzM&#10;kqW3bo8EdscYoA01ilghjW5sQunZzunysqqOi5yO+CD7UAatxdRiGxuLq2tks4w6xJFLuMk2N0Zl&#10;3M2RyM7u1AFSEvFC0TPbJC0ZWGxl/exMsZyxRyWxzjgHtxQA2OD7JYxX018ILG8YqEglSUN54yoC&#10;tuxgkZGOKAM2S4s2uJo7m+S4ZQsZWMlY2lGSGYA7kyDjsOKAL1xa3VhHDLbSG0S4jWQCT98pumKs&#10;UZiSduN2cmgAnQ3tuLe7gSe2P8EQ3IkhOGMRjJKAnnOc0AQTaBdiwFpbLNFasy+fLE7LsK54zxkE&#10;E0AGpwWhtEsjNeGBSPsqoxcIysDG4U9SSASP7poAmtLXVFvTDbRw/bTGWS7x5TbZlAG8Ftu4GM9u&#10;9AFeZYNOWB3vUbawWESFXE8rAkgtyDgD+ImgCdrb7fE7aZZ2f2+cForfzys8exQGBVHVcOc43L3o&#10;Ax7KBpL+Nks2XWCSbi2jLtGkQGDv5469iKANmB/tMc2mGO50z55PsrSBpEKqSxAlYMeRkKN3p3oA&#10;S5uIbW8g0m9uJHillzE3lhCkkajkzMBuBDdCaAK37lbg2kF5m8Z2le9/dsXdASRJvDKQ3+zQAn2e&#10;CS6+1QaQbaWUr9sd3M0BZOkwSM7BuXbx3oA0bZbFbWSV5RcW7sZZb5D5ZLcBVYMMJ1Py8UAVJ4rp&#10;454N6/2fITFKoRnt0P3oWYncAfun5eO1AGdpmryyXZ0mG2f/AEDYk11b/vIRKxOCxIKEH6dqANKE&#10;m0tiz2iyWJBE0mGiKKCAIywI6nBB9BQBr3FxLBaWM9x9nt4hkJbwlZVdxzGJSWPByN240AVLdjZw&#10;GO8SGBDudLOQB4pFj6tG2WK5JXjd9KAI2tmisobi7lC6fqOVxbyCV9kvKKoYtj73Ix8v4UAUJpbZ&#10;ZHW4u0eOIrFFAMPvlUkq20/MpIOOMDigC5dW9zbPBLBE8MM0QdHUsCt021iJMsSVGGB7UARzQ/aY&#10;fKlzd2xjGIi4kaOQkhvKZclAT3BzQAwaDqD6d5dpHcWcBdWlaGQptZM9xjcMGgAv9Ot/s4snacow&#10;HkSB2JjIOUcqfvZOCR/doAn061uoZp1tTai+8ot9tmG3esoC9CQoIKHr0zQBDcXGm2H2YC9hUb/L&#10;t/JjV1nlwWbMnIYgdmPXpQA944Li3b+yLW1kv59zQRzTMblSijcrIHCgOQSMr3oAyYt9zqMEbWs0&#10;er7g89ojO0axKOrYPy9eORQBrJI91u0p7e609PMk+xmZnlB6txIwbORlVG79aAHXhulni0e9ujJa&#10;u4EJlUoIpIwCN0zcMOehNAFYQ20N21rb6kst0rmSS5Qw+U0oBLCTepVlJ/u0ANVLQTTXtrphjnlA&#10;XU5I2d7QMpwJAIzsG5cDGOe9AGlaJFb2DyC8+SZxPPcxIgTggLG24fJnJ4GDQBUlinSKaG7QpaSS&#10;t9oCITbZIzCx+9gn5Txx2oAzbLVZru6Ohf2ezJahUuL21DSBWJJXcx3IQw9uMUAacamytEkexUaW&#10;p2hXB85VU4WMMcdTgg+goA1rq7fZYT3VtDHbIGWFLN+d4G6Mzgu3GSM5oAo2ubCJlmdAhjLR2Fy6&#10;yiRU+8Y2OSoJK8Bv60AEdtciwjvrqT7HZaiTtS2lWRysoJUAEsB1GeOKAM5ooftEq3M8DqoWJQTn&#10;dIMkO6k7l4OOMDigC9Lbi0QXFri3jmhDCaVmbN0zKzBsknYBu68UANuGtrtUtii3Fo67UjtlEm2U&#10;f6wxOh+TJOcgg0AQto16uneTYLc2cHmAvOHYMGTPB9sE4oANWtreaJNMuJbzYdrW0nmM2wqQUk2e&#10;5wT7UAS2dpdpdPDALZrvYWS7nJRn89QF4JC5Gw9RxQBHciG2SBRf23lqwhtzt3xyykFjuflSVwfv&#10;Z56UAPa3t5UZtISznu2yYrd5sOjBAGBRXUYZgSMrQBk204kvVMUEp1s5a8tbYyfZ0iHGHKklc5x1&#10;oA10e7lQ6S32vSneV2tY3X7RFtBJKiZgxJI+Vfm/WgB1w01vPFpWrM/ktPvWSRPKCSIoxmU9Qc9z&#10;QBTlgt/tn9ni7S4uXLPNdw+XtLLkkSM4KsG5+73xQALFapIb+y0o2zMQl4oJuIDIhwJFVDsG5cZH&#10;50AaVusIgeSSR5opGMst5aqLfbjG1JQ2dnJ+6uKAKLwXMSzxzGQ2Tti4Rz5iAtzETnOCfl6cdqAK&#10;Gm6rd3l2dHXTJImtdgmurTLqr5JUs3zRkMPbtQBp21pLaW3mS6fCNMIIaSUMsyIDgISSM84IPoOK&#10;ANd7u2W2tbuWK1it0VkjET7g8i8oZdzMduSM7u1AFKG4tLJfLdoY45FbybIASpKsXLtHIc4zleA3&#10;bigBiK9tp0V7JM1raagzBGSQTyMJMlQFYsF6jjHFAFC4eGa6aC/u0YR7EjRmyHlXJDsv3k4OOMDi&#10;gC3c25tvKlgj8u3mi3LJLIzE3jlWIbJOVA3fe4oALmGTUofsv7q6szGI0iTMiwyZO4xshOwE9xz7&#10;0AQ/2FdQ2Hl2Ms9vbRyL5rpJtjWQA8diw5OKAE1KO1a2Ng093PuAKPE7iONg2UYgdycEg9VoAsWd&#10;pq9rI0VvLbx6i6bxPKqlXWUBQuSQN3yHrzQBFN5FjDb/AGi5gTbLiIhMxTyEFjlhkHGP4yRnpQAs&#10;9rbXaMmn21lc3c6sY4WmYTxBVGVKrIow5zjctAGVbukl3C8EEy6qr5msIS8kaxrxgnnaTnsRQBrr&#10;Jd3b/wBlSW99p2ZJDZhAxVVG5iDI27JONqgH9aAGzm5tLmPS9SnnkhZw8f2k7HSRAMAysBkEEcE0&#10;AQiPzLprVLkC8ZmlkuITFtZ0BJEjMpVg3+zQAyCxt1nkv7XR0gklAW+kLNNAGXjzdqts+ZccDrQB&#10;qWCWEdhPOLhXhcmWe/jURjggBGDD931PyjFAFKZo4/MgZitlM7JKIY/Mh3Y3RsScjJyp4x6UAZum&#10;63cXE50a30+ZDaFRNfQhpjvySu4tujwR2xxigDUWKW3hjW5sANPPJefKzKg6LnI74IPtQBq3F1D5&#10;NjcXdvbJaIHSJIpdxeXG6My5LZHIzu7UAVIS0ELQ77ZIWjKw2U372Jlj5Zkclsc7eAe1ADY4Psdj&#10;FfTXohsrxiqxwSpKD54yoCndjBIyO1AGdJc2xnnS5vEmKhYyEJEbSjJDMAdyEg47DigC7c2tzp8c&#10;Mts/2VbmNZP3n75TdMysUZiSduN2cmgAnQ3tuLe5gSa1OfljG5I5DwxiMZJQE85zmgCvN4fuhYC1&#10;thNFaFlM8kTsmwjPGeMggmgB2pwWv2RLLzrswqR9mVGL7XVh5bBT1JIBI9DQBNa2mqpeGGCOE3pj&#10;LJdY8o7ZlAG8FsbgYz270AVpRDpyQO96h2sFhDlXE8rAkgtyDgD+IkZoAna2N/E50yytDfTgtHbm&#10;crOmxRuBVHVcOc43L3oAx7SFpr+Mx2bJq5JNxaxl2jjiA5388Zz2IoA2IZPtEc2mlLnS/nk+yvIG&#10;kTapJbEjBjyMhRu9O9ABc3MNrdwaRe3UjQSy5hPlhGWSNRyZmA3AhuhNAFYCFbk2lteFrxnaV77M&#10;bF3QEkS7wykN/s0AIYIHujcwaSbeWUr9sd3M0BZOkwRDsGVxxQBo2osVtJJXkE9vIxllvkIjy3AV&#10;WDDCdT8vFAFS4iupI5rdpAdPkJimAVnt1Y/NCzE7gD90/LgdqAM7TNWlkvDpFvaviwKLPd2/7yIS&#10;sTtLEhkIP07UAacJazti0tmsliQfOfDRsig8RlgR1OCD6CgDVuLlobSwnn+z20XIjt4Ssqu45jEp&#10;JPByMk0AVbfNpAyXqwwodzpZyAPDIsfUxtliMkrxn6UARtbPFZQ3F3Msen6iCuLaQSvsm5QKGLY+&#10;9yMfL+FAFCaSzEjLcXayRQlYorcEPvlTJVip+Zcg44wOKALt1b3Nu8EkETwQzRB0dSwK3TbWIkyx&#10;JUYYHtQBFLEbqLyXQ3lr5YxEXEhjkJIbymXlAT3BzQA3+wNRfT/Kt457KAuplMMhTay57j7wwaAG&#10;32n2xgFk5nKEDyJQ7HyyDlHKn72TgkelAFjT7W8hlnW2a0W98osL2Ybd6ygKM7iACCh69M0AQ3E2&#10;m2H2UC+hA37LfyYw63EpBZsychiB2Y9elAEjRRXEDf2Ra2r38+54Y5pmNypRRuVkDhQHOSMr3oAy&#10;Ii9zqMEZtZk1jcHmtVZ3iWJR1bB+XrxyKANZZHut2lSW91YIZJPsfms0oPVuJGDZyMqo3frQA67a&#10;6SeLSL65Mls7hYTKpQRSRgY3TNwwwehoAqrDbw3ZtrfUlluldpJLlDD5LSgHcJC6lWUn+7QA1FtF&#10;nlvbTTTFcSgDUnjLSWgdTgSYjOwblwMY570AaVqkMFg8v27KzOJ57mJECdQFjbcPkzuPAwaAK0kV&#10;wkU0V2hjsnlb7RsRjbZIzCx+9gn5Txx2oAzLHVpru7Ohf2czpahUuLy0DSBWJJXcx3IQw9uMUAak&#10;Qaxs0kayC6Up27XB85QpwsYYkd8EH0FAGpc3ZMdhcXdtFHboGWGOzcA7wN0Zny7ZGSM5oAo2oewi&#10;cSlFjKF47C6dZRIifeMbHJUHK8BqAFjt7hbGK9un+yWeoE4S2lWRisoJUAEsB1GRjigDOMcBuJlu&#10;LiBlULEozndIMkOyk7l4OOMDigC9JbLZxrcWmLeOaAN50zM3+lMyswbJJ243deKAG3DWt2qWzKtx&#10;auu2OO2USbJefMaJ0PyZJzkEGgCA6Ldx6b5OnrdWkHmAyXG9g4dM8c9sE4xQA7Vra3lhTTbmW8Kn&#10;a1s5kY7Cpykm33bBIPagCWytL5LmSKBLU3Wwst5OSrP56gLwSFyNh6jigCG6ENtHbqL+2ZAwhtyF&#10;3xyykFjuflSVwfvd+lAErW9vLGzaOlnNeNkxW8k2HRtgDAorKMMwJGR3oAyLeYSXy+XFKdbJLXlr&#10;bGQW6RDjDlTlc5x1oA10a8kQ6Sfteku8rtaxuv2iPaCSVErBskjIX5v1oAfcNcW80Wlau7+S0+9X&#10;kTyQkiKMZlPUHPcmgClJBCbw6et2k9w5aSa7hMeCy5JEjOCpDc/d74oAFhtkc39jpRt2ciO8AJuI&#10;C6HAkUKdg3LjI/OgDStxD9nZmkeWKQmWW9tVEG3ptWUNnYck/KMUAUZILqFJ0maQ2TtidXPmIC3M&#10;ROc4J+Tpx2oAoabq13e3LaOunSQ/ZdgmurTLgPklSzfNGQw9u1AGlbWclnbiR9OiGmsCGkl3LMiZ&#10;wEJJGecEH0HFAGxJd26WtrdTR2kVuisiLE+7fIvKGXczHGSM7u1AFK3ubSyXy3MUccit5NkFWZJV&#10;i5do5CTjOV4DduKAGKJLfTobyadrW01Bm2NHIJ5WEuSoCsWC9RxjigDPuGt5rpre9uVk2bEjVmyH&#10;kXJEjJ95ODjjA4oAuXVu1r5UsMXlW80QZJJZGZjePtYhsk5UDcOeKAC6jbUoPsuIrqzaMRpGmXWG&#10;TJ3GNkJ2AnuOfegCL+wLqGxEdlNcQW0ci+Y6PsjWQA59Cw64oATUktWtjYNPdzZAKPCziONg2Ucg&#10;dycEg/w0ATWlnqltI0ME1vHqDr5gnlVdriYBQuSQM/IevNAEc32exitxcXEEe2XETBMxTyMCTlhk&#10;HGP4yRnpQA6e2t7tGj020srq7nVikRmYTxhVGVKrIow5zjctAGVbuJLuBoreVNVVsy6dCXkjWNeM&#10;HrtJz2IoA1lkubuT+yXtb7Tv3khswgYqqjcxBkbdknG1QD+tACTm5tLpNM1KeZ4GcPH9pOyRJEUY&#10;BlcDIII4JoArrCJbs2q3I+2uxlkuIDEFLxgkiRmUqwb/AGaAEgsIRO9/aaOlvJLhb6Tc00AZePN2&#10;q2z5lxwOtAGnYrYRWNxMLhZInJln1BFEY4IARgw/d9T8oxQBSmZI98LOVspnZJVgj3wlsbo2JORk&#10;5U8Y9KAMq11y5m87SINOmT7GuJb6ENMfM+YqXLbo8EdsUAap0fytQLXbqQkIjt4UcnIVc7mHb5Qf&#10;WgCG+SJiXs7eG2tTFumM0pEbybdpZBsJB2hRj159qAJ4pmufIWWOORmUfZ5QQQ0R5bAwM8rz0oAr&#10;eRYTam17ZafNLFCwM8dx8lvG2eTCg3EMB8woAv21nbWSXmp3Nj5NpKN9rmcGPPqTsJyD/DigC6Ws&#10;5gsc0E184QSmGJlXzJgPmZQeiYJb6UAURc20bwR2GlM0hdg0YuMiPcQCTlFXkcgGgCm9mjzwLcyy&#10;T/aZGYx5WBLd4x8uxPm3nkjkigCW6Zo7ffMrR3/DXkYAMaxxDYhcg9OBxQBFLNp4BLXEt1qOSirA&#10;CLdI4wG3fNj++Rj9aAIlhmjvzLFYtBp+oxLJCEAaCRwoZyzFgEXI3d6AH20OpQ3Es0VpZvJLkK9r&#10;IwZWQZCENwVYdWz3oAdqFvo0fk2zQSWmoxgzQXNqvmLvX70btkbQwPvQBXj01rmZLiUS29qrkQrB&#10;MS0ZdSdpUjqWPr3oA3Yrw/YdQhWS4vPNClY540aWMgYH7wNgrwT0FADBO6xwafPLaCZk8q7bDE4Q&#10;jcw6cADGe9AGTfmaK+Oixw293pkjK0k8MjRxrEFGBja2XIoA3LiWXU3guLXUbewspomYS+Ts+Zx9&#10;1lLcthT7UAUpYIRb2UKJDPFcbhLcRYeaQnJ+7kAEfXrQAmnQXEcb20jSyxoh8md4xG7ncd6ypubk&#10;ArtINACLoaQ3xuJkDMsG2CJJA4YkcM+cbflDetAFW+8lZV+wWls+FBljeYiNpAArMo2cHZtAHrz3&#10;xQBaJllkjjktkluFTFuyyYQIx+bAIw3QcZFAFM2NoL06hFaT3ciyAm0uCkcEbLgFoEXd8wHzDNAG&#10;jFYR2KXmoalp/wBntpmEsMpmAi+XqSQhORn7uO9AFjGnXMnkmO8vZfL86eO3YKs0uOSu7jbgk/Sg&#10;CqkljEB5ekzBXk/493mDBQcAljtUAHrigCgtst5cRyPERDdFgwjlaGOBlHyhVYNuPJHUUAS3U9va&#10;wKIpWTUgpN1amMyxokfyKWZSODgcUAEsluYRLdXiyajuMUAtGYRpGiht2Dz/AB4I5oAghivEvi1l&#10;ar9i1CFJYmhCtFJIAGdmYkbBn5uh9KALAGo2t08UMNtJPKhLSQZ3RsgztYHgqwxyD3oAjvrfTyYr&#10;a8ge1uIgJLa5s+PuDmN+uA2fegCJLEzmOeWOez0oE+SGcMYvMU5XZjPzMeue9AGvHqi/YLmFJbid&#10;bkgqZoleSP5cDDBuRkegoAWObCxWE8lozKvk3cpU5LKQWIGRwACM/pQBlXgaG9bTLexhu9PlIllu&#10;IJtkQjYDavIJ3YHSgDammk1C4tprK/tESRWZAkezDsBwylsFsCgCtc2iRR2kCwQzeYHWWWJ/3hdy&#10;eApIXIHqetAEdhYXdrbGO+mlu3PNkHSOF3KE7xIgYjIBXacmgAbQ2hvWkvYwsgjHlBJAQxAGGfpg&#10;bQfWgCjfR2puW/su1Vm2brsNMywSSAbSUyn3toAA9efagC9Ghm3HULYs2wfZlZxsMfBYc4BHAzyK&#10;AM+O1tbi/fVbTSnYBlBgkk2W6HOCYRzhgPmFAGhHbafpn2m7mg8iJ/3luruZIcryzblQkEZ6YoAu&#10;eXbXo/0kzyvt8xltJQpmm25yoI+4Bk80AVYZrddqWOmyXDM3zRGYMVzgFidigZHIFAFSWJbm5ggc&#10;usVzuaYAmKO2K8LtU7t5OSOooAW6ndYRulxcKoW4tgvypDCNiFgM8HA4oAfLPaC08y5uiZ2ykAVc&#10;RRxIoJbB5HL4x+tAFKM3AvYPsVqkdjqiJJHPAgeGRgu5ySSNgyM5wfSgC5Ct7a3kkcEVtKxBMk8I&#10;IZZFG4IVJ5VhjLA9+lADLuz0thEs1hLa3ka+db3dmwI3dPLkJOQGGeMGgCFLQPPFI8En2VWP2eAS&#10;ZMJYcgrjqzNnOe9AGyb90tbqBPPlaT7qTKN0JI2jDg4YfgMUARoHghhtL+4tZ7pm8qUEAHMWCzKB&#10;jgYPzHrQBm6gLmK8bSTYQT6fNIs9xeQSlIfLwMKflJ3Y7UAa0z/2pewy6XfxxCSNmkaOMxqXcAhS&#10;rNguQDQBDNYW8MEaXFsskUwbzCDmV2J6feCjHXk9aAK2l2d19nkMsRZWTbaOD5bOAW3rKpZhkDbt&#10;OaAHPo9rZ6gN0o+0JFiGAZmUkAHcxGAvy59aAKt7CskheyS2ibbmYrcusckuMEqNhwdoUY55574o&#10;AuxLJPlJoVu5xGv2c7hgoSC3YZ6D0oApSw2s2om7s7CZ9uGlt5ji3iIO0tCoyd2PmFAF2K1jsvtd&#10;5fW4gsHwbUGUqgVByeEY5BPTHegDQb7HcwbblbloDF5zhSg82UqcsoI4TGT9KAM2K9sttqlhYO4l&#10;l5AlDkAjlj8igZ60AQNDbz3kUJMjW0xYzvkwx28gHyhUO4ueSOooAfK6x24nQOL4Jm6txhkWNMxo&#10;XOc44Hy0ALLcWkUKPPOl7qO7y7aGIYiijiCsXOT/ANNOnt1oAqst7FqURsbKOK11CMPE1ucwNIQC&#10;5y2AvPzdD6UATpa6jp877xbXd1KxZDDtR0kiG4LtJ5UjBLe9AC6hZ2JWKK/sJLK8X/SIb+yIKll4&#10;MchzkBgfQ0AVItPhmu1lSC7FspOI1kOIy4J27SByzHrnvQBui7VLDUVuBdyRzYMcF1GpeLA2geYH&#10;wVyM9qAK9sXaKOO4WxSRx9nmZHb5hGRuIzxxtIz3oAz9QkjtL3+xrOCC5tpH86WaNm8kJgcZAPzE&#10;dqANeU3GrXEFzbaraWayKxD2ytGxdxkKyluWwDQBC9mscEcKQxXglVvNdGBmdyT7gAgep60ARWUV&#10;3FCba4Mjkxk27sgjZgGIcSruPIBXaQeaAGHRjFfk3boVjhEdvCjk5Cr95h2+UGgCC/WFvns4Iba2&#10;Me6YzSkRPJjazINhIO0KMevPtQBPFL9q8hJUSV3UfZ5VIYNF1bAwM8rz0oAg+z2Eupte2NjPJFCQ&#10;Z45zst42JAJhQbiGA+YUAXrawtrJbzVLqx8qzkG+2JnHl57tnYTkH+HFAF0tZTBYpYZr5wglNvEy&#10;qZJgPmZc9EwS30oAoC4t43gSx0pnkMjBoxcZWPdgZOUVeRyAaAKjWStNCt1LLOLmRmMeVgS3eMZX&#10;YnzbzyRyRQBLdu8dv5kytHfnDXkagGNY4vkQuQenA4oAjeTTwCzXEt3qWSirCCtuscYDbvmI/vkY&#10;/WgCFYJkv2ljsWt9P1GNZIQgDQSOFDOWYsAgyN3egCW2g1GG4lmhtLNpJuFktpGDKyDIQhuCrDq2&#10;e9AC6hb6PF5FqYHtNQiBmgurZPMXev3o3bI2hgfegCtHpz3UyXEgkgtVciFYJiTG0ik7dpHUsfXv&#10;QBvRXrLYahCr3F4ZVUrFcRoZYyBgfvA2CvGegoAi8+QRQ6fcvaCd08m6bDHAQjcw6cADGe9AGVft&#10;PFfHRY7e3utLkZWkngkaOMRBRgY2tlyKANu4ll1R4J7XUbewspomYSeTt+aQfdKluWwp9qAKcsNu&#10;lvZQKkM8dzuEtxFh5nJyfu5ABH160AJp8NxFE1tI0ssSIfJnaMRs53Hesqbm5AK7SCaAGpokcV8Z&#10;5kDusIWCJJQ4Y44Z842/KG9aAK18YllH2C0tXG0GWN5iI2kUbWZRs4OzaAPXnvigC0Gkmkijktkl&#10;uVTFuwkwgRjlsAgBug4yKAKZsbUXp1CO0nu5VlDG1uNkcEbLjLQIu75gPmGaANCKwiskvL/UrD7N&#10;azMJYZTMBFkdSSEJyM/dx3oAshNNupDH5d7eSeWJZ0hYKs0uOSu7jbgk/SgCqkllHgx6XNtd/wDj&#10;2eYMFBwCWO1VAPXFAFBLRLq4SSSErFdMwby5WhjgZR8oVWDbzyR1FAEt3PBbQIIZmTUgubq18syx&#10;qkfyKWYHgHA4oASV4DB5tzerJqO8xwC0ZhGkaKG3c89XwRzQBFFFeLfFrK1Bs9QhSSNoQrRSOAGd&#10;mYkbBn5uh9KAJsahbXLwxRW0k0qFmeDO5GQZ2kHgqwxyD36UANv7bT/3Nvd272txGBJbXVnxjYOY&#10;35OA2fQ0ARR2HnslxNHcWml8+SrMGMXmKcrsxkbmPXPegDXj1NfsFxEks863BGzz4keRMLgYYNyM&#10;jngUAEc21YrGeSzLBfJu5dpyWUgsQM9AARn9KAMu7WSG9bTILCC60+YiWa5gm2RCNgNqnIJ3YHSg&#10;DanuJtQuLWWxvrONJFZkCR7MOwHDKWwWwKAKtxapElrAtrDN5gdZZY3/AHhdyeACQuQPU9aAIrGx&#10;vLW1aO+llunPNkHjjhdihO8SIGPIBXacmgA/sIxXrS30YWQRjy9kgKsQAQz9MDaD60AUr1LQ3R/s&#10;q1VmCbroNMywSSAbSUyn3toAA9ee+KALqJ5xdtRtyzFB9mRn+Ux8FhzgH7ozyKAM+O1tbi/k1az0&#10;l2AZQYJZdluh6Ewrg4YD5qANFLew0z7TeTweRFJ+8t1djJCCvLNvVCQRnpigC55dteri4M0r7fNZ&#10;bSUBpptpOVBHCAEnmgCpDPbLtSy02S4YtzF5wYrkgFmOxQMjkCgCpLFHc3UMMhkEd1vaUAmKO2Zf&#10;u7VO7eTkjqtADrqVo4BmcrcqoW4tgvypDCNiFgM5BwoxQA+WW0+yCS6uiZmykG1cRJEiglsHnq+M&#10;frQBSQzi+g+wWyRWGpokkc8KB4pWC7nJJI2DIznBoAuRJfWt7IkMVtMxBLzwghlkUbghVjyrDGWB&#10;79KAG3VlphEaz2E1rdovnW93ZMCN/QxuScgMM8YNAECWe+eKVoJfsisfs8AkyYSw5BXH8TNkc96A&#10;Nn7cy2t1ConneT7qzKC0BI2jDA7WH4DFAEaiSGGGzv7m1muXbypQVAOYsFmUDHAweT1oAztQW4hv&#10;G0gWEE9hPIs1xeQTGOHy8DAPyklsdqANWZ/7TvYpNLv4olkjZpHjjMal3wQhVmAL4BoAhnsYIoI4&#10;7i2WSKYN5hBzIzE9PvBRjr160AV9KtLtbd2miJDLttHB8tnALb1kUswyBt2nNAA+k29pfjfIpuEi&#10;2wQLmZCQAdzEY2/Ln1oAq3sKPIXsYraI7czFLlxHJLjBKjYcHaFGOeee+KALsXm3G5JoVu5xGv2c&#10;7xgoSC3YZ6DuKAKckVnJqBu7Swmcrgy28xxbxHIUtCoyd2PmFAF2K2jshd3d7bCDT5MfZcykIAg5&#10;PCMc5I4x3oAvt9iuoNtyty8Bi85wpQebKVOWUEcJjJ+lAGdFfWeLWPT9PZhLJg4lEhAPUn5FAz1o&#10;AgMVvcXkUJMjW8xYztkwx27gfKFQ7i55I6igB8zCO389Qwvtmbm3GGRI0zGhbnpwPloAJbmzjgVp&#10;p1vNR3eXbwxDEUUcQVi/J/6adPbrQBWKXcepRfYLJIrS/jDxvBzbtIRuc5bAXn5uh9KALCWuo2Fw&#10;+8213dSsWTytquskS7gu3oVIwS3vQAt/Y2G2OPUNPlsr1f8ASIb+yIK7l6xyHOQGB96AKcdhFPdL&#10;JHFdi2UnCK/EZcE7dpA5Zj1z3oA3VulSw1FZxdyJNgxw3Uas8WBtA8wPgrkZ6CgCC2MjRRxXC2Ky&#10;yD7PMyO3zBDliM8YAUjPegDO1F0tL3+xLSGC5tZHEs0sTN5ITA4yAfmI7UAa832jVZ4Lm11Szskk&#10;ViJLZWjYu4yFZS3LYBoAheySOCKERR3glQ+a6EGZ3Yn3AGB6nrQBHZw3cUBtrgyPmMm3dkCMwDES&#10;CVdx5AK7SG5oAYdHaG/LXbx7Y4RHbwoxOQq53MO3yg+tAEF8kTfvLO3gt7Zo90zTSkRu+3aWQbCQ&#10;doUY9efagCaOY3IgjkjjldwPs8wIYNF1bAIGfujPSgCv5Gny6m17Y6fPLHCQZ47g7LeNyQCYEG4h&#10;gPmFAF+2sreyW81S608w2co322Zx5ee5zsJyD/DigC5usrjbHLFNfOEEpgiZV8yYDllz0TBLfSgC&#10;kLm1jkgjsNKZ5N7BoxcZWMtgE8oq8jkA0AUpLNXnhW7mlmFzIzGLKwJbvGPl2J8288kckUATXTtF&#10;b+ZMrR35Aa7jGPLWOP5EL4PTgcUARSTWAXc1xLd6jkoqQAi3SOMBt2WI/vkY/WgCJYJ0vmkisTb6&#10;dqUayQhAGgkcKGcsxYBBkbs80ASW0OoQXEssVpZtJLwsls7BlZBkIQ3BVh1bPegBdQt9Fj8i2eCS&#10;01CIedBc2q+au9fvRu2RtDA+9AEEemPcTJcSebb2ociFYJiWjMiltpUjqWPr3oA3YrxvsGoQrJcX&#10;plClY50QyxkDA/eBsFeCegoAj89ljg064ktFndPKu2wx4Qjcw6cADGe/pQBk6g1xFfHRUgt7rS5G&#10;VpJ4JGjjWIKMDG1suRQBt3Ek2pyQXFrqNvYWM0TMJBDs+aQfdKluWwp9qAKcsMC29lCiQzxXG4S3&#10;EeHmkJycBcgAj69aAI7W3nW1mtZmkmiWJvJneMRs5y29ZU3NyAV2kGgCrALW0N0bdI7aeOQRFll8&#10;yZrRsgs5c4DYxjHbNAFhFtXuRcXHmtp2f9EM+5pSEIX5MZCYYcUAM1G+0xFnuJ7aSezXbFCsKfIh&#10;yTuUnBUjAHHrQAs081tZR3kK3nmQP5shjCkpGcBtpZizbUJJFAEaXumyXREVxeJoYX7Tdb42CxM5&#10;x5qMRtwdvPPagDSs4Zp5mu9PnCRoz5mkcRu6dFQDg9OmP5UAMmuftMV1pFpHdxvcbY7pJI9vmbeV&#10;ljPQjJ2nHPFAFG8ubW3neDVhLK0ka7pJk/eLKBwI3xkYGfrQAacRZW8v2K4huIXVri6jnB8yQKeE&#10;LEEdPQ80AX0lu4bZ7CGS1M1wN8QuV3rHkZZHYKxUMMUAUrOSLVbGzaO2lt7BhJLHbRTmS3EjochF&#10;JGFBPCgdPagCtcwWN5bfbGykdnFILtIcxXKsm5QPlYcNjPy+tAE812lhb298sD2qQAeb5bSOXYBs&#10;EZ6+4oAitry0kS3uY471dYvnMnlyyF4zExyS4jZug5FAEN1fSw213btqVwtqZS1u8MMtvEEIAZXe&#10;NVdipGcHP3qALxtbYQvcQC0vLqGMh8eY0oQOEw2Vxkq3OKAIYdRtLlHis9NgspUKQW7WpZ1BJy24&#10;gbRjO4k/0oAt30eqSus01lC4t/MkjDjzRDGpUZdVB2ZzwMUAVba68PT2k1yYJTIxKyzQxsIxcDkk&#10;bsALu+U5oAu3KzzMjMrx2Lo2ZYwvnssgAJVHO8KuzsMUAUbaLTlllNkm+WOTazSS/N9k5DPIXPDD&#10;jaPTNAFlRppuYvMWf+zC260c/NI5X5fkGDsAYHHSgBupzxoZpIo55rIBYooYkAKnJO5T/CRgA4x1&#10;oAjuHaxgS7WHUvtVsRPKzLG5jR8K4RydxwhzjtQAhuYZLpQ09xbeGQn2m7EkbL5fmcLIrEFSDtwc&#10;HtQBoWkcsktxdWdzuJJ5kdosxYwFyPm6dMfyoAglmtLy3uNPura+tDcbYpYJMmORRgrJH2YEnafp&#10;QBFf3uLo217J5lrsVSDHtlSZc42uOQQD+NADdJ2WFtKLDUI2TDyywXKlnl2sRgsVIAwOmeaALUbx&#10;JbR2Vt9l+0SqWhmnQSKueWVsK2N2aAK8clpqumW9vp3nwWc3mS+XAzbEcod4jBYFVBPAX+VAFOW3&#10;0eTTFvT5qm3hcXC+Y0V18mVAwuMhsZ+X1oAs3OqxaVbi+Fp9mnTYJXs2kmdjg42hhyT3z0oAbbXt&#10;3N5V8BdR6reSEtBdSl9sJYE79jNjA+bGKAIDq89qt2stw01vHKZLeaGGWK3G7AZXeNA7FCM4PrQB&#10;e+zRzRy3KJY3V3GsnnNAsnmqgcJghlxyrc4oAr299YaiVh03S41ljKxW7xl/KRg2W3MPlwud2WoA&#10;u6jFeO8avYxMsBedGULKqIu1RvQA7c5oAqQtpdzbyS23nHflZjHGU/0gDcWGQF27/lOaALF3ArXC&#10;mSC5jhaNned1R5SsoCtsD/OFGzjAwKAKkFvFFJIYoEWKJiJGkm/emzIIDSFmxuxjG3tmgC0osROx&#10;mNxJp8u1rNJCzEhflypGdmGHH50AQanNZFZLq/t7lbEBILa1iIZFyc7l6YOQB2680AS3U93axRXV&#10;obsrZsJJY0SNmRTw+GLbmIQk4oAiiuIGuFDX11Y+G41M86SxsNjScearEbdp24PPagC9ZR2s0hu7&#10;CUsy78XDkx7o+gAxgk4+7j+VADLu40+7srzRV+32st6ViuVkjKbkQbhJGeOCTt684oAr3N3aW37m&#10;+leaCSKNF84ETCRQcFHxngZ780AJps8Om2t2bC8gMkgMkseDLNKA33cspUce9AF2KTUFg+zQPZLK&#10;4PlveqJDGM5ZGIVtu4EUAV7C9t9Qsbf7Dan7KfNm/cszQLKytuCBmBVVzwFHT2oApSQ6Zd6f9vlV&#10;keGKX7WYWaG5UoWUAKCMqcZ+X1oAnuNQs7OGG/hs5Glj2mZoTK+WXONuc5PsaAG2928ggnjW8i1O&#10;+lLtDLL5imNucMEZsYHzUARSX2q25uYYr6SW0jkMkDRQyQxYIAZXaNAzbCucH+9QBZe0gLTS/Z7e&#10;61CFHeeQI7uqb1QryoxkNzigCGK7j1ARxWekwW8MO2OJoyyopzzuYfLgZ3ZNAFzUFvjuE1nHKybp&#10;4kH7yKKMbQDIFDFM544oApQnQruze8uormEP8jLHkxmbGSwBAXbv+U5oA0L1bq4uE8vfHpaoQdqI&#10;07CQBWIVjvAG3j5cCgChaWlvC0hgK2ywOUImlzI1oQVLyFmwDjGAO2aAJkTw750TzR3Elk3zWcuG&#10;Zn2/LlAPu4YHHSgBmtTaX5FwT9rFk+yCGGFNhjXrvU/KVPAHHrzQA+aY6fYQ3lr/AGhvtyshVijl&#10;YzgNhicthDkjtQA0X9vHcSmS7nsdDwJrjy42dkMv/LRCy7MHbg89qAL9lHeXc8upWdyuyIsm+5Yx&#10;SeUDgKMYPTpgfpQAx9Tsbi3vNLFrcrNORHcs0ZEbBTlZI2PbJ2n6UAVrm+hR2i1NvMjmQKX2FJVl&#10;XJHlk88D35oAbpktnbQzjSrpLx3DTzpcKWaTY/3dxUgYHOM80AXla5SCPT7R7ON5MtHJcKkpUnko&#10;3yttDZH5UAQWkkmo2lpFo6N9lYSzeVC+YxMyHcEBPCqTjCj9KAMya00eW1a7uobhbi3hle9bJjuF&#10;K5UKuMHDYz8tAFq8vfsUFvfCwaOKNVa4MLSFjgHaFyTu9xQAkN/MyCb/AE0atqLhzaTTM8Yhbn94&#10;Y2bGBz9aAKj3t5Cs/wBuuZls0k3WgjWRLYq4AKOY0DOVK5wf71AGnNatO7y24sLuW1R/OWGN2lRQ&#10;4QhsjGSrc4FAFW1uYL1I4bKxisVtyILbBYRh8/MXYfKAM7sn1oAtXyKREz6fHNJEHnikRfNjjQbR&#10;udVB25zxxQBU3eG7vT55A91E1x8krxRNGRKq7mZc7QFL/Kc0AXrlOImTz009ogFZyrTyK4CkhX+c&#10;KNvpigCnbra2bXTQrHbSxyCIlJvNmazbILPvOA2MYx2zQBYQWr3S3Fx5rabu/wBE8/c0pCEL8mMh&#10;MMOPzoAbqWoacguJ5bWSe0XbDEsKfJHzncrcFSMAcetABLPLbWcd5Cl55kD+bKUCkpGSA20sxZtq&#10;HJFAEa3mmS3Z8u4u00QL9ouS8bBYmc481GI24+XnntQBo2cMtxO13p82I42cGaRxG7J0VQOD06Y/&#10;lQA2W4N1FdaRZJdxvcYjuo5Y9vmbeVljPQjJ2nvxQBRvbq0trh7bVvNkeSNd8sqfvFlA48t8ZGBn&#10;60AGnEWVvL9huIbiF1ae6S4BMkgU8IWII6eh5oAvLLeR2z6fDJa+bcDdELlQ6x5GWR2CsVDDFAFS&#10;zkh1OxsjDbTQWLCSWO3inMluJHQ5CKTwoJ4AHT2oAq3FvZXdsLxsqlnFJ9rjhzFcqyFlA+Rhw2M8&#10;etAE8tylhbW98IXtUgA80RmRy7ANgjPX3FAEVteWckdvcRx3q6teuX2SSM8ZiY5JcIzdByKAILq+&#10;eGC7t21G4FuZS1vJDBLBEqEAMrvGqsxUjODn71AGh9lgEL3Nv9kvLmCMhv8AWNKEDhMNlcZKtzig&#10;CCHUra5V47PTYLKaMpb2z2pZ1BJy24hdoxncSfp2oAuXseqzOJp7OBxb+ZIm8eaIY1KjLhQdmc8D&#10;FAFS2uvD09pPdGCRmclZZoYmWMTjkkFtoC7vlOaALlwstwyNseKxkRt0qBfOZZAASqSHeFXZ6YoA&#10;pW0enrLL9ii3SRvtZ5Jct9k5BeRmPDAY247ZoAsqumG6iMiz/wBl7t1ox+aRyvy/IMHZhgcdKAG6&#10;rOgaZ4UnmslCxRQxIoKnJO5T/CRgDjHWgCO4c2ECXSRakby2YTzM6xyeXG2FcI5O44Qk47UAH2mJ&#10;7kbp7i28Mqn2m78yNl8vzOBIjEFCDtwcHtQBftY5p5Li6tbjcCSP3rtFmLGAuR83Tpj+VAEEs1pe&#10;W1xp1zbXto1ztilgkJMcijlZI+xBJ2n6UARX94qXJtryTzLTYqsPLxKsyg42v1BAJ+tADdJEdjay&#10;/YL+PZteWWG5BaSbaxGCxBUDA6Z5oAtxskdrHZ27WvnyqWhnnQSKueWVsK2N2aAK0Utnq2mW9vpx&#10;ngs5fMlEULMERyh3iPLAqoJwFX+VAFOSDSH0xb4+apt4HFwokaK6+TKgfLjIbGfl9aALNxqcWmQC&#10;/NqbadNglazaSd2ODjarDk+uaAG219d3HlXqC6j1O8kJaC7lLgQkgnfsZsYHzYxQBAdWntUu1luD&#10;NbRzF7eeGGWK3G7AZHeNQ7FCM4I70AXzbRSpJcqljd3kav5rQLJ5qoHCYIZccq3OKAK0F7p+pFYd&#10;O0tFljKxQNGX8pGDZbcw+XC53Zb1oAuahHeO0YNhGRAZJoyoWVURdoBdADtznigCtE+nXFtJLbec&#10;S+VmMUZTNwBuLDIChd/ynOKAJ7uHdOu+G5jgaMu8zqjylZQFbYH+dVGzjAwKAKsVtHE7mCCNI42x&#10;I0kv7w2ZBAaQs2N3TG3tmgCwBp4nJuftEmnylWskfcSQvy5UjOzDDj86AIdSmsgsl1fW1wLEKkFr&#10;axEMig87l6YOQB260AS3Vxd20UV5a/ayLNhJJGqRs0anCvh925iEOcdqAI4p7czqGv7qx8ORqZ50&#10;ljYbGk481Cw27Tt5we1AFyyitZ5DeWUpJTfi4ZjHuj6AADBJx93H8qAG3dzp93ZXmix/b7V7wrFc&#10;LJEULIg3CSM8cEnaeecYoAr3d5a2n7i9keaGSKNE84ETCRc4KPjOQM9+aAG6bNBpttefYbyAySZk&#10;lQgyzSgN93LKVHHvQBejfUPJ+zwPZCRgfKe9USGMZyyMQrbdwI/KgCvY31vqFlbixtCbQ+bNiF2a&#10;BJWU7ggZgVVd3AUdPagCk9vpt3p/26RWjeGOX7YYWaC5UoWVQFBGVO3Py+tAE9xqNpZRRX8VpK00&#10;e0zNAZH+ZQemc5PsaAG2948gt54lvItTvpC7RTS+YDG3PzBGbGB81AEMt/q0BuYIr6SS0jkMkDww&#10;vDFyAGV2jQM2wjOD/eoAtNZ2ymaX7PBealCjvO4R3dU3qhXLLgZDc7aAIYruPUPLjtNJgt4YtscT&#10;RsyopB5DMvy4GdxJ+lAFzUEvmLie0ilZN08ca5kiijG1QZAoYpnPHFAFKA6DdWb3dzFcwh/kYR5M&#10;ZnxkkAgLt3/Kc0AX71bi4uYygePTFQglURp2EgCsQrHeANvHy4GaAKNnawwvIbcrbJbuUIml/eNa&#10;sCpeQscA4xjHagCdB4f8+J50uHsW+aylwzM+07coB93DA46UAM1mfTDFcFvtf2JwkEMUUe0xr13q&#10;flKngDj1oAdNM2n2MN7anUCbYq+1trssZwGwxOWwhyRQA1b+1S5lLXc9houBNcbI2dkMv/LRCy7A&#10;Dtwee1AGhZJe3U8uoWU6COIuhluHMchiBwFGMHp0AH6UARtqVhcW93pYtblZZyI7otGQj7TlZI2P&#10;bJ2n6UAVru+hR2h1JhLHMgUvtKSrKuSPLY88DPfmgBuly2VpBONLu0vZZA086TqWZ9j/AHSxUgYA&#10;zjPNAF9GukgTT7RrON3y0ctwqS7SeWRvlbaGyPyoArWssup2lrFpEbfYiJZvKhfMYmZDuCAnhVz0&#10;UfpQBmy2mjSWjXdzDOlzbQyvetkx3ClSVCrtwcNjPy0AWru8Wxt4L8ae0cUaq1yYWkZmIB2hQSd3&#10;uKAEgvpXRZsXq6tqThzazTM8Yhbn94Y2bGBz9aAKr3d7Clwb66mWySTdaCNZEttrgAo5jQM5UrnB&#10;/vUAaU1ubiR5bf7DdyWqP5yQxu0qqGCENkYyVbnAoAq2t1DeJHFZWMVitviC2CltgfPzF2HygDO7&#10;J9cUAWb6NX8p5bBJXiDzxSRjzY0QbRudVB25zxxQBVL+G7zT53ja7hac7JXjiaPEqruZlztAUv8A&#10;Kc0AXbmP5Ymj89NPaIBXkKtO6uApIV/nCjb6YFAFSBLSzN08Sx28scgjLJN5szWjZBZ95wGxjGO2&#10;aALCC1kuluLnzW03P+iefuaUqjBfkxkJhhx+dADNR1DTY1uJ3tJZ7RdsUKwR/IhzncrHBUjAHHrQ&#10;As09xa2Ud7Ct55kL+bKYwpZIzgNtLMWbahyRQBGl7p0t1iO5vE0QL9oujJG4WJnOPNRiNuPl557U&#10;AaVnDLcTNd6fOFRGcGaR/Ld06KoHB6dMfyoAZNcfaIrrR7VLuN7grHdJJHt8zbyssZ6EZO09+KAK&#10;N5c2lrcPb6qJZmeNd0kyfvFl5wI3IyMDP1oAXT3FpBL9ingnhZWnuY5wfMkCHhCxBXp6HmgC6sl3&#10;FbPYQyWnnXA3RC5XekYIyyOwVioYYoAp2bxapY2bRW0tvYMJJY7eKcyQCR0OQiE8KCeFA6e1AFa5&#10;hsbu2F4SVjs4pPtccWYrpWQsoHykcNjPyjvQBYmu1062tr8QvarAB5gjMjl2CtgjPX3FAEFtd2ci&#10;W9ysd4usXzmQpJIXjMTnJL7GbGByKAIbq9aK3vLZtRuBamUtbyQwy28SoQAyu8aq7FSM4OfvUAXz&#10;a24ia4txaXlxDGQwHmNKEV1TDZXGSrc4oAhg1G3uVeOy06CxnjKQW7WpZ1BJy27A2jGdxJ/pQBcv&#10;k1WSQT3FnBJ9n3yR7h5ohjUqMuqg7M54GKAKltd+Hp7Sa7MMju5IlmiiZYxOOSRu2gLu+U5oAsag&#10;JriEtseKxkifdKgXzmWQAEqkh3hV2emKAKEl5Z6hbR21+JVlh2J5seEchiCEYD7wx+NAGjKtzPaW&#10;9vZzD7OGMjyzoI/IEBLKFAJOCMZzQAs9+08bwwWss/2aQH7WGDR4/iK4QBsHFAC3rF5YppI5JoEC&#10;yLICFjLt80jE4xgHK/SgCK/nGpQq1sT5ETq8xYbYwB/Arfdce2MUASW3lyNJPOTJcqxXT7u4eOON&#10;Wix8hKbVYsARnH4UAVbi9ubiFUi1CJWt1LzlM+ail2cxpKrKFIJLcqeKAEicfbI7y/1OJ3ukcGG4&#10;G+QbNuT1PTHH1oAdd6hK14jW8NtdywxB0bcsUEUOzAyFOXOOe1AEi22pS3Mbzy2/2yZIpI4CDHFM&#10;is2Y+uckH7xNAFxIItNursaVZv5E0m20gRzJDnBZgpAGAFDYYY5x1oAoWb3U032a6tvs92Syo9xE&#10;SHyxIxKu0d8HctAD51tcHz2kZIpcGG3kWaMxvz1KcOCPyoAuQXBeWW3tQ0NqkSypayqC9xn5VdZB&#10;gjsdo70APkvlnltZo9RhFvaSZWxljBebzQATxtyo2YyaAEg1GBVGq2UdmtyqNFBbliHL42uXjDZy&#10;c55/SgDLRtatYoY4IFN5dGTNnaIULeaSMqWZwMj1HWgCzJpt7G9uLOO8hcrIzzz4CKgK/upDjlmz&#10;x9KANCCzWG3jadLiCN2JlIj3YjhBYr0wTIy9xnnrQAlzCbme2uks5pYreECFlcbkgdm4ZSpycgnP&#10;pQBzs91p2oQeRfCT7Rb7V3qDF8uRiNsD5hgUAaj3kggj3XCzpy8ayKluIPI+ZFByflIA69TQA171&#10;JrcxpYyTiNvM861nDYVupUoqg4OKAGyzQowkaeb5tsn79y+WxmXnoADuX0xQA69lOo+X9gGLeJlN&#10;xdMVMSDqFUHhh7YoAksreOd5GlujJPuEdleTrsXfG3KEIEV2YDbnH4UAV7nUryRxs1QRzWed6vFl&#10;EXezGNZAcKQSTyD1FAAr3Fxfx3+pXNrmaORS23ncCp3fy/OgBl5ft9pUutvdywxebDbr+7iWIrty&#10;x6tx8w5FAFr7Fqs86OUtVuTHHLFGJMRSIGbKc8gnI5yfpQBKllbWVxdQ6XALiKVj9ktRK3XBZiGX&#10;HyhQ2G9cUAVILn5jBe2721z80dslxHu8zOTkSKVHfHKmgB7eUYQ7eeEWUK0cEiyDypATwQv+syKA&#10;Jkkkcm005JrS32+e0V1EGadQNodJByCepAoAsvqc8pgltL6OCxtJgGSeEO1wZQN2B8o2DZjPrQAy&#10;2uvNVNSsLexnuCpVItxjIJ+V2kj3ZJPXrz2xQBkN/aVsiR21uJL+5aUmxtY5Iw24kfKxZ+CPUGgC&#10;4YZrOaKdkvDO6SmPzikUaqu391K+MEnPH0oAu2ljDFZwyXVvNbxThpZY7Uh3WKPLbdwCjMjL9cGg&#10;BjpCZIbiNrhWSMbBLJ5syQFmBQjaeQQeaAMSW5sr9Y7O4jbzrbYj3iFVCqcEIy9WGPxoA0TK8kUU&#10;X9oLPEcEeZD5HlGEkqoGSSCMZyaAHSakGJUWk80tvJ8kkbK9uF/iI2pyQcUAFy7tKs8gKIo3+eDl&#10;Wkb5nJYDHGSvI6UAMv51v40Ecn+jwsrynAMZyemWGGA64xQBPa2oumkbfvkiISxvppBsV0b7p2BF&#10;ZmAx0/CgCld3c9ztjGrxSXNorM8cqFXRQ5cosgIAIySNynrQA+SYNfRahql1CEeOSOGEqCxYbSXw&#10;D+A+tADbnUbgyRSKsFxIsQeGIEQokJTbn5PvnHI5FAEkljrFw8IihghuZAs37xtsTxIWyg5JBOfv&#10;E/hQBaFsLKS8i0O0/wBDlkCw/OzqXwWbaQANoAOGHegCnbNPM62tzYN9pbIh+0x7VdSx58wFR3xy&#10;poAWdbRkdz5zeXLhoYZA0XlEdAwXl8r+VAFiLUlikmRBJHGyedHZ3KIhnAACssowRxzgd6AJft5n&#10;W1nhuYrewgcM1smHln88AHG3ZhRs69aAItPu4lQ6hpr2jX0wKi3uJHMo2/I+5A+c9+uD7UAUMaxb&#10;NFb2Foj3s7Sb4bVdqfOT93eznp7UAWltLmG4hJkuzJIjBfNj8tMAqPKkOPmZs8Z9KANC2tobZYpr&#10;2O6tt7MTBHGHiWGEE7CdvDSMv1+agBs0RuZ4btYHjW2h2xzRsGdYndsKRs5YEdT/AEoA5+e6029i&#10;S01Iv51vtXfGMFgSCFfI5AFAGsWuJ4Yo4rqKW2jG8EgReQYSSoHfGMUARzXUM4MJhe+mt2LxlZAF&#10;Vf4mBVAGwcdaAH31zAjpcz+bHDGAYOQVeRl3SEkDAGSV57UAR3Vw2oW8TW7tHaoyGZztwA38K/ws&#10;P9nFAElvYteA+QWSVZCLbUrsrsUxHJUiParMwBGcY9qAK95qN/cJ5dvqqKbPJnmliO4AOXMavkKC&#10;CSfmU9aAFYzXF9BfajNBOksTgKVCEEFSXIz/AJzQBFe6gZJ/MSOC8njjEsMH+oiSELtxuTmTjnrQ&#10;BOyaj56T3MVv9vlRZYYHdYoXjQtmPOSQSD94n8KALENjDZG7XSLAfZLlgYY7a4Z23EFmCMu3CgA4&#10;Ye3WgDP0+UhmtJ1kh1CdiETUEaQuoJ4EoIXvjlTQBZlEW/McUjLFJteSGZJYViYEjA2535FAE1td&#10;Ynkt0mkSFkWRbOa3w11/CrLIMHkdR60AWm1WR7i3uYrxbW0tJgFtJIVkWfzgAeBjCjZjNAEVldyS&#10;/wDEzsItP+17WQAMytu+6xdA3JPU569qAMpjqdoI7eOFJL2cysbCzjcbzIeoaRnwMe1AF4afdRTQ&#10;vCl0CIm2u7YRRlR5UrbeWOePpQBbt9PtYo4XvxMHk3yfZFHKQw5OCcYJkK9xnnrQAt2Ymmgvminj&#10;jtYfLtArK8gict8pUL1znk/0oAwGvLK9tY7fUPMSaLYnmx4RyGIIRgPvDH40AaMguJrW3gs7geQG&#10;MjyzoI/IEBLKFAJOCMZzQATX/mxvDBby3H2eQE3YYNHj+IrhAGwcUAOvJDJJHK8Ty26ASLJwsZZh&#10;mRicYwCSv0oAivpl1KAPbOfJidXmLLtjAH8Cn7rj2xQBJbeU7STTOZLoMy2F3cNHHGrRYOxim1WL&#10;AEZx+FAFS4vLieFRHqEStbq0k7Rk+ail2cxpKrKFIJLfMp4NACQuPtcd3falE73SODFcAvINhXJ6&#10;n/JoAfd30xvEe2htruaKISISyxQRQ7MDIU5fjntQBKLfUpbmNp5Lc3syRyRwkGOKVFZsx9c5IP3s&#10;0AWkgj026u10q0cQTSBbS3RzJDnBZgpUAgBQ2CMc460AUrJ7mWU211afZ7xiyxyXEZIfLEjEq7V7&#10;4O5aAHTpa7SJzKyRSYMNvIJY2jfnqU++CPyoAuQzEyS29qGitkiWZbWVQWnz8qusnBHrtHegCSS/&#10;8+S2liv4RbWkmVsZowXn80AE8Yyo2YyaAGQahEEGq2UdktwqtFBb7yHL42uWjDZyc55/SgDMR9Ys&#10;4IIre2BvLoyZs7RGUt5pPKlmcDI9utAFl9MvY2thaR3kDsJGea4wEVAV/dSEDlmzxn0oA0IbRYbd&#10;HnSe3jdiZfk3BY4AWK9MEyMvcZ560AJdQm6mtrpbSaWG3hxCyMu5IHZuGXacnIJzQBzs91p2oW/2&#10;e9WQ3FvtXegMfy5GI2wPmGBQBqSXkv2eMG5WZDl0EqpbrB5HzKoOT8pAHXqaAGteJNAYlsXuPLPm&#10;edazggK3UqURQcHFADZp4EcObib5tsh89i+WxmX5hwADlfTFADr2T+0fLFjxbQsrXF0ShhQDkKAe&#10;GHtigCSygind2luzLPuEdjeTrsTfG33SECK7MBtzj8KAK91qd5M426oI5rQtvVosoih2cxrIDhSO&#10;TyD1FAAGnuNQjv8AUrq1PnRyKW287gVO7+X50AMvb9jcqzfZruSKLzYbdf3cSxbduWPVuPmGCKAL&#10;P2LVJriNjHarcmOOWKMSERSIGbKc8g8/ez+FAEyWFtaXF3DpluLiGVv9EtRK3B5ZirLj5QobB9cU&#10;AVYLghvJvbZra4y0VqlzHu83qciRSo745U0APYxGEO/nrGsoVkglWQeVIOxC/wCsyKAJUkkkLWmn&#10;JNa2+3z2huowXnUDAdJBggnrgUAWZNTmmMEtpeR29jZygNHPCJGuDKAGwPlGwbMZ9aAI7WczBNTs&#10;LaxnuNjKkZYxkH7rs8e/knOevPbFAGSx1O2VYrW2El/cNKTY20bxq244+Vyz8EeoPNAFxo7m0nin&#10;eK7M7pKYzMUijVRtxDK2MEnPH0oAu2lhBFawy3ltNBHcbpZIrRtzrFGC23cABmRl+uD1oAY6QvLF&#10;cRG4Vkj+QSy+bMkBZsxkbTyCCaAMSW5sr5UtJ42M1vsRrxCqhVOGCMvVhj8fegDSM8jxRRf2gk0R&#10;wQJIfI8owElVA7ggDOTQAsmoqxYC1uJpbeT5HjZWtwv8RG1OcHFACXMrvMs8ilI0G/7QpyjSN8zk&#10;sFxxyvI6UAMvphqCJsmxbQsryjaDHyemWGGA64xQBZtLVblpZDIGkiwljfyuNiujfdIQIrMwGOn4&#10;UAUbq8mutqf2xFLc2as7xyoVdFDs5RZAQARkkblPXNAD5Jka+i1LVLyEK8UkcMLKCxYbSXxn8B9a&#10;AG3OpzmSOREguJFiV4YvlhRISu3PyffOORyKAJH0/V7iSERRwQ3UgWb94wWJ4kLZQckgnP3ifwoA&#10;si2Wxe9i0O1JtJZAsB3s6l8FnCkYG0AHDDHNAFO2M8ri2urFjctkRG4jKqylic+YCo745U0ALOLU&#10;o74mYxy4aKGQNH5TDgBgvL5H5UAWYdQEUkyosiIyedHZ3KIhnAGFZZRgjjnA70ATHUGmW2miuIbe&#10;xgk3NbR4eWfzwAcbdmFGzr1oAh0+8iWM6hpslob6YFRbzyOZRj5H3IHz79ee2KAKAGr2rRQWFkkl&#10;7OZd8VqCE+cn7u53PT2oAsrZ3ME8JL3fmSIwHmR+WhGVHlSHHzs2e/pQBpW9pDapFPfRXVsZGYm3&#10;iQPEsMIJ2E7eGkK/X5qAGypJcTwXaWzotvDtSaNwzrE7thSAnLAjqf6UAc9PdaffQrZ6luE1vtXf&#10;FwWBIIV8jkAUAa5aaW3iihuI5beMbgzDy/IMJJUDvjGKAIpbqGdTE0L301uxePbIAoX+JgVQBsHH&#10;WgCS+uoUdLmfzY4IlBg5BV5Cu6RiQMAZLLz2oAjurltStomgkaO1R0aZ8LgA/wAK/wALD2xQA+3s&#10;TdKRAzLKjkW2pXZXapiOSuI9qszAEZxj2oAr3mo39xH5drqqI9nnz55ojuUB2do1kyFBBJPKnrQA&#10;redPfQX2oz29yksTgKVCcgqS5BP+c0ARX2ol5w8aQXdxHGJYrf8A1EKQhduNycycc9aAJ2TUfPSa&#10;5S3+3TIs0MLOsUDxpuzHnJIJB+8T+FAE8NlBYm7TSLDNpcsDBFbXDOdxBZgjLtwoAOGHt1oAoWEx&#10;3NZziSG/nYhEv0Zy6gngSggd+6mgCxMkO/8AdpIyRSbZJIJkliWJgSMDbnzMigCe2ux50tvHPIkD&#10;Isi2c9vhrr+FWWQYPI6gUAWH1Rmnt7iK7Fra2kwAtJIVkSfzQAeBjCjZjNAEdldyTf8AEzsIdPF1&#10;tZAAzK24/KxdQ2ST1OfwoAzG/tSzWO3ihjkvZzKTY2kbjeZG5IaRnwMexoAvfYbuOaJoY7oERttd&#10;2wijKjypG28sc8fSgC1b6faxxwtfibfJvk+yKOUhhycE4wTIV7jPPWgB12YXmt70288UVrD5doFd&#10;XkETljtK7euc8n+lAHPNdWd/ax2+oCRJYdiebHhHwxBCMB94Y/GgDSlFzNa29vZzjyAxkeWdBH5A&#10;gJZQoBJwR1zQAs+oPNE8MNrJcfZpAftm8GPH8RXCANg4oAW9cyyRTyxPNboFkRwQsZZvmkYnGMA5&#10;X6UARX866nCGtWYQxOrzFxtjAX+BW+649sUAS2wiZpZ5nMt0GZdPu7l4441aLHyEptVmYAjOPwoA&#10;qXF9c3EKrHqESPbqzzmMnzUUuzmNJVZVUgkt8yng0ANidTepeX+pxNJdI+YrgF5BsK5PU8Dt9aAH&#10;3d9M16jW0FtdywxCSNtyxQRQ7MDIU5c457UASC21Sa6jaeW3+1ypHJHbspjimRWbMfrkg/eJoAuR&#10;wRabdXY0u0cW8sm20gRzJDnBZgpA4AUNgjvjOaAKFlJczym3urUQXbFljkuIiQ+WJGJV2r3wdy0A&#10;PnW0wTO8rLFJgw28gmQxvz1KcOCPyoAuQXBMstvaBorZIlmW1mUFrjI2q6yDBHY7R3oAe1958ttK&#10;moQi3tJNy2MsYLzeaACeNuVGzGTQA2DUIVUatZJZLcqrRW9uWIcuRtcvGGzk5zz+lAGWjaxawwxQ&#10;W4N5dGTNnaIyM3mk8qSzgZHqOtAFl9NvY3t/scV7C7CRnmuMBFQbf3UhxyzZ4z6UAaMFmsNvHJcJ&#10;Pbo7EykR7gI4QWKcgAmRl7jPPWgCPUoTciO6FlLLFb2xEJjcbkhcvwylTk5B59KAKttNDZK0AnaG&#10;4E0ipcmN1O5wzNtzg5GOOlAFDTnvb+4UWDwxwySMZLi43tKzp8rM4YYUHGfvUAS+VdXEttO92Zb/&#10;AEsMYoC+9QGG1jHuHLAY6kdaAEtB/adqLWSa4tbWEt9iicnLSs3zOwHAUcjmgC4glnsws+qRQQpI&#10;0r2Dx7VLsFRSxXK/wetAEOoPIjyy6fflbFEMhVEH71mYDce4yT2zQA+6uJEW1ubuK3uZhEDNJDsD&#10;xohLks2dxO0gdPagBbq5jspMSac2JWZoIwxZCjgYYKQB82DmgCW2sbN2gmm0Vpr0kLaOsgESrn5T&#10;tyDgdwBQBDJY7Z55E02G4Yqxtxep+6EyEAumc49ATigCIQ3UjXGnyaXGLlCXneJgIY3UH938wGSD&#10;6UAWruWVreK5uri4nJ8u1fRoXeEkPxncCFGMk0APjtjEiia5GmXcrAQyyZWIIynk4yGyAQe9AB9u&#10;uxNGzJENOX5IY+VBaJdu8cHHIyF9KAH30d9cpLFb6jbzQTQ+Tkq0W+BTu2ocHGCxoAW2MJ+yTSWk&#10;Wo3ZDf2bd4zJJEikAEYJwo5BfByOlADFur4SmzmsrmLTw4kPmucyuzZPlHPB3cZHSgDPWPTZRFbx&#10;farZo5DJNHGzPluQQeRnBOc5oA0YZvsk0m29mheJxLvmUvDK0WCAF5+ZscUAE8Mro2qQ6lNFI3F3&#10;CodWkMnQgAAY470AVbWRbMvaf2m8d2JpUiDQvkBtxfB9eDjpQBWsLi8vbgG2ltorZpCGnuE3NvTC&#10;lm3L8udvA3UASLHNJLb3uyO91DTQfKjDcqjAhjHuAyw/DrQAy0uDqFo9u8Ulpaq7/YreXiRpGPLn&#10;nIXkjmgC0Io7iwjknmWOCOQyyWoXYomYKillyMj5DzQBWvbqSFri60zV82ZTckIQo7lWxk85G4nJ&#10;xmgCxLd3SxWzzrA0gjD3DRuuVAJclmGWJ2kDp7UAJeRQWLos9mRNIxeCKCeVoMSdH2lVXJHXNAFm&#10;xsSpDy6bvvXYJaPJNugCZ+UgkcD1UUAV7jSYTcbYtBW5kdXkjmnXMHnDH7wbgQMfw9KAK0ttNcfa&#10;tMvNMjllyDcvGNiRFAT5eXA3EHjK0AXJ7mJYYrqWW5mRFjtP7KwUchvl+VskDGSaAJVijKxedINI&#10;nZl8m4ZDDGVdWxwpO4nGCetAAl1qxlQh0TS4Bsihdm3O8Y2lgOcAYzg44oAL+3v7hgttq8LK0Too&#10;5SOSPrtRcHBBY0APjaW6NlJPCNTnK/8AEvvE+WWWKMcBhjhUHIL4Oe1AEUd3qguGsJEuFtdwcW0r&#10;F2fLZOx8naSc8g0AVWOnFYYJJJrVonLSwxqHTcfl69SQT1oA0La4SwlnliDb0ZZPOkjyJBDhsD3Y&#10;igBk0jiKbWIJnilmJF1bsrK7mQfLtA7HFAFS2+w2o8jzpTdiaVUlRGDKzbi2FJViRg4oAqade3Vz&#10;cPNaXdpHDNJtD3asJFMPyFmyuFzj+9QBYgF5I0M6MJr/AE3c0cJl3Da42uYyR1HHXHWgCK1giv7Q&#10;20zSWQV2+xW3mvgyux3O+MYGCRzQBdjimawJuL2G3gWZpJbWU/u/MZVRScjBGEoAqag0aO8mk3Dt&#10;asvnM0SENL8w+ZvTcTn5c4oAlu7idooDfmGdmiT7Q8eAyIjFzuf7xO0gfpQA+5Fnp0yiS0KMdzWq&#10;qzSw7X6MoK4+Ydc0AWLS0iJill0jN0zBbWdmCQ7SflIweMccUAVptGaWcpDonn4WSRJbrLRNPkZd&#10;Q2cY7ZxQBVmtJp5pNPurJRcxEvKYyBBHIoPyYcDcVPHGeelAGheXVzPBDcXN9e3MKrFaPpSZhdg3&#10;HBB2qASTQAqQn9zHJqC6VdyEC3DRFI/LYHlimQS3IJzn2oAlN9qglR7iSCPSrceVBAwG1njXYXXg&#10;kYxwpwMUAF5HeSlns7m1uhLCY1cL5ReAfNtTjggsaAFhu5pltp5bCPUbiXd9gudoWaSKNcKGHJCq&#10;OQWwc4oArrNcNN9llsbt7NWEnltLlmctzsBYEc5GRQBUWfTFXm6kglDg/ZVBwpTK4yDyctyaANSx&#10;u5LA3At5HhZHWZpJsvFMYsHAwDgsRQBFPasIm1aO8a2upCftdrG0oDtL0PAA5AoAr2cg07zbc3jL&#10;dmeWNJWDtt3Bi+3cAc4BxQBRsp2vLhBZCBEuJSXuplYuDH8pZ9wAXOMgBqAJvKmuWjkkcXd3p4ws&#10;RZiVRshtjMOSPqDzQAlitneWpgbfZRQlxp8U2WzKWIZz14wSOaALoQz6epuLiK0tUlMssLp5aNK6&#10;qikgHB+53oAp3yylpW0i8l+wKplfZuEk5LDJYZ4BPPFAD7yaU/YpbyaNpI4t0pRlIQKS2WP3idhA&#10;6e1AEl6Etpo45opWU5aBYpGaJlfGHCbQozjnNAFi0tXZ499mGvXO2zRiPKEeflO4ZA9wKAGT6U/n&#10;sP7HSYKkjRPdRq9uZ8gb0yCRjoucUAVJLaSWWe0udHhnukO6Z4FCLEUBOz59u4qfTjPSgC5dapcP&#10;At1cG5nhby7R9Jx5MzKRgYYEhQCSeKAEFrZssDTM1hdMR5EgXykAYHBZAfmzggnrQBJHqupxytO9&#10;5bJpsYENraS5QhoAULLgHHIzg4GKAJJ01KVXWw1C2dZYmTqY1li67UwpxgsfSgBsKPKtnLcWkOo3&#10;8hJsJ4nZGkjUEDfxwFHILYOQKAI4bjU4ppbKW2uBZbw5SacybyTk+Wx6ZPHFAFJv7FYQQKlxBMZP&#10;MlSHLAEAjk5AJBbOaANGG4NqbuMXMgQsjPJMjFZRCQ2AeeWIoASS3hiRtXt7xrac5FxCyuSxk4G3&#10;jkECgCvbywWQNv5zwzieRVuTG6nc4Yttzg5GOOlAFHT5Ly/uF+wGGOCSRjJcXBdpS6HazOGGFztz&#10;96gCTybiaW1ne6MuoaWGMUDPvUBxtYx7hywGOpHWgBLQDVLb7LJNcWlrCW+xQsTlpWY7nYDgKORz&#10;QBcVZJ7ILPqcUEKSNK9g8W1S7BUUsVyv8HrQBDfvJG0kun37CwRC5CRgmVmYfMe4yT2zQA+6uHUW&#10;tzdQW9xMIlM0kWwSIiEuSzE7idpA6e1ADrq5jspD5mnNiVma3iViUKOBhgpAHzYOc0ASW1hZu0M8&#10;+jvPfEhbR1kAjVc4U7cggDuAKAIZLDbPNIunQzsUY24vUxEs0ZALrkHHoCcUARLDdSNc6dJpUX2l&#10;WMlw8bARRuoPyfMBkg8ZHegC1dyzNbxXV3PcTMfLtW0aF5ISQ/y53D5RjJOaAHx2zxIizXY0u6kc&#10;CGWTKxbCrcnGQ2QCD3oAPtt4Jkdli/s9fkhjwVBaJdu8cHGCMhTjigB1/FfXKSw2+pW88M8Xkk7W&#10;h3wL821Dg4wWNADrYwf6HK9pFqF3hv7NvOskkaKQAeCcKOQXwcgcUAMW5v8AzTaS2dxHp4dZD5sh&#10;JkdmyfKOeDu4yOlAGeI9PlWKCP7TbNHIZJo42Z8tyCDyM4JznNAGhFL9klkIvZYGicSh5gXhlaLB&#10;4Xn5jjigBZ4pXRtUg1GeKRxi7hUOpkMnQgAAYwO9AFa0mFkWtF1Nor3zpkjBhckBtxfB9cA46UAV&#10;bC4vb24UwT20duzsGmuE3HehClm3L8uccDdQBIsc0ksF60aXmoaaD5UYPzKhBDGMtjJH4daAG2dx&#10;9vtJIHhktLYO/wBit5eHaQnlzzkDqOaALAhhubFHuJVjgjkM0tso2KJmCopZcjI+Q0AV727eFrm6&#10;0zVgbIpuSIIY3cq2Nx5yNxOeM0AWJbu5WK2kuBC0ojDzvG6/KAS5LN94naQOntQA28itrKREntCJ&#10;pGLwQ288rQYkxh9pVVyR1zQBasrIoRJPpnmXrsI7R3mzAEz8pBPQeqigCvcaTCbjbFoK3EkivJHP&#10;OuYPOGP3i7gQMfw9KAK01tNcm60u701JZcg3MkY2JEUz+73OBuIPHFAF2e4iWKK6lmuZ0jWO0/so&#10;goxDfL8r5IGMk0APEEWyHzpRpE7Mvk3DIYY2DK2OFJ3E4wT1oAVLrV2kQoY49LgGyKJmbc7xjaWU&#10;c4AxnBxxQAX1vf3BVbXWIXVomRAcpHJH12ouDggsetAD0aa7+xSToNTuCv8AoF2g2yyxRjgMMcKg&#10;5BfBzjigCKO61QXDWEi3C2m4OLaVi7PlsnY+SFJORkGgCqf7NYRRSST2zQuWkhjAdNx+Xr1JBPWg&#10;C/bXKWEs8sWfMVlk86SPIkEOGwB6tigBJnlEUurwTPFLMxF3bsrK7mQfLtx2OKAKdsbK0zD5spvF&#10;mlVJFRgys24thSVJIwcUAU9Ovrm4uXltLu0SKaTaHulYSK0Pylm3DC5x/eoAs24u5GgnTbNf6bua&#10;OEylhhxhzGSOo46460AR2sK39qbeZ3sVR2+xWvmvgyuSGd8dBgkc0AXI4p208m4vooYFmaSW2kPy&#10;eYyqik54I+SgCpqLRI7vpNw7Wrr5zPEhDSfMPmb03E5+XNAEt5czNFAb4QzkxJ9odCA6IjFzukzu&#10;Y7SB+lAD7gWOmzL5lmVYlmtVDtLFtfoygqB8w65oAsWlrETFJLo5+1FgtrOWCw7SflIx0xxkUAVp&#10;tG8ycpDonnYWSRJLvLRNPxl1DZxjtnFAFWS0lnmk0+5sl+0xEvKYyPIikUHCbXA3Mp44zzQBoXt1&#10;cTwwz3F7e3MKrFaPpaZhdw3HBB2qASTQAqQ/6pJdQGlXbkC3VojGnlkH7xTIJbByc59qAJft2qCV&#10;JbmWGPSrYeVb27AEF412F1wCRjHAOBigAvIruTL2d1a3IlhMaMF8kvAPmwnHBBY0ALBeSyi2nl0+&#10;LU7mXd9gucBZ5Io1woI5IVRyC2DkCgCusty9x9mmsbtrJGEgjMuWZy3OwFgRzkZHSgCoLjTlTBu5&#10;LeQOD9lAPylMrjIPJy3JoA07G7lsWufs8zxMjiZpJsvFMYsHAABwWxQBHcWrCBtWjvWtruVsXVpE&#10;0qh2l6HgAYIFAFezddNEtt9sZLwzyokzh227gxfbuAOcA4oApWMz3twn2L7Osc8pL3UqsXBjwpZ9&#10;wAXOMjDUAS+VcXBjklcXd3p4wsRLEqjZD7GYckfUHmgBLJLO8tTA++xggLjT4piWJlLEMx68YJHN&#10;AFxQZtPRrieK1tUlMssLJ5aNK6qikgHB+53oAq3vnbpX0e7lFkFMrbNwknYsMlhngE88UAPvJpz9&#10;hkvbiN5Uj3TeWykJtJYlj94nYQOntQBJehLaZI5oZWU5aBYnZoir4w4TaqjOOc0AT2dqzSRmSy3X&#10;znZZIx/ciPPyksMge4FAEc+lMbhl/sZJdqSNG9yivbmfIHmJkHGOgzigCrJbvJLPZ3Giwz3SHdNJ&#10;CoRYigJ2fPt3EH04z0oAuXWqTvbrd3BubiFhHaPpOPJlZSMDDZIABJPHWgBotbJ1gaZm0+7Yr5Ei&#10;r5SAENgsgPzZwQT1oAlTVdTikad7u2TTIwIbWzkBQ7oFKFlwDjkZwcDFAEk66lKjrYX9syyxMg5K&#10;LJF1KphTjBY+lADYkaVbOSe2i1C/kybC4hdlaSNQQN/HAUcgvg5AoAjhn1OGaSxlt7n7HvDlJ5zL&#10;vYnJ8tj0yeOKAKLDRGWCBVngm8zzJUgywBHHJyASCc5oA0obk2ou4lncLuRnlmRisohIbAPPLEUA&#10;I9tFDG+r2941vOci4hZXJdpOBt45BAoAr280VkrW5uXguBNIq3JidTl9xbbkg5GOOlAFDTnvb+4U&#10;ae0McEkjGS5ud7Sl0+VmcMMLnbnG6gCTybi4mtZ5LkzX+lhjFAX3IN42sYww5YDHUjrQAWg/tS2+&#10;yyTT2ltCWFjC5OWlZjudgOijJHNAFxVmmsgs+qQ28SyNK9g8W1S7BUUsVyv8HrQBDfvLG8sun35F&#10;iiGQqkYzKxYfMe4yT2zQA+7uHQWlzdwW9xOIVM0kOwSRojFyWbO4naQOntQAt3dR2cn7zTGxKzNB&#10;GGJQq4GGCkAfNg5oAmtrG1keGeXSHlu8hbRlkAiC5+U7cg4HcAUAQyWJWeaRdOhuHZXNuL1P3Qmj&#10;wC6g5x6AnFAEIhuXNxp0mkxm6VjJcPGwEMbqD8nzAZIPcd6ALV3LI1vFc3U1xMT5dq2jQyPCWD8Z&#10;3A7RjJPegB8Vt5aL590NLupGCwSSZWLYVbrjIbcBg96AD7ddiaNmWIaevyRJyMtEu3eODjBGQvpQ&#10;A+/ivbmOWG31G3nhni8k5Vod8CndtQ4OMFjQAtqYD9kma0i1C7w39m3eMySRopABGCcKOQWwcjpQ&#10;Axbm+Eps5bK5jsA6yMZXOZHZsnyjng7uMjpQBQWPTpVit4zdWzRyGSaONmbLcgg8jOCc5zQBfhl+&#10;yzSEX00BhcShpgXhlaLBGF5+Y44oAZfQSSWs2pw6jPE8ikXcIV1aQyjggAYxx3oApJd6O12LeecJ&#10;L8rukzPKxlYcjexP/jpoAsXss7QGwtbC2gik2mRS5DOHYhGZi33SRyR260AZ6K0Lxpb3NuHZWZpV&#10;wRtQqvy4yeS3ytnnBoAvLO8zSWRdZ4GjKXUzbIkjLDzB85569OaAF+22gult7Y2zRttgMgCyRs0m&#10;fldmypYYz+NAFfRo7nSFFpq0SRX1k5inuLiVQrdduODgdvegC/fPf8S2NjYmB5DNMg2FNhwAzMSH&#10;AyCeuKAHXlmxjhg1K5RZArkQrIjTOsRXbsWPLYw3AHWgDNSawkuLpri8lMduAkazI8YhUkOuwYU5&#10;PAHqaALD3oaKSG41S4ktGUGSDYyRY5xtYjge1AFaG8jGy0vriW7vkUeQbVlMrIBnMgAwCMZORmgC&#10;zF9qCtd2F5KjSoDc3F+ElWBzlAApTg4Hp70AWxLJcKkgmi1CWBWNpAwSVIwzKXYpjkjHHHegBl6d&#10;UVmn1E2S6TcgSE/KZV2f3kUKFBx82R+tAEEc1hcl4rdba5uMhImiE/lqCATtG/HOeTQAjvNZ7oNM&#10;jWPU9m2AWqyOkrEhcZYtgEEnAxQAyQIJRAstze6lbiP7Vbx+ZLFC8pwQjDPzA/wqeKAG3TJcRHT7&#10;SZtrzbFEcYt5mZezMyhgTnsaALU6W2m2ofUPtVtLbeWDBKFcJISE3HCnd/eoAZb6lGitPp7z3cTW&#10;5Qx3CjDojEs4H3h975elAEaapojXTWENyls+F3bt0knmMATmRiffkGgAnnWCFrC3sbd3fDTfaJyd&#10;4dyELMGwFz1IxgUAZzzXU11HHZXcMTyBpXNuVkj2xlVO3PzYJYbTnnBoA03nkDixkubS6V42S8nK&#10;qjxNjzAN55B59aAI2uLFr6JY1tZ4FxaiScLJE7Pn5WZsgnjOc0AGjW8+nxpb61HFZvp8nlTTOE8u&#10;Q8425zxxjnrQBevp40kza21i67jPLbgBQEbADuwIYAMCeuKAEk0qSe1Bvb0lkUyRwrMrbxGQAVC/&#10;Nj5uB3/CgClFewf6Uk15OsMW1kjCMI4lJDLtUAHJ6A+tAEhvJ3Mov9VuJLZ13NbKXSNUAOMfKBz3&#10;GaAKlreLJEIJ55ry7QAWrwMC7qBn51xgNxklhnNAGgss9kGntrpopZlC3Mlykcphc/KoVWXhsAHp&#10;79KAHrC12Uup5V1a5h3ta28rI6Q7ypb5CMErgY2jvQAan/bAV2nWyi0i7UM0gRVuUKEfeVcbN2MH&#10;5eh9aAG26RW8HkiC0nmJ8qK5Hm4CkAnbhiOc80AVjPMD9l0mzmgvvLIheLf5E3zBDg5YgEHOBigC&#10;SS7hWVrGwuJ59Qt1jS6ht1kkSF5Tg7XGSGz2B4oAqySWQjfT7Sd7md5yu5/3MrFexbbuU5PbFAFm&#10;+fyVH2xruzlt2jL2g2TRo/CFjlMsP4+KAHpqS2xSaxuRe74HjaK4j3SlY2yzhQMjh+KAKwv9Bl1D&#10;7OLiOLylCf6VvkdpCAWIlYk8+oagCe4li+zmxh0+0SD5WlVySsu9yEJcuflyOWHagDOluIZL6OC2&#10;v4I5tjTSJa8qFQqMjHIBLDac84NAF6JJZhJCl5BdxtGRcTsRGsTMpfmRhkYPvQApvoI54beIW0kB&#10;2RbiFuIJGkJG12ORnjOaAG6NBqFgVi18RWUthJ5byM67GABxhSOcgY96ALV1Mj5n0+1spo9/myRE&#10;bUCtgBnOQQNwJOTigCa407ZbhNUvV81ATHaW8iM8mwrtChctj5uAOv4UAZcRtWe6a/u7phGQ6xEM&#10;kcAYhlCJgc4wBjqaALNze3UqPBJqVybSVB5kKq8WxRnHzEDGfQUAQWUstpaJDfGW7uAAlrcRshld&#10;AM/OMMA3H8QzQBOlxcjdLZvc2wmTF1c3wikWJs7QEXbkNgA9M/hQBaSUXXzwXEV/cQq4tYmCN5O8&#10;oXJQjkjAxx3oArXp1C1Dmf7HNY3S75ZpivnqVIxuVOIwcc/KOPegBFleQ+RDFavOzBEktzI8YXAL&#10;BdzZwcjpQBDPNPBJHaaZbKmqmNhE8QkcSEMqnBy2AVJOBigAnltjdC2t5Zbu/sljhuIdssiRPIcH&#10;Y4yd2ewagBsxsJoWsYZt6Cfau2IQtIw7bmG8cn1oAsX0+mW7BNQmu7S4tRGz6eoDqkhIQs2F5UH5&#10;+DQAWtyqob3S719QUwFfJuVLAqpJaQjaCAN2FoAiTVtJW4FklxHb7QjMr7rgs7fe/eEkjPPINAE0&#10;0sjK1t9jtIomIdozKWEisxCMxyPlJHzEdBQBkmeG5uVSwv4RIVaRvJBMeEZR8o5IBLDaxPODQBq7&#10;vK8y1lvLW6Vk8u4ZFVPLdl8wAyPznPvQBCGtluohJHDcq5WMs7LLAzyZARixK5GO1ABplvqdkkdr&#10;q0MenyWbiKWYlF3dcEA+oGPegDQnSayt1ntrCwlg3l38wKvyNwruwO4cg9TigBs9m08KxahLLEqK&#10;zpEssf71YyuNioS+Pm4HegClDeWjNextqE6JHjaqo0awBsOu1cA7iMAepoAGvzGktvJql1dLKmZo&#10;5GdEVe2GC4GfQUAV4Lm+8tLe4ea4usAW8ls8cjOijneCOG4z8wzmgC6bm5t3SS2naKadMXlzfpFK&#10;8DfdUImw4bbz0oAmGy9kS5MsOpzWqyR2UVyFbytxQu21gM4wMY9aAEvvtyq7Xa2P9jzqrvI0aeYG&#10;UjqFI2Akc5Xp70ARiewaY2gFpLdAbUFv52FUgE4+fgcjOKAIAtyFMejRsuoeWTA8fmtDISwRiWOc&#10;DBPHFAEkl2sTiytZZri+tliFzbwrJcQxtI2G2OuSG3Z4B4oAileG4D2guiymciNIx5TtsHQ5RWBO&#10;exoAkupNMVWkuJLy2ltTEWtCBJGkpITcRt+YA/NQBPBfRWaPdWV59v3QGMWrx7mYKSxfBGR97AoA&#10;ppdaKbsW8822X5XZZWeUmVhyN7E+/wB00AWL2aZoDYWun21vFJtMiliGcOxCMzFvukjkjtQBnxho&#10;njW3ubcOyszTKARtQquVxk8lhtbPODQBeW4eYyWZdJ4GjKXM7bIkQsPMH7w89enNAB9ttRdJb2pt&#10;nibbAZAFkjZ5M/K7NlSwxnNAEGjR3Okqtrq0aw3ti5inuJ5VCt1xgYOB296AL9697xLYWNi0LyGa&#10;aMbCmw8BmYkOBkE9QKAHXlnIY4LfUrhBKquwiSVGmdYiu3YseWxhuAOtAGak1hLPdNcXkvl2+EjE&#10;yNGIVJDrsGFOTwB6mgCw94pikhudSuJrRlBlh2MkWOcbWI4HtQBXhvlXZaXt1LcXiKPI+yspldAM&#10;/vABgEYycjNAFiH7Wqm7sbyVGmQG4uL8JKIGOUAVSnBwB1HvQBaWWS4VJBNFqEsAY2kDhJUjDMpd&#10;imOSMccd6AGXw1cO8+otYrpNyPMJAXzV2f3kUKFBx82R096AIo5bG4LQ2yWs9xkJE8Qn2AYBO0b8&#10;c55NACO8tput9MiCans2wLarI8crkhcFmLYBBJwMUARyhFmEAkubzUrcR/areMySxQvKcEIwz8wP&#10;8KmgBty0dxEbCzmba8xRfLjEEzMvZmZQwJz2NAFmeO3062D6iLq3ktjHugkCuqOSELHCnd/eoAS3&#10;1ONQ0+nyz3URt2Qx3CjDojEs4H3h975aAIk1TQ2uWsYblIHwu7dukk8xhk/vGJ9+QaACedIIG0+3&#10;sbdnk+abz5iTIGchCzBsBc9SuMD3oAz3luprqKKzu4I3cNK5tyJE2xlVO3PzYO8bT3waANF52Egs&#10;ZJ7W6Dxsl3MVVHiYjzAN55B/GgBj3Ng99EkS208C7bUPOBJE7Pn5WZsgnjOQaADRrefTolt9aihs&#10;30+TypZpAnlydcbd2eOMc9aAL19PGsoNrb2DKGM8tuoC/I3Cu7AhlAYE9cUAJJpUs9qDe3pLIrSR&#10;wrMrbwhUfKF+bHzcDvQBSivbcfaUuL6dYYtrJGEYRxKSGXaoAOT0B9aAJTeTu0v27VJ5LV13NbqX&#10;SNUAOP4QOe4zQBTtbxZYvIuJpru6UAWrwMCzgc/OuMA8ZJYZzQBoCSezV57e7aJ5lVbl7hI5TDIf&#10;lVVVl4bAB6e/SgB6QtdFLud11S5hDtawSsjpDvKlv3Z4JXAxtFABqh1shmn+xR6RdoGeQIq3CFCP&#10;vKuAm7GD8vQ+tADYEiggEKwWk82fKjuV83AXAJ2/MRznnFAFYzTZNro9nNBfeWfJki3mGY7ghOct&#10;gEHOOKAJHuollaysbia41C3WJLqG3WSRIXlODtYZO7PYHigCrJLZCJ9PtZnuZnnZQW/cysV6Att3&#10;KcntigCzev5Sj7X9ss5bcxmS1+SaNH4QtymWH8fFADk1JLZo5bK5F7vgaNobhN0rLG2WcADI4fig&#10;Cv8Ab9Bkv/syzxRGMBP9K3ySNIRlsSsSefUNQBPPLEtu1jHp9pHCdrSLISVl3sQhLl/u5HLDoKAM&#10;6W4hlvo4LbUYEmKNNIltyoVCo4xkgEsNpzzg0AXYkkm8yFLqC8jaMi5nciNImZd/MjDIwfegBxvo&#10;EuIoIRbSwHZDkhbi3kZyRtdjkZyM596AG6NBfaeVi19YrKSwk8t5C6hGABxhSOcgY96ALV1NE+Z9&#10;OtLKWLf5skZGE2tgBmOQwGQScnbQBNc6cUt9mqXq+agJjtYJEZ5NhXbtCktj5uAOv4UAZkTWrPdN&#10;f3d0wjIdYiGRIA2GUIuBzjAHqaAJ7m8u5keF9TuTaSoPMhVXiCrzj5iBjPoKAIbOWa0tEivjLd3A&#10;AS1uI2QyOgGfnGCA3+8M5oAnS5nXdLZyXVv5yYurm/WJxE2doCLtyGwAemfwoAtJL9qAaGaK/uIQ&#10;4tYiEbyd5QsShGCRgY470AVr06hbBzP9klsrpd8s07L56MpGNwj4jBxz8o496AEDvI32eGG1luHI&#10;RJIDI8YXALbMtnnI6UARTXFzbyR2elwLFqhjYRPEJHEhDKh5y2AVJOBigBJpbc3Qt7eaW7v7NY4Z&#10;4dssiRPIedj8ndnsGoAZKbCaF7GKYyJ5+1cRCJpGHbcw3jk+tAFm/l063YJf3F3aXFqI2k09QHVH&#10;JCFmwvzKD8/BoALa5CRG90u7e/UwFRFdKWBVSS79AQBuwtAEaatpC3AsUuEg2hGZX3XBd2+9+8JJ&#10;GeeQaAJZpZCrWxsrSGFjvaMykh1ZiqFjkfKSPmI6CgDI86C6ulSwv4fNKtI3kgmPCMo+UdQCWGGJ&#10;5waANYs0fm20l3a3asnl3DRqqeW7L5gBkfkHPvQBFvtVuog6Q3CuVjLMVlgZ5MgRsWJUkY7UAJpk&#10;GpWUaWurRR2L2T+TJMSqZ64IB9QMe9AGhMktjarNbafYSQFy7+YFHyNwGdgdw5Bzk4oAbNZGeBYd&#10;RlljCKzrEssf7xYyuNioS+Pm4HegClDe2TNexvfzqke3aio0YgDYddq4B3EYA9TQANqHlxy276nd&#10;3SypmaKRnRVXthguBn0FAEFvc3/lJb3DzXF1gC3kt3jkaRVGTvBHDd+RnNAFw3NzA6PbXBhmnTF5&#10;c3yRSvAwO0KibDhtvPSgCYbb2RbnzodTmtVeOziugp8rcULttYDOMDGPWgBL4XyK73osho9wqu8j&#10;Rp5gZSMcKfkBI5yvT3oAYJ9Pab7IgtJroDan2fzsKuATj5+nIzigCsBdYKaNEyX+wmCSPzWhkbcE&#10;bLNnAwTxxQBLJdCJxZWk81xe2yxC6t4FkuIY2kbDbXXJDbs8A8UARO0E4a1FwWUzkRrGPKZtg6HK&#10;KwJz2NAEl3Lp4QvcT3lvNamImzIEkaSkhCxG35gD89AE0N9DZI9zZXv24tAYvszx5ZgpLF8EZH3s&#10;CgCol1opuxbzTbZfld1mZ5mMrDkB2J/8dNAFi9knaE2Ntp9tDFJgupchnDMQjMxboSOSO1AGegeF&#10;41gubdSVZmlQZG1Cq5XGTyW+Vs84NAF5bhp2ey3JPA0ZS5nfZEkZIMn3zz16c0AH220W5S3tTbNE&#10;22AuAskbPJn5HZsqWGM596AINGjudIUWuqxpBe2UhinuLiVQrdduODgYGPegC/ePfLiaysLEwvIZ&#10;pUGxk2HgMzEhwM5PXFADry0cxwQaldosoV2EKSI0rrEV27Fjy2MNwB1oAzUm0+W4uTcXUxS3wkYm&#10;RoxCpIddgwpyeAPU0AWHvFaOSG41O4mtCoMsOxkix22sRwPagCvDeouy0vrmW5vUQeR9lZTK6AZ/&#10;eDBAPGeRmgCxCblVN3YXc0bTIDcXN+ElWBzlMBSnDYA/hoAtLLJcKkizRajLArGzgcJLHGGZS7FM&#10;ckY4+tADb7+11dp9RaxXSLkeYWG3zV2ccooUKDj5sj9aAII5bG43Q2y2s9xkJE8Qn2KMAkKC+ADn&#10;k0AI7zWga30yMR6ps2wLaLI0crEhTlmLYBBzgYoAZIIlmEAlub3U7cR/arePzJYoZJTghGGcOD/C&#10;poAbdOlxC1hZyMUebYgjjEExZezMyhgTnsaALM8dvp9sG1EXVtLbGMNBKFkVHJCbjhTu/vUAQ/2l&#10;EtvNPYSz3cTWrxmK4UYdEJLOAPmGN3y0AXTYXOjr9he7EDmIx2t1KQFILBiRjlhhdqmgDMhubu7n&#10;K3t2AtiwAljAlV1+8CwJU85249qALQstRQRSwBf3RcNcyIShLYK5IYdOeNtAFebStQ1WeGM20c1k&#10;sf7zJKRJJnmQZ+9g8gUAWRaSrc7RpdsbZYD9oEsjRxPEh++CqNlsnp+tADLqF7hWv57S3ultbobx&#10;GSdpZWQ7VAH3VYsOe1ADS1sbmK5skS8tZn8tJWV4MLgLskJzwGBJ4oAjtLaSJfOudMinlz5Bljfb&#10;LHcHlSp2tuUqH9KAJ31O8tUEBknhdA0cT3KrHtUEiMKVB3duTigBv9rrJYSQXkLiKIYEuFZWUdS5&#10;GMjJ7UAQwWL3FgtzFpsU+iTRqZ71ZTGIpiOuChLYPG33oApyo0NqttcpLJfM+EMpKWzbuIWRQQWx&#10;xkEigDUSa8iiaO4jszChV9gUo3cMrFSeQSOKALv2W/eCZrOzspI5086adyTMkCjKRKp2hi2AvUUA&#10;V9LtzFZmESraX8A+0WUUzgbZGyBuO35U46c0AUrYX11qLRxWctq8JZ9NhjmXyCrAszyPsz06Jt/G&#10;gCzcWv8AZdvFei/idbkMot4iRKszE4DnA+UseTQAslsLwwXVzqIjjCSLbS22JSHjKkhlYqy5zwct&#10;QBWSC4sIDcC8aS2mYy/6QheJ2lk2kfeBUruzQBZe91C5dLGC+EFssqo12RtUn7yhz/dG40ATtZz6&#10;LK+mvcLHKsOLe8kVTGcsPTlhhdq9KAKNjPeyu3226tmjs32mRoiwfdhhwGXrnbigCdTdxbJ7SNS8&#10;SyR+bJEUiZjjbmTIPHPG2gCqdN1e/kjMlpaGBIQryx8bJyeZFJ5ODQBZitblA8g0uzubURskqXsx&#10;t1kijOd4ZY25yxGNv40AR3vm3cZ1CfTI5JLW6T93DIJUUkNGcLgHCqxYDPagAeNGuYTHbpe2k0ih&#10;7sqYsLwuxx83RgT+NADbfS7KQl76xa5O7yWaSRomSc8xhNud6kBuuKAJJdW+zYtBc3OmvEGhSZYl&#10;IADERhQPv9ucigAfVGNjJBPA11bxqR9pbEbGMcnf1yCTzigCK000y2Ed2II/7GljzNKJtkUEpXPJ&#10;KZbB4xQBUke/sbVY5laS+37YgdotG3YEUiqeSRxkFhQBpomqxwRrcxWohwJvLcmNwOd4JXPzDI4x&#10;QBO1jPOswtooIYXT7RLcB/OkSBRlEKNtLFsADkUAQadZM1kUtysN3CftGnNM7CQSMTywx8q8cDmg&#10;ClB9pvNR+zWthcQOjPLp8CzgW+xgWZ5JCmenITb+NAFy5gXS9lyt3DN5yn9zApLCdiQBI3Hyljyf&#10;SgCVbZp1hu7rUrYQFZUglih3MJVKEgDK7c54PPegCnHcNp0D3MFyZIJgz7J4z5MjyvsI3EgjaWz0&#10;7UASjUdaYi2W6t7KNXSI36J8288qGPXA3HtQBZNpeaLHLZNcRTOqeXaXN5iNWBKnOQCWXC7VOBQB&#10;Qtb++uWJv5IomtHVQQgmjfJBHQocHO3FAFkxalEY/LtkYxBhNdPH8jOcbQCD2x93FAFaTQptanQX&#10;cMbWaRASNJujRZs/eXBBYA8gUATrEkbSeXp1otqsRimV3aNJI0PLgrGxzk9P1oAbfxzXKHUW0yK/&#10;a1uVz5chG3KtGQqlc8BiRz2oAUQRLcwPvSa2lkwzH5EjTAXy5G56EEmgBLay2bp7uyFyQfJ3Bwhj&#10;mblCvDbgQG64oAfNf3dv5No9zdaWVV41kKj5EBIQL/f4A5yKAIZb+Ga1ktrl7g20CnFyrKSY15LS&#10;gjJBJ/hzQBFb6Q11p8d7b2scuhzKC155zoIZCM5YFCTg/LjHegCrNJc2lvFaiKa5vnkOxXcLaEHA&#10;idQeWxxkEigDWU6nGViure1aNALhkI2Y6qwZlJG4ZHFAFyGyu2gnNvDYJbTKZp7iRWeZIgu5Y1XK&#10;hi2AvUdaAKumlPsjrZhEvoF87TVmJifzWJHzHHypx05+tAFC0fU5r4xwaabSePdJp6wTArhgWd3l&#10;KZ6dE2/jQBbmhfSbT+0Eube/+0FkS3YmOUTMTgSMBwu49cUAPKSXaQXl7dRW4KyJbGFBOPMQpuGN&#10;yFQc8HnvxQBXD3GnRMRJ51vN+9mM6bonklk2ELzkFc7sUATNNc3r/Y5NRWytkkSNryRGQM3VEbaR&#10;8o3HtQBMYBoom077ZHE6RiG2u3QFGJYE425ZhhSq/WgClb3mpTSFrp4Lj7IwTzNnDqcMOpXrnbig&#10;C1FBqNsY3LLA0IkErOitBkgbR5gIPHpigCs2kapqcyNcxQGzjh2scARrKf8Aloo6nB6ZoAnWynBU&#10;rp9tHamFknjmnaJXhjOS6lY2+bJPGPxoAg1GAXhN9La+f9juVJ+zzCQKMNGcoy7sKrFhz2oADYwy&#10;XEE9vtu7SeYKty+9CsZwNkoycYbJ6d6ACGyhypk0574s5ibMvl+XL1QqcNvUgN6UATz6jPazx2Tz&#10;XOnSRIwE4jQooBKxhcH5+MckigBqaipsZYLs77SIEG5dNrFepL46gk9BQBXt7cXFgNQsrGKbRZYw&#10;DciVoFimIzkkoSRu+XA9aAKT3GqafaJDJAr6kzbY3THkktxG6gjLY6EZoA1YTq8VqTc29ldxqRKs&#10;dyfIfHIYMy7hkEjtQBbSC7mtpmhs7S2SZfOlkY+e6xAZWNRlN2cAdV60AV9Pif7I1tDAi3sIFxZy&#10;THZJ5zEjptO1Pl4HP1oAowW51DUHtxZT2rozSWERm2wsrAsxeQKD05CbfxoAt3CwaVAbyK+gkE2Y&#10;xBAmZBOxIAcjom88nmgCWSCe4WC9muIJUZJEgliX5t6FCVwSu3OeDz3oArwifS4jJJfEQy7pZYJl&#10;ElszSvsKhiQQVzuoAsfbdYmf7OdRisLWJ0j+2BBtZiMoH7gDcaAJPsFxoymwkvBA5i8u2upSNpBY&#10;MSMDLDC7VNAGbDc3V3OVvLsbbFgBNGBKrr94FlJU85249qALQstQRYpYduIi4NxJGShLYK5Ibtzx&#10;toAry6Ve6rPChto5rJY8PklIkkzzIM/eweQKALAtZFuAq6VbfZlhIuFlkaOJ4kP3wVRstljx+tAD&#10;buCS4Q30tpb3K2t0u/yyTtJVkO1cD7qsSOe1ADWa1a4iubRUvLad/LSZlaDanC7JSc9GyTxQAy1t&#10;pIlM1xpsVxIT5BljfbLHcNypU4YspUP6UATSajd2yC3eWeF0DRxSXCrHtUEiMKVB39huOKAG/wBr&#10;I2nyQXcLrFEMCU7WDL3LkdRk9qAIYLBrmwW5h0yKfQ5UUz3wlMYimYZzgoS2G4x70AU5UeC1W2uV&#10;klv2fCecSlqwPELKoILY4yCRQBqJNeQwMk0VmY12uE27G7hgxUnkEjigC79l1F4Jns7KyaOdPOmn&#10;clplgUZSNVO0MWwF6igCvpdu0dn5Pmra31uPtFlFM4GyRsgZOPlTjpzQBStlv7nUGjis5bRoS0mm&#10;wxzL5BVwWZ5H2Z6chNv40AWbi1OlwRXqX0Ti6DKLeIsJVmYnhzgfKWPWgBZbVb1oLm61ERxKki20&#10;tqBKd8ZUsGVirLnPB+agCskM9jAZ0u2ktpmMn79S8TtLJtI+8CpXdnoaALMl9qNzIljFei3tRIqG&#10;6K7VJxuUOf7o3GgCw1nPoszaa9wsUiQ4t7yRQYyCw9OWGF2r0oAo2N1fSsxvbm2aO0faZWiLBg3z&#10;A4DLnOduKAJVN7EEntUQtEsiGSSIpGzHG3Mmc8c8baAKx07Vr+SPzLW08hIdryJkbJifmkUnk4NA&#10;FiO1uUDyjTLS5thG0ciXkzW6yRRnO8MsTc5JGNv40AR32+7j/tC402OWS1uU/dwyCVFJDRtgYBwq&#10;sWAz2oAV44WuoTFbx3tpNIqvdlTEVXhdjj5ujAn8aAG22mWUpZ76xa5O7yWeSRomSc8xhAud6kBu&#10;uKAJJdWa2P2T7Vc6Y0YMKSrCpAAJEYUD7/QckigBG1Mmxlhmia5gjUr9obEbGMckv1yCT2oAjs9M&#10;aWwS7EEf9iyx5mlE2yKCUrnklMtg8YoAqOb6ytlSZWkv9+2IEqLRg2BFIqnkkcZBYUAaaLqkcEa3&#10;UdqIeJRExMbgc7wzLn5hkdqAJ2sJ50m+zR28MLp9oluA/nSpAoyiFG2li2AByKAINOsi9l5duViv&#10;ISLjTWnZlkEjE8suPlU44HNAFOL7Ve6j9ms9OuIWRnl0+BbgCDYwLO8khTPTkJt/GgC3cw/2WUuR&#10;eQzecp/cwLllnckASHj5Sx5PpQBKtq06w3d1qNuIdsqQSxxFmEqlCwxuXbnPB570AU0uG06GS6gu&#10;TJDMGbZOh8mR5X2EbiQRtJz0oAlXUdbbFut1bWMSukRvkTLbzyoYnnA3HtQBZ+x3WiRzWbzxTShP&#10;LtLm8IjUglSTlQSRhSqnAoAo2l/f3LE3zxRtaMEB2CaNwSCO6kg524oAseVqMZj8u1RjEGE128eE&#10;ZzjaAQe393FAFaTQ59YmRbuGJrNY8O0m+NFlz95QCNwB5xQBOsYRpBFptqlqsRimV3ZEkjQ8uCsb&#10;HOSeP1oAbfxzXCtqMmmQ6g1rcru8qQjblWjICkdgxI57UAKIYRcwSeYk1rNJhnPyJGmAvlyHn7pB&#10;JoAbbWOwtNd2YuMHychwmyY8oVGG3AgN1xQBJNf3Fv5Nq9zdaWVV41lKj5VDEIFH8fAHORQBDJqE&#10;EtpJbXLTtbQKcXKspJjHJaUEZIJP8OaAIrfSHutOjvLa1jl0OdQWvPOdPJkIzuYFCTg/Lj3oArTy&#10;XNpbRWpimub55CEDsFtCpwInAPLdsgkUAaq/2lGViuYLV4kVbgoRtI6qwZlJ+YZHFAFyKxu3t5/I&#10;isEt5gZp7iRWeZIgu5Y1XKhi2AvUdaAKmmGMWbrZBEvoF83TRMTFJ5rEj5jj5U46c/WgCjatqU98&#10;0VtpptZ49z2CwSgphgWd3lKZ6dE2/jQBbmhfSbX+0EurfUPtBZEt2zHKJmJx5jAcLuPXFAEux7qO&#10;C9vLmK3BWRLUwIs481Cm4Y3IVBzwee/FAFVXutOiZg/m28372Vp03RSSSybCq85G0ndigCZprq+b&#10;7HLqC2dskiRteSIyBmPKK20g7RuPagCYwf2IJ9OF4kLrGIba7dAUOWBOAuWZcKVX60AUre81OaQt&#10;cvBcG0bZ5pU4dThh1K9c7cUAWo7fUrcxszrC0AcTM8amDJA2jzAQePTFAFdtJ1PUp0M8MBsoodpP&#10;CxrKesijqcHpmgCZbK4BQjTraO0MLJNHNO8SvFGcmQFY2+bJPGPxoAg1K3F4Tey2nn/YrlGP2eYS&#10;BRhoySjANgKxYc9qAFazikuIJ7cLeWc8wVbp96FYzgbJRk4wcnp3oAbDZx5DS6c97ucxNmUx+XL1&#10;Qrw29SA3pQBPNqU1tNFYvPdadJEjKJ/LVlUAlYwuD8/AHJIoARNRQ2MtvdMHtIgQbl02sVxkl8dQ&#10;SegoArW9ss9gNQs7KKbRZo9puPNaFYpiM5YlCSA3y4A70AU3uNS0+0SF7dX1Jm2xuuPJJbAjdcjL&#10;Y6EEigDWibVorc/abeyu41IlWO5PkP6MGZdwyCR2oAtJBezW8zw2dpbRzL50kjEXDrCBlY1XKbs4&#10;A6jrQBXsIj9lNtDCiXsAFxZvM2yTzmYjptOE+Xpz9aAKUFu2oag9utlPbPGWksIjNthZWBZi7hQc&#10;Y5CbfxoAszx22lwm8ivoJPOzGIIEy4nYkAOR0TceetAE0kM06w3s9zDIhSRIJYV+behQlcErtzng&#10;896AK8Kz6XEZZL4rDLulkhmUSWzNK+wqGJBBXO6gCwL3V5n+zHUYrG1idIheCMbWYjKBu+ASaAJW&#10;sLnRl/s9rsQv5RjtrqUgKQWDEjHLDC7VNAGZDc3l1NtvLsBbFgPNjAlV1+8CysVPOduPagCyLHUF&#10;EcsW390XBuZEJQluVyQw6c8baAIJdKvtWnhQ2yTWax/PklIkkzzIP73PIFAFgWsq3G1dLtfsyQEX&#10;CyyMkTxIfvgqjZOWPH60ANu4GuFa/ntLe6FrdLuEZPykqyNtUAfdViQPagBpa2NzFc2UaXltO/lp&#10;M6tAFTAXZKTnowJPFADLS2kjUy3GmRXMufIMsb7ZY7huVKHaxZSof0oAmk1O8tE8hpJ4ZI90cT3A&#10;WPaoJEYUqDv7fMcUANOrh9Pkgu4HSKMYEx2sGUfeLkdVye1AEEFg1zYpcxabFPocqKZ75ZTGIp2H&#10;XBQlsNxt96AKsqtFarb3KyTX7PhfOJjtWzxCyKCC2OMgkUAaaTXkMLJNHZ+UpVxHsKN3DBipPIJH&#10;FAFz7LfPBO9pZWTxzp501w5JmWBRlIlU7QxbAXqOtAEGlweVZmESra31uDcWUUrgbZWyMMcfKvy9&#10;OaAKdqL+51Bo4bOS0eItJpsMcy+QVcFmeR9uenITb+NAFi4tTpVvFeC/icXIZRbxZEqzMT984Hyl&#10;j1oAWW1W8MFzc6mI4lSQW81tiUh4ypIZWKsuc8H5qAKywT2EBnW7Z7adjKfPUvE7SybSMbgVK7s9&#10;6AJbq81C5jNhFeCC1DeWblhtQnGVDn+78xoApxWkbMtzqFm19rNqGRfPkVDFK5yBvlYHaecKhxQB&#10;cZr9/wDQ9QtYbBcH+FVLN1VGcDByTndk/WgBxW7tNtre+dLbWI8+2ksAcM78F5ADiTgdeaAJ5GuL&#10;ia3nspLiOBivJjjLvKVDEASnIAztPHSgCO+a5iEu1Ht4fLZ47yNt6Gb+48ZPXjj5efwoAqS3H2S3&#10;WW0lW0uNRf7Tqd/PH5VwvOdkaMAFYgnk4oAleGK2gWUNcXIvR5nkFvKYRZIf+IEkhaALEcSJa3Uj&#10;Q6hp88gzNKqyPAsiHEJBBJGQZOen50AV4prddLjXVdVa5c7mtBIJRiRAVaMI2DtZhjOMYNAFK1v9&#10;VbTZJXjZobINFapJHvVGJyH2kZYHJ656UAaSNY/YxbXjhXkjE0M8KNIY/NI3SrEoyvJ7LmgBvkz3&#10;nkQIhu3gJKW2oQkrMoGElWRxuAJHSgCtFZpB8kmlNCbhx5cVtMzsxjDb3GGwPvCgCXybO/jmlnku&#10;JUTCwRiYIUlhYFFb5hvBKjd146UAHk3huInuIYG87ORKyvOIY+qF2yXU7uBk0ARX2my3BguVs3tJ&#10;2kWf7PaOwjMaxsMSYKnO0lvcigCxcWnmx3MtnpirdkKqyCaRJmj2j++QNzfw55oAZC4t44LFLV44&#10;HBCylg1w9w23HGd21QGy3Q5oAku5JZS2mX7QT29pmXEEewM+07g7RjGceh60ASWsN5qEsjQXdswa&#10;MWs4OxJTJJnysM2CwGD938aAM+0tIBLG+oWU0+r24O6RmjQLMTwDJIyttPovFAFkvdbQmt29nbws&#10;WYtt8uXuyoSq7SSTndu6GgCWGWS2SG2mR5IoQZrbyclwHxl5FBw/TGeaAJ5Zo2nt57aSeONireb5&#10;SvukZQxCiTnj7re1AFfUTdCGRrq5QWkas8FxkvmYnhHiyeeOMjn8KAKc2oS24B0/dYT3x+0ahcyx&#10;hJCSwO1FYDaSCeuKALEsNtZwGV5ru4+2DzPKWTycpyJMYZSSQO9AEkK3VxDcsltfWqSA+aGRjF5q&#10;f6n5wSVBDSc9PzoAihu7aDTI7a/ubiOdt7WvleYyq6gq0aBgDtdgRnGMHrQBWsn1C406e6lnkuhZ&#10;HybOKVcCA/e3EEfMGJOc56UAXVMdxamzmmieAp5yyxx+dGnmEbpAgUlT83YZoAT7Db+RFFLbpNdI&#10;d8UNwpdZlVR5cqmQZGSPuigCumlsu65TR/tMlwQkEP2mQSFkDF3xu2j7wwBQBM6Qz2xjCXNuiKAv&#10;71S/nQsDGnzNllJA3deOlADZrfUIbuCTULceayBkkUf6SsS9VZiSXU54GaAGX1hf38kFzbi5tZg4&#10;ma3gzFEYwhUiXBBzsYt05IoAsSW0beeLPTGtLhtge5hkZXdFUAH5yPmbtmgCO2eGzgt4Z7VJbaUO&#10;3nuxF20zY24XrhQDkjg5oAnlvFnCabdLaTRpmUxtGFdVCkneUGM8c4PWgCS2zdSyyR3VozSRi2mc&#10;EB98pPlFScFsYPQ/WgDLhtLdjHJrbC81O0YgGYopWZjwpaRg230C8UAWXudQeQwaxZW9rAA21AgT&#10;exO5FZlGD13Bs0ATRv8AYkS1uvNeODM1s1q53Et1dkUgP06nNAEr3F1eXVtNZLK1mzKdskcbNJIV&#10;DYUyncoHRuOlAEN/PcxRyRSA2FuqvJDcWzecvmMf9WU9eOMrz+FAFWR2Aaaxu3hub51mvJ51EDxk&#10;EEqFYDDEE8nFAEklr5cDFLme9tbrc7wB1jR1XIcZyCSVHfrQBLFZwx2V3LcWF3p0s43O0TO8Xmxc&#10;wYIPGVMntQBHHLCulLJcTzXl2yP9jEjTLscAq6KsgHyswIBAxg9aAK1rcap/ZDsvmKLL91bidBJ5&#10;bdQQGGWU5OSc9KALhUNbi1vpMKkSzwT2cDOqNNgNIUAODz2GaAHGzmuEhgV5JriAkpDew/LKoACS&#10;hpASAT2FAEFvpwhclNIcm5K7RHOwLvEG3uRuAH3hx0oAcVtJbTzLrcIAM7/MxMskRzGigt84JA3Y&#10;J4zigBwFxHc2stxZwi4ulDKZ8G9itl6gluXUk8cnFAEd7ZS3MkNzAlxaXQkWd0t9624i2spEmMHO&#10;1i31FAEtxaLJFOfKijlDIPNVmWaRFAxwxGGPbdQBHBdCDybaSxP2Rlfy2JzNJO5Xa2Ad2EAbJ6HN&#10;AFi4u7Z1/sy9+zzLFmUhRsPCktnygBn6d6AC0N9qly5t5bOeFoxazRMUSVnkz5WHbDEDB6UAZ0EU&#10;CmJNVtJF1W1ZslTGdkjnhRJIQ2088LxQBbEd7dSyLrCQKmdsUQAgwR8yrI6AAkk7t2T1oAkT7RCo&#10;sppDcWVqWkiFudyuxxlnA4fI4yc0ASuIzJBcxRNHDIyMpQJI7y7A+FEuCMdCBQBDqQvBFNcLGCiR&#10;sbe48xnxK2PkaNiRu9OOfwoAry3EtvCF0ppNNur9hPqN5OgWXdkHYiuBtJBPJoAfc2clrG0k0t3c&#10;wzKJRHb/ALhXBysgJDDcSo78GgCeG2uHtrqQR6lp7yKfNIRvK82P/UnIJIBVpOelAEdtNaw6fHFc&#10;3NzJcSK7QSfvAnmICrIFfB2uQVyFxg0AU7O4vho5uZys0dqWSFpk3SQ5ywKoy/MCTjJ9KAL8ctm9&#10;pFazmMNNEJ4XWIyNCspGZfLCkqcnnaM0AOaCBlhhy8t3AdyC8hZopE6JKrOCeSPuigCnHpoj+ee2&#10;iuFmdRFH5riR2jDb3KhsDG4YoAkeaG4ibzop44IkIjQSAkzRMDGvLZZSQN3XjpQA8pJbz2817bKt&#10;3cqCryPm7SBOq5Jy6kngZNAEF7b6nqc9vPawTRsJBM1pHmOIxhWBEjAhh8pLcjqKAJ544zHPDHp3&#10;9nXBZf3lq7NI8YAxgkj5m7bqAGWyJlY5o2urd8rBmTZP5x24LAEHCgNk9DmgCe4ma5DaVcSWd1Zw&#10;F5Hj2qFYqpJDPGuM49D1oALW3Nw0r/6A4mjFvIsUi+cZH5h2l9pOMH7tAGfDaxMVutRs2vtatQyA&#10;TSKjRyucgeZKwO084VDigC2zX8n+iahZw2CHP8IVmbqqM4GDknduyfrQBJtvLPba3onmtrIefbPY&#10;AgM78F5ADh+B1OaAJ5Gurm4t57OS4igYrjdFGWeUqGIAlOcAHaeOlAEd6bqMS4Rre3CM8d7G+9DN&#10;02PGT144+Xn8KAKUtytpbrLZzLa3GoP9p1O/nj8u4XnOyONlAViCeTigCaSGK3gWTfcXS3o83yGY&#10;QsIuQ/8AECSQKAJ4oY0truQw6hp08ozLMqyPAsiHEBBGTyDJz0/OgCCOa3TS401PVGu5Dua08wS8&#10;SICrRhHwdrMMZxjBoApW2oaodOeV0Zo7INHaxyRh1RichwGBLA5PX0oA0lksTZpa3km1pI1nimhR&#10;pPL83G6RYlUleT2XNADBFLeeRAim8eBspbX8J2zKBhJVkcbgCR0oArxWSQDZJpLQfaHHlx20zOzG&#10;MNvcYbA+8KAJRDaXsU0001xJGgCQRrMEKSwsCit8w3glRu68dKADybzz4Xnigbzs5EzK84hj6pvb&#10;JdTu4GTQBFe6ZJcGC7+yPaTtItx9ns5GWIxrGRiTBU52kt05I9aAJ7m0EsdzNaaYq3ZCqrrNIszR&#10;7R/fIG5v4c80ANgYwRQWKWjpA4YLKzBrh7htu3jO7aoDZPQ5oAku5JZWbTL8wTW9oDN/o8ewM+07&#10;g7RjGceh60ASWsV7qEshtru1YPELWcHZHKZJM+XgtgsBg/d/GgDPs7KATRvqVlNNq9uDvlZ40CzM&#10;eAZJGVtp9F4oAslrsqE1q2s4IW3MX2+XJ3ZUJVdpJJzu3dDQBLFNJbLDbTo8kUOZrbyclwHxl3UH&#10;D9MZ5oAsTTxPPbzWrzojFWM3lK4aRlDYUSc8fdPtQBW1A3QhkN1cotpGGeC4zvzMT9x4snnjjI5/&#10;CgCpPqM1uudPDWE18fP1C6mjCuSWB2ojAbSQT1xQBPJDb2duZXlurj7YPM8pJPJLJkiTGGUkkDvQ&#10;BJEtzNBct9mvrRZATKrIzR+an+oxICSoIaTnoKAIoLu2g0yO1vru4jnbe9qI/MdQ6gq0aBgDtdgR&#10;nGMHrQBVs2v7jTZ7qad7sWZ8myjlUAQH724gj5gSTnOelAF5BFcWv2OaeJoCnnLJHH5yKZMbpAgU&#10;lT83YZoAT7DAYYoprZJLmMl4obhGdZlVR5cqtIMjJH3RQBXj00oGuY9I+0vcELBF9okEhZAxd8bt&#10;o+8MAUASusNxbMhFxbxqAB+8Uv50Lfu0+ZsspIG7rx0oASW3v4buCW+th5rKGSRf+PkRKMFWYkl1&#10;OeBmgBl9p9/fywXFsLm0nDiVreHMURjCFWEuCDnYxbpyR60AWZbZG89bTTGtbhtga5hkZXkVVAB+&#10;cj5m7ZoAit3htIbeGa2jltpd7Gd2Iu2mbBXC9cKAckcHNAE8t4kypplytpMiZmMbIEdVCkncYxjP&#10;HOD1oAfbbrmWR4rq1Z5IxbTuCA++UnytpOC2MHofrQBmQ2kBMcuuFb3VLQsP3pRGWZm4Us7BtvoF&#10;4oAstc37yGDWLK3tIQG2IE2B2J3IrMoweu4NmgCZJDaRpa3nmyRQDzrZrVzklursikB+nU5oAlkn&#10;ubu6tZrFZWs2ZSEkjjZpJCobCmU7lA6Nx0oAhv5ruGKSKRWsLdVeSGe2bz18xj/qynPPHGV5/CgC&#10;q8hUPPZXbw3N86zXs8yiCSPBBKBSAAxBPWgCSW1CQu8c897a3JZ2g3rGjqpIcbsgklR34NAE0NnF&#10;HZXcs9heafLcDc5iLvH50QzBgg8ZUye1AEUc0Y0xXuJ5ry7ZH+xrK0w2OAQ6KsmOGYEAgYwetAFa&#10;1n1U6S5HmKtl+6g85BJ5bfeBAYEspyQSc9KALjBGg+y3sp2pEtxDPZQM6o03DSFADg89hnmgBxs5&#10;riOGBZJJp4SSkN9B8sqgAJKGkBOCR0FAFe301YJCyaQ5NyVCiOdgXeINvcjcAPvDA6UAPK2klp5l&#10;yG8kAkv5uJVkiOY0ALYcEqN2D0zigBwE8VxaS3NpCLq6UFftGDexWy9QSxy6knjk4oAjv7Oa6kgu&#10;IFuLO68xZ3S33rbiLaykSbcHJUlvcigCS4tUkinJihSXcgEisyzSIoGMgkfMe26gCOC6EHk20lg3&#10;2Nlfy2JzNJO5Xa2Ad2EAbJ6HNAFma7tmU6betbzJFmUqg2HhSWB8oYz9O9ACWjXuqXDtbzWc8DRi&#10;1micokrPJnytrthiBg9PxoAz7aG3DRLq9pIuq2rNyhj+SRzwvmOQ2088LxQBb2Xl1NIusLAqZIii&#10;A8nBHzKkjoACSTu3ZPWgCSMXUaizlc3FjalpIvIIZGY4yzgcPkcZOaAJXEZkguYoGjilKspjCSM8&#10;uwPhRLgjHQgUARakbxYpp44wUSNzbzmRmxK2PkaNiRu9OOenagCtLNLbxKNLaTTbq/YT6jeToqy7&#10;sg7EVwNpIJ5agB9zZSWyNJLLeXUMyiQR258hXzkSAkMNxKjvwaAJ4ra5e1upPL1LT3kU+a21vK82&#10;P/UnIJIBVpOelADLee0h0+OK5nupbmRWa3k/eCMSICrIFfB2swK5Axg0AUrO4vl0dri4Kyx2pZIX&#10;mTdJFnLAqjKdwJOMn0oA0I5rVrSO2mCBpYxPFKsJkaFZsbpfLCkqcnnaM0AKYInSKIlpruE7lF5A&#10;zRyJ0SVWcE8kfdFAFSPTViBe6toplndRFF5rCR2jDbnKhsDG4YoAe00FzExljnigjQiNA4OZYmBj&#10;XlsspIG7rx0oAcyPBPbzX1si3Vyo2u75u0gTquScupJ4GTQBDeW2panPbT2sMsREgma0izHEYwrA&#10;iRgQw+UluR1FAFieNDHPDFpv9mz7l/e2rs0rxgAcFiPmbtmgCO1SMFIpEa6t3ysGX2T+cduCwByd&#10;oVsnoc0ATXE7XQfS7mWzubOEtI8e1QrFFJILRrjOPQ9aAFtIBctK4+wP5sYt5FikXzjI+TDtLbSc&#10;YP3aAM6G0iYpdajZte61ahkHnyLGY5XOQPMlYHaecKhxQBcdtQkxZ6haw2Cc4+UKWbqqM4GDnO7d&#10;k/WgB5W8tCtpeedNb2Q8+2ewBwzvwXkAOJOB15oAsSNcXE9vPZy3EcLFeWijLPKVDEAS8gDO08dK&#10;AI71rqIS7Ue3g2M8d7G+9DN/ceMk88cfLz+FAFOW4FpbrLaSra3Gov8AadTv54/LuF5zsjRlAViC&#10;eTigCV4YreBJd1xcLejzfILCFvK5D/xKSSFoAniiVbW6cwahp80ozLMqyPAsicQkEZIyGk56UAQR&#10;S20elRrqmqPdSHc1oJBLxIgKsgRsHazDGcYwaAKdrf6r/Zsk0iM0VkGitY5Y96oxOQ4DAlgcnrnp&#10;QBopJYGzW2vZAjyRieGeFGkMfmkbpViVcryewzQAzypL3yII4zeNA2Ut9QhJWZQMJKsjjcASOlAF&#10;eKySD5JNJaE3Djy4raZnZjGG3uMNgfeFAEvk219FLLPLO8aYWGIShGSWFgUVjuG8EqN3XjpQAGC+&#10;NxC08UD+dnPmsrzrDH1Uucl1OeBk0ARX2mtcNBdC1e0uGkWf7PZOyxGNY2GJMFTnaS3uR60AT3Nr&#10;50dzNZ6aq3R2ojiaRZmj2j++QNzc7c80ANhIgjgsks3SBwwWVmDXElw23HGd21QGyehzQBJdySyM&#10;2mX5guILT99i3j2AttO4O0YxnHoetACBL6+S5e3vLZt0BtZl+RJTI4PlYLYLYwfu0ANEKEebrxlk&#10;RGLWyxurSC4X5lU7VG5UAOM+1ACyXJvLJLvUHkV3Ly3KTLucxp8qIqIc/dUHOepoAk0y+sr+LzpV&#10;dbOdl2vb5jkZ1BwCh3ZHBOBigCDVJ44gq3vmNawzrLCCwJQykENkY27gdhzmgCvq1tbRR/2iwuLe&#10;WFz5N2smYU2gMu5SpDHnigDYtIZBF+70b+0Y54g99cXBP7p2XJlJyAOe2O9AFe1iCXnl3M0Yt2dU&#10;tpMnzUU4LB8naEOeDt6UAJNe2UJ/tI3V8UuXKxwQnEQY8ESBgcj8qAKhsUMoFvFG8uXghlug0ZjB&#10;UjKMRnJ+8Ac5oAt+Y1rl5JiqTSbfIyp+ZVAHzbVHPJxigCO1mf7Q1zI13a3yZBcwxyoxdtjpjC4w&#10;GJH06UAaI1Ca4sbaLS9U84iTy7cvGsEqsHIKqSDncPunpntQAxpBcyG3OnHzxHiP94FkDc4+cDGG&#10;HP3RQBmPaXYV7c6W63sOwFn4jJdBtAXgfNn1zmgCGzkWW5e3uMr5USGBIiNqFi24S8HAGOx5zQBY&#10;sbkzqLg26wpcjzImtrgvIltJ8odoznDgMFx79KAJZo7a2ttmow3s9hpqmRZJgWZZgzPErGIR4LZX&#10;buzjNAEtr9lRo54YFjE3zQtI7GeLrlvvMCpz93bn3oAdcXMDZjnnjJuGjMDomGJTaCGVcbdxHVs9&#10;aAHnSZY54BHZW1/aRp8/mu0WJXJJ/eKwG4AjbQBVLFVkOrJ5ZAKWx8zOyZfmUMwX5gqg8+tAENxc&#10;farSG41LfdM5kmu28vjZGNqIqBgTkKDuBHJoAtabe2eowm6ZGgs327p4sq+5QcBkbd8uOwxQBW1L&#10;UIreNBIjOi3CSQSK2Chcgq7AYxuB2nOaAKmpabNtGrS2LLMsxMeoRS5RVwMZQodx54zQBvWm2OIw&#10;WGji8jljU38l6WTy5WXLSlzgDB/hx3oAgt4JFvAt+gmhLLDazROpZE6tvYnG07uPl6UAQy31gEa9&#10;j1G6t7e5fylhU4jBbhlbcp3cdMYoAiltoIZhBp5DbEa3t3u02MpAxlMnqR84z1oAdP8AbA7rdHFm&#10;7YeEtHkuoGAMKByecEfzoALK48udhFPJYXMKEvGIFkVmlYI8e0AD5QWIPtQBfF1czWlodPnkuZo3&#10;22QKrCY2EhU43Bs/7PYelAETC0vVWHUYrhrhf3kcCP5bB8EqPMRcEZ7baAKlvYSwwvK9lcW2sAoE&#10;8xjIqq6DblRxyDj1zQBQtpreW8eO9knMrhfsuDgZbcHEmQSACo796ANCzlkuGRpcC2nzKEgl82Zb&#10;eX5d7Kc4fDBcdOaAJbma0srd4Lq2uDa6bG22a63kRyh2eEO0ezDOCuN2etADYxapJDKltHOs4Lxy&#10;oWDxYBywLOQynPTGfegCee7gZSHkjjMnllZyg3AJtBDqMbNxGMtnrQA77E8Elu1pp9pexBOZS7wD&#10;zSSfmdWAyMgrx3oAopb3shkn1jT4mLMVhnWUeYknUAkJlgqgigBZ7uG4s4nmZpSWeS8WSMqGEY2q&#10;iDIJ+VQcg9TQBb065i1KL7XNZSC0baguLUgH5Mkbg2TtI/hWgCjqeoxLB5bSiC1juEaCXeQV8wgg&#10;ggADcp285oAh1Sxe3xqMVtKhib9zfxusgBGCP3ZXBJBOCaANaJbiRXtLbQ1vbMxK2oyXrbCszDJl&#10;JGAAD2oAZZxSRXa2twbY2gKx2ywt+8jVsFg5BKbTk4O3pQBWmurGPOpvLfRxTNtht42At0ZuDuDK&#10;2QB0xigCGSz0xTGi3k8nllo7aO4Ty8MFONh9c/MoNAFtFniVru+uJbdbh8LA7pK67QMZ2qBk56Y4&#10;oAq2l2i3LSC9ubO7ZmIDwB/NaQhJECgL90EsD7UAbHmXVxBZx21/JfmOTFvE8aRyq+8qQCQeCPu5&#10;4HpQBDLPZXStb3ds8V2qHy42kaIRnBK5lAxz6Bc0AZ0dhJDFvm02VtX+TEqgvEqNGpXjIB3Z475o&#10;AqWlxBPeSC7aaORUUwu/RNxbcJcjKhcDv3oAv2V68wSYIoS7PmqbWZmmW3f5Q7xknD/MBjpz0oAJ&#10;IZLeFxeaQ09tYhmN5OWLo+9mjDGNUIZwVxuyKAJ4JtOhli/s+3iZHOY2ZnSRGAOWDMxBXn7oX8aA&#10;J7mfzATdIrM/liO4jVGAWMjO8DaV3EY5z1oAjNrs2JYW9hLbBAj3ErvAfMYkkbw23cARtwKAK4S5&#10;jdm1G0VkC7LeUOrzCZTnGAoDBVDcnvQBBfXsuowIt3GZbdN8t6JUCeYI/lVERSOyg7t3WgC9pV1D&#10;ewbvIWOwCpk2Z2MGGSAyncNp54XFAFDU7uGKMNcQOkUMySWrrJhYzIwKvgAYyDsOc0AQappcEcMe&#10;q3T3m6KbzILiFwyZUAqNm3DHJ+XNAG9YxTiB2h0lpkmiU3kl85MkTOMmVivAweNuOM0AUbWLy7wQ&#10;XtxHLBPKEtCjFZgCAWDfw7Tng7aAFnltEf7fc3t+bWVyFtFwY1d+CHLBsjB9RQBBMmlxHyLO5ZZU&#10;V7a3F6rRJH8pwyuSeT94ZzmgCVkngxcahIzJcv8AchKPt2qMchVBySSBigCKzu4xcPOl1c6derku&#10;81uJN7SMEdNmFxtBJB9qANYX1xLa2S6beSX84kxbfu1hkVlkIIOc5Bx8uePagCrsbUGKXekj7a+S&#10;reaYXTIOP3gTvjkAUAVYrT7PGyR2Eq6uhRRv3eUN0YxjOOufzoArW7Lc3kh1CK4eZUVbd0ZTGgy2&#10;4SkjKgYHT1oAs2V+txHmKSC0guzuDwTM0620ny7irZAfDBcdOaAJ5z9gjaF9NllsNOiJW7uAZJVl&#10;Ds0at5fl4LqVILZoAjaSJ5kgtbKBrQjcrsxjlV+5BLFSpzyMfjQBbmmUKbdmtlUrEVMKr8u0rkOq&#10;4C7iCMnNAEZ08wvFJb6Va3MSRALK0rQIsjEnlg2NygjbgUAVRANnma8ZZEVt1ssbq0guF+YKdqjc&#10;qANj8KAFluftlkl3qEkqsxeW5SdNzGNPlRFRCP4VBznqaAJNNvrXUI/PkDLZTsu17YmOR2UHAKnd&#10;xweBigCDVLiOEKt4Ha2hnWSEbgShlIIYkY27gdhznrQBX1a1t4ohqLCe3lhkPk3SyboU2gFdylSG&#10;PPFAGxaROsX7vRf7RjniD31xcE/unZcmUnIA57Y70AVrSEC72XM0Yt3dUt5cnzUU4LB8nbsOeDt6&#10;UAEt7aQn+0hdXzJcuVSCH5Ygx4IkDBtw/KgCo9iDKFt40aTLwRS3QaPywVIyrEZ3H7wznNAFzc9r&#10;l5J2VJpNvkZU/MqgDDbVHPJxigCK1nJuGuHa7tL5MqXMMcsbF22OmMLjAYkY9OlAGkNQmuLG2i0r&#10;UhKVk8u2aRFglDByCoJBzuH3e2e1AEbyC4kNs+nH7R5Y8v5wsgbt84GMMOfuigDMe0ucPbf2U63s&#10;OwEvxGS6DaAvA+bPrnNAEVm6S3TW9yrKYok8lIiNse4tuEuQcAEdjzmgCeyuTcKJxAsEdwPMiNtc&#10;F5I7aT5Q7RnOHAYLj36UATTw2tpbbNSivLiw01TKskoJdZgzPEreUI8FsqV3ZxmgCS1FqrR3EUKx&#10;LL80DSyMZ4uuW+8wKnP3cfjQA64uoCDHNPExuGjMDImGOzaCGVcbdxXq2evNAD30uSKeAJY219aR&#10;p83mu0WJWJJHmKwG4AjbQBULArI2rrs2gpb5kzsmHzKGYL8wVQefWgCO4nF1aQ3Go77kuXlu2EfB&#10;jjG1EVAwJyFB3Ajk0AWdMvrTUYjcmNrezbbuniyr7lzgMjbvl9higCtqWoRwIplVnjS4SW3kRiCh&#10;cgq7BcYyDtOc0AVNR02YL/az2TLOspMeoRy5VFwCMoUO488UAb1mBHEYbLSBexyRqb6S9Zk8uVhl&#10;pdxwBg9sd6AILeGUXoS+jE0BdYbWaJ1LInVt7ZxtO7j5elAEEt9YKr3yajdQW9zJ5SQqdsYLcMrb&#10;1bdx0xigCOW3t4Z1t9OwdiNbwPdptZWAxlMnqR84z1oAdcC9V3W6O2zkbDQ7o8llAwBtULycnBFA&#10;C2M7Rzt5U0lhcwoS8YgWRWaVgjptAA4BYj6dKALq3N3PaWpsbiS6mjfbZAqsLRsJCONwOf8AZ7e1&#10;AEbi0vEWHUo7lp1/eRQI/lMGwdo8xVwRnttFAFS2sZIYXmexuINZBRY/NJkVVdBtyo45zj1zQBRt&#10;p4Jbt476SbzHC/ZQpxy24OJODgDaO/egC/ZzNcsrzAC2nzKqQy+bOlvL8u9lOcPhguOnNAEtxJZ2&#10;Vu8F1a3BtdNjbbPc7yI5Q7PCHaPZhnBUruz1oASL7HHJDNHaxzCYF4pkZhJFgHLAs5BU56Yz70AT&#10;T3MMgIkmjjMnllZjHlgE2gh1GNm4jGWz1oAcbJreW3Npp9rfRhOZS7wDzCSTudWAyMgrx3oAopbX&#10;jl5tY0+JmZisM6ygypJ1wSEywVQRQA6e9hntI3mLTfM8l4skZUMI/lVEGQT8qg5B6mgCzp15FqUR&#10;u5rOQWrBU+0WrAH5MkBgxJ2kfwrQBS1O/t0gKNKsMCXCGCbeQy+YQwPGANynb3oAi1Sye2A1KO2l&#10;QxN+5v43WQArtI/dlSpJycE0AasS3UiPa2uhLe2TQq2oS3rbCszDJlJGAAD2oAZaQvFdLaXLW5tB&#10;tS3EDfvI1blg5+5sOTg7elAFea6s0zqZmvo4Zm2QW8TAQIzcHcGVt2B6YoAgks9Mi8tEvJ5DGWjt&#10;o7hPLIYKcbD65+ZQaALaLcxI13fXEtsLh8LA7pLIoUDGdigZOemOKAKtpdxpctJ9subO8ZmOHgDe&#10;a8hCSJtAX7oJYH26UAa++6uYLNLW/kvjHIRbxSRpHKr7ypAYg9R93PA9KAIpZ7O6Vra6tniu1QiO&#10;NpGiEZwSuZQMc+gWgDOWwmgizLp0x1f5MSKC8Kq0Y28ZAO7PHfJoAq2k0M924u3mjlCL5Dt0TcW3&#10;CTIJUDA796AL1lfGUJKFVVuz5qG0mZ5lt3+UPJGScP8AMBjpz0oAWSF7eFlu9Iaa1sQzm+uCxkR9&#10;7NGGMaoQXBXG7IoAmhm0+GSL7DbxuknMbMzo8bAHcwZ2IK8/dC/jQBPczrJn7TGrM/liO4iVGAEZ&#10;Gd4GCu4jHOetADGtFj8tbG2sZbYKEaeR3g/eMSSPMDbdwBG3A70AVwtzG7/b7RSgGy3lDq8wnBzg&#10;4UbgqBufWgCve3Ut/bot4nmwLvlvRKgjLiPhURFI7KDu3daAL2lXUF9Bv8hY9PCpk2h2NuGSAync&#10;Np54XFAFDU7yGGLdPAyQwzI9o6yYWMyMCr4GMZB2HOaAINU06CKGPVLprwGKbzILiFwyZUAgbNuG&#10;OT8uaAN2ximMDtFpJmjmiVrx7+Ql4mcZMrFTgYP8OOM0AU7WIRXiwXdwkltNIEszGxWUAgbg38O0&#10;54O2gAuJrNZPttxeX5tpXIW0UqYld+CGLA5GD6igCCZNNjcQWlyySRq9tbi9Ro0jwpwVY55P3hnO&#10;aAJSs1vi5v5WYXLn5Iyj7QqjHRVByScDFAENldJ9oecXVzp94uS7TW4kDtIwR02YXG0EkduKANb7&#10;fczWtkmmXcl/OJMW37tYZFZZCCDnOQcfLnj2oAreW9+7LeaSpvHyVYStC6ZBx+8C85xyAKAKkVqL&#10;eNo47CVdXRkUb93kjdGMDnHXPbvQBXtytxdudQiuGlRFW3kRlaNBl9wlJGVAwMY9aALNjf8A2mPd&#10;E8Npb3Z3B4JmacW0ny7irZAfDBcdOaAJp91ijwyadLNYadEdt1cDzJVlDs0at5ezBdSCC2aAGF4m&#10;mSG2soWsyNyszGOVX5yQSxUqc9MfjQBclnjCm3ZrYJtiKeUq/LtK5DquAu4jGTmgCI2DwvFJbaVa&#10;XEKRACUytCqyMSeWDY3KCNvFAFUQrs83X/NkRWzbKjq0guF+YKSqjcEAOPwoAWS4F5Ypd6g8oZi8&#10;tysy7mMafKiKiH+6oOQepoAl02+s7+MzyK6Wc7LsktiY5HdQcAod2RwTgYoAr6pOkYVb0u1rDOsk&#10;ILAlDKQQxK427gdhzmgCvq1rbQxDUWE9vNC5EF0sm6FNoBXcpUhjzxQBsWsLpD8mijUUniV72e4Y&#10;5idlyZScgDntjvQBXtI9t4EuZY/s7MEt5ST5qKcFg+Tt2HPB29KAEl1C0hI1H7VfFblykcEJxErH&#10;giQMDkflQBUNghlAgjjebLwQy3QaIxgqRlCRnJ+8Ac5oAuB2tMvNOypNJt8jcp+ZVAHzbVHPJxig&#10;CK1uGNw9yzXdpfLlS5hjmRi7bXTGFxgMSMelAGiNQmuLC1i0vU/NIl8u3Z4xBKrByCoJBzkfdPTP&#10;agBjyfaHNqdPImEY8s7wsgbnHzgYww5+6KAMtrO6UPbnSnF9DsDFziMl0XbxwPmz65zQBFZus1zJ&#10;b3KshiiTyEjI2xli24S8HABHY85oAsWVyZ1E/wBnWGO4HmRNazl5EtpPlDtGc4cBguPfpQBLNFa2&#10;1ts1GG8nsdNBkSSUFnWYMzxKxi8vBbK7d2cZoAltRao0c8MKxiX5oGldjPF1y33mBU5+7t/GgB1z&#10;dR4Mc08eblozA6IAx2bQQyrjbuK9Wz1oAS50qWLYFsra/tIoW3+Y7RYlbcSPMVgNwBG2gDJW/wBI&#10;lmsoLm5AvrglguGeVcqS0gYjClun3u9AGhcyQIk32yFXnVRGJY5Ge4cjmJSAqgHnH3qAE/ti1itr&#10;XyJ3g+fbC8SbfKWMbV+7kgtuPPtQAlzrlxaWQnXUTLbKGSOAxbAxyfNLFgBwNxB70AKIJ0t0nn1d&#10;zbTOTvj+bEsoXGVyMgAY5oAqyJdxTW0yabLqNtIgnk1VJR50QOGKFSSSCfvZoAWe51G9hl0u7vLq&#10;20pm8xbna4h/eHgAqC+0fdK7e1AEjajcT3UyLdvPAFWNri4jxk9mVTySOaALN1e3DhXvbw3H2ZAk&#10;c1+rqXSP5V3KGIJ3DAHpQBH9jtv3Jj1GCeQE/uo4li8h5MZyGxgfRjQBLcSEMkaXL26WxEtw0eWA&#10;39XRFO3PJHXvQASwS6/ZyixmtZpwC0HmxNHI8I4ZdrDbliDgbvxoAbpSQWFxLb6u58ksLYRw5QkR&#10;5I6sAqAjpnn8KALV4816kSILs2UMkksswwzZOR+6AbJKjn8KAMy5e4ltfsVmwj2oXkjkyhkMZ3fv&#10;DjB6jvmgB0MNzcxjVrG2SCK8RRJFFIrLEpIy4Py855APNAD4byz0zUgYtXmkvlQzSSvGQkiBdnlu&#10;uSHf5flzxjHNAFm6uLWRUfVofKLoPsK4BbZnoxQ/Ljpye9AFRrvSfsqmDTTBOS8UaRsFiZ03bGkK&#10;bm2HAH3TQBFI0b20Nvfwvaz3jEXbRESiQr91kBA246c4oAbH9hna2F1cATXILRxuxmmDspYyK23C&#10;FumN3GaANC4WC13rexPJcmNUDWMrNctxmJSGCrnkAndQBXl1eJo7S3tGubaBMt5piChPLGFGRlgz&#10;bj09KACfW7mC2e+e/N1aJuS3snTyckf60sxAJ43EHvQA14pFjS4nvS8bvv8AMjMoCNIFwSoI3gbc&#10;GgCtLNrjXFqYlOq2mz7RNfFVHkbsFkJOXIJ65oAJ4dVvLWax1OZhpkkySRXKSyCMK7fwhQW2gfKV&#10;29qALX2+8uZ2t4ZhNaoixyTXcJBPXayKx+YjFAEslxKFMuo6kEwixrPdoY5ZUg+RdwDNzkYA9KAB&#10;LDR8IY51udm9nlQgSQyNg7dhxgH2JoAlnvUhjjhsb6TTRABNP5cZ3Fm53qq/Lx0+90NACS2suvwz&#10;zw3UM97s3WhZShMXIkBQrjcxB2/MaAI9O1K0sbgafqVxNdKji18mFQqKq5PO4gKoI6A8/hQBYvzL&#10;qECMkE0NpHKzG4lK75M5BaMK2flzn8KAKkt3M0Qt4blWeNSDCxIRtvOH4I7jnJoAiUvLax3mjwR2&#10;Vve4F01uyyADIO4MQoBzjHegC1bwx6dfPNFqsssqxmdmuEysxC4EbKC25/l+UHjGOaALFy1mrwnV&#10;Y5o5ZogbKG1A3rGezENtGOh+tAGfPdabNGttZ6PPbqiyhtwVIZJI9xUyMu59vHQLQBG/lzxodVtm&#10;inu2/fRK4bdtA2ugwGHHHNAEBbT7ia2+1BPtk4Lxo7TSSrlSxkU42qWPGM8ZoA0rmW6jYw3V2J50&#10;jCmK2DM+SMxgkqMNg4+9QBVlnR7a2VImEIcMsyHaI0i4GAvIZtx/KgCaXWb6G088XSXNlGrpDp88&#10;LQnjIkJZ8BsDcwPegCMW3kxC5utT+zx3MmWnt9yvuIGOMglQBigCJ5LwTW7R2cmsWOz7TPq7SB5Y&#10;OhMWOXIJ+9mgBkzahdWFxp9xcyWenTSrJDcJ5iKd7ZByilto+6V29qALf269nvJN93JNGIkjNxcx&#10;kLk5+dU6swxxQBLNrjkRLe6xJO8KiMT3kQQukY8sbwScnIwB6UARCw0dohOjW7NvKLKxVJEdsHlA&#10;RhfoxzQBffVI7bylt9Xewa3wZRChYAyD76IuR3wfm6UAVrlRrVnIun3kMlzyYZxGQZYxkOpUrtDM&#10;QcfNQBJpY+xyPa6nO91bK32VLZCrAEZYcMQFUEdM/wAqAJr5JbmOIpBeRQh2dpYiokYHILRjfztz&#10;n8KAM+6urmcLp1tJMI4InedJ1wjlOdrkjk89iaAIog10n9qaZaJbW13jzI4pFOwZB3hjt/KgCdI4&#10;NP1J7iO9ee6jjNx5lwsgSRQuBG6KxEjgr8oPGMc0AWbi5md7dNUuyGaINa2kUICIrcENICduB6mg&#10;DNuItPltwsegbTudRsmAidotxVn2ZbacdNpxQA8hp4IYtTslgluiftMRBZmC4CvHnHQeoFAFaJNL&#10;klha+kjtbu9+ZBl2uMgFi6tjCbvu43dDQBqzSQw+ZDdh7qVIvnltZHln3DmJMFVG455+agCnJqNu&#10;LG2isBJaRlt0cqp5boIeFyVyQW3fpQBNLq9/BC1/cXxuoEjZLaxkQxAdRMzEgZIG5gT1oAhN2sUc&#10;Bn1mUiWTc8tupAVpFA+YEjcABigCvM92XhnTTf7Rs2AmfV5pFMsfIJQhSXwT97NAE5ur64s5rPUN&#10;Se3sJZk+zzRGQRhZTgY2KX2L90qR2oAe+pzyStbW967QBVimvpotwc8kFUbuMUAXJby7aHfe6s0s&#10;UKCOOS/RS0uz5RuGW+bIwBQBENK0aJY5UZZJnJANuVimiZ8HlGIUL/uk0AWLjVQk0NnaajdafHZo&#10;ZrsiHcpZx1VRxnnHWgCCeL+3beeWzu4Z7o5a1Zl8t3iHDrtKgAt82PmNACWOy1uHtdTR7yOFvs8c&#10;KM4RVXLDjcFCgjp3/CgCe+k1e+WFI7qdbaKRndfKVV+fKlozu3EqDkZ9KAM65hvrmMWaos6xAvKs&#10;kpCsI+SG7E4OeCTQA6FLi7t0v9JsILWzugBcQxkEouR84dtoJzg4oAkt4LbTNRluP7SeO5Kec00i&#10;shmVF2iJlVm3N8vy54xjmgC7PdWZaJNWE7gxGS2SIByi/wBwspOMD1PegDLmfSnsBFp+itZyOZAo&#10;BEaSSRElHkKZbbwBjbQA4xtMIv7atmju7ofvog+9eBgOi4BH4igCsuoaTLLZxXVyBf3OWC/M8q5U&#10;lpAxAClumN3egDRuXgVJxeQrJMqiMSxyNJcORzEpAVQDzj71ADf7YtI7W1+z3DwfOFhaJdvlLGNq&#10;/dyQW3Hn2oAS51y5tbISx6gZrRA0ccDRbAxyfNLMwA4G4g96AF8iZbZJ59Wf7NNITuj+YiWQLgkE&#10;gkADHNAFWVbuGe3lTTZdSt5EE76qko86IHDFCpJJBP3s0ALcXGpX0Eul3l7dWulM3mLc7XWI+Y3A&#10;BUF9o+6V29qAJDqM9xdSql5JNAAsZuLlNuT2ZVPJI5oAsXN7cOBJe3puPsyBI5tQV1LpH8q7lDEM&#10;dwwB6UAM+x258kxalBNICR5UcSxeQ8gGchsYHphjQBNcyshjhW5a3S2IluGjy4G8cskY4zyR97vQ&#10;Ak0Euv2kgsZrWedQWtxLE0cjwjhhhhty2DgbvxoAbpaQWE8sGrsTEzLbKkJKHEWSOCwCoCOmefwo&#10;AtXjzX6Ron2w2MMkks0/DNk5H7oBskqOfwoAy7l7ma2+xWL7AqF5I5MpvMRDfvDjB6jvmgB8MVzc&#10;oNVsLRLeK8QCSKKQMsSkjLg/LznkA0AOgvLPTNSUxaxNNeqhmklePakiBdnluuSHfj5cnGMc0AWr&#10;q4tZVR9Xh8ppEH2FMAtsz0YoTtx05PegCo13pAtVNvphgnLPDGiMFiZ03bWcpubYcAfdNAEcjRNb&#10;Q2+oQvaz3bEXbRESiQr91kBA246c4oAjj/s+4e2F1MFmugWSOQmaYOyljIrFcIW6Y3cZoA0bhLe1&#10;Li8ieS58tUDWMrNctxujUghVzzgndQBXk1eF47S3tDc20Ee5jMYtgQRjCjIywZtx6elABPrdzBbv&#10;fPfG5s0DJbWTp5JJH+tLMcE8biD3oAbJC6xx3Nzel43csJYzLhGkC4JUEbwMYNAFeWXWzcWrwqdW&#10;tNn2iW+IUeRuwWQk5cgn72aAEmh1W8tJrHVZGGmSTJJFdRyyCMK7fwhAW2gHaV29qALX2+7uJ3t4&#10;Z/NtURY5JruAgnrtZFY/MRigCaS5lCmXUNRCBVWNbi7QxyzJB8i7gGbnIwB6UAIlho4CNHOt0V3F&#10;5YyBJC7YO3YcYB/2SaAJbi9SGOOCxv5dN8kCafZGdxZud4Vfl46fe6GgBJbWbXoZ54bqG4vdm61L&#10;qUJi5Eg2bQNzEHb8xoAZpuoW9jcCw1K5lulR/swhhAVFVQTzuICqCOgPP4UAT6g82oQK6wyw2iSs&#10;TcSbd8mcjdGFbPyg5/CgCnJdTNELeC6BZFIMLEhW29n4I7jPJoAjVmltku9Gt0sbe8wLk27LKAMg&#10;lgxCgHPagC1bwxadfPPFq8skwQzM067lmwuPLZQWDP8AL8oPGMc0AWLlrRWhbV4pkmliDWUVrjeq&#10;HsxDbRjofrQBnz3WmzRJb2ekT2oRZQwYKsEkibipkZdz7eOgU0ARNsmjQarbNFcXjfv0Dg7toG14&#10;xgMOOOaAISdOuJ7b7UE+1zAvGjtNJKpKljIrYCgsRjGeM0AaVzLdozQ3N0J50jCmK1DM+5hlASVG&#10;G5H8VAFaa5ja2tkWFvJEgZJkO3y1iGB93kM28/lQBLJrF7DZ/aVukuLJFdIdPnhaFuMiQlnwGwNz&#10;A96AIxbeTEtzd6l9njuZAWmt9yvuIGOMjKgDFAEbveCaBo7KTWLLYbmfVmkDSQdCY8cuQT97NAEc&#10;rahdafPp1xcyWenTyLJDOnmIp3tkHKAttH3SuO1AFr7bdz3kga8kmRYljM9zHhcnPzKh5Zhg0ATT&#10;a7JiGO81d7h4VEfn3kQUvHGPLG8Fjk5GAPSgCP7BozRCZDblt5RZSVSRHbB5QEbV+jc0AXn1aO18&#10;pbfV3sXtwDIsKFgDIPvqi5HfB+bpQBWuU/tuxkSwvYXujkxXAjIMsfIdSpXaGYg4+agCTSgLOSS0&#10;1OeS5tVb7KlshVlBXLDhiAqgjpn+VAEt+ktykZSG8jgDs7TRFRIwOQWjG/nbnP4UAZ91c3dxt061&#10;klEcETvOlwu1HKc7XLDk89iaAGRB7iL+1NMtY7a2vMebFFIp2DKneGIX64oAlWOCw1Jp47557qOM&#10;3G+4WQJIoXAjdVYiR8r8oPGMc0AWri5md7dNUujuaINaWkUICRq3B3SAnbgep70AZs8VhNbBY9Bw&#10;dzqNsoWJmi3EM+zLbTjptOKAHENPBDBqNmsMlyT9phOWLBcBWjzg8DsQKAK8aaXJLAb54rW7vfnT&#10;5pGucgFjIrYwm77v3uhoA1J5IojJDd77uRIv3klrI81xuAzFHgqo3HP97pQBUk1GD7DbpYh7SMtu&#10;jkVPLdBDwuduSC279KAJ5dXvreFr+e+N1CkbJbWMiGIDqJmYnGSBuYE9aAITdrFHAZ9ZlPmyZeW3&#10;UgK0igchiNwAGKAK08ly7wzJpn9o2bgSvrE8imWMZBKEKS+CfvZoAna5vri0ms9Q1J7ewkmT7PNE&#10;0gjCynAxsUvsH3SpHagB76nNLM1rb3rmDasU1/NDuDnkgqjdxigC5LeXbQhrzVjLFCgijkv0BaXy&#10;/lG4bm+bIwB6UARDStFiWOZWWSViQGtysU0TPg8oxCgf7pNAFi41QJNDaWmpXWnxWaGa7Ih3KWcd&#10;VUcZ5x1oAgniOvW9xNa3MNxc8taMy+W7xDhxtKgAt82PmNACWOy0uXttSV7uOFvs8cKM4RAuWHBY&#10;KFBHTv8AhQBPfS6vfiFIrqdbSKRpJAIlVTvyC0Z3biVByPpQBm3UN9cR/ZVVZ1iBeRHlIUiM5IbP&#10;BODngk0APhSe6tkvtJsYbWzuwPPgQglVyPnVm2g84OKAJLaC20vUZLj+0njuWTznmkVkMyou0RMq&#10;s25vl+UHjGOaALs9xbM0Sat5zgxGS3SIByi9NhKnjA9T3oAy55NMksRHYaM1m7eYFAIRZJIiSjyF&#10;Mtt4AxtoAd5bSiM61bvHd3Y/fRh9w4GA6KAD+YoArLqGkyS2UFzc7b64ywGGeVSVJMgZgApbp170&#10;AaN08CRz/bYledVEYljkaS4cjmNSAqgHnH3qAG/2vbR2tqYJ3hAcLC8a7fKWMbV+7kgtuPPtQAlz&#10;rlza2QmTUTJaoGjjgMW0MQT5pZmAHA3EHvQAohmS3SefVnNtPITvj+bEsoXBIOCQAMUAVZY7qKe3&#10;lTTZdTt5EFxJqqSjzogcMUIJJIJ+9mgB1xc6jewyaVd3lza6SW8wXOHER8w8AFQXKj7pXb2oAe2p&#10;TT3UqC7kngCrG1xcR4yezKp5JHNAFi5vJ5AJry9M/wBmQJFNqCupdI/kXcoYhjuGAPSgBn2K3xCY&#10;tSgnkBI8qOJYvJeQAnIbGB9GOaAJrmVlMcS3LW6WxWW4MZLAb+roikDPJH3u9ACSwS6/ZyfYZrWa&#10;dQWtxJE0cjxDhlCsNuWIOBu/GgBulpb6fPNb6u58suLYRwZQ4jyR1YBUBHTPP4UAWrx572OKOMXb&#10;WUUkks0/DMc5B8oBskqOfwoAy7lria1+w2TCMKheSOQlDIYyG/eHGD1HfNAD4Yri4RdVsbVLeG8Q&#10;eZFFIGEakjLg/LznnBoAdDeWumakGj1iaW+VTNJK8W1JEC7PLdckO/y/LnjGOaALVzPayKjavEYi&#10;8Y+wrgFtmejFD8uOnJ70AU3u9IFsv2fTTDPl4Y0jYLCzpu2M5Tc2w4A+6aAK946Np6wX0LWtxdhv&#10;tTxnzRIVHysgIG3HTnFAEuntYana/aI7FgY2JkuhsG6UsMKpxwP5UAWL60ubl5I2gWzlYqsSwSbT&#10;LIFDf6xDkkghcg59KAIoNTW5u7u0SRLNZ9r30skYAjK5wqZXALGgC66urRW+vhJ7e8Vtoi8p/wB3&#10;EcINpXI3ADOOc0AQtolmWjuZEVxKTGr20ioSR91TGSVBAb+7QBTvNXkWUS6XaNbS3RSFJFcKYFDD&#10;5ZIxhWz0+71oAks7oTqthAGVp5XjmnklLmKQN826MfMg/iHAFAGkLgIJLO5ngDaf8sNxDtlmd5cE&#10;E79xwuw5OO9AFSeS0v51W6uoNQun2rHFPGWDyGQJlPL2gADqWoAqwXzretpA0u1a/fMly7od4UfK&#10;GJz8u3Hyk8UAJbTNYJbWk17FqOozvlRB5LPtYFmWQxALjHOMcUAal3cic28ehNDbTWcmJoJUXaVz&#10;u44LHcxIFAFNt1rOkMtvBLcIENzNbMZJSFSQKJI9xJwTn5QPegBiSfaoLO2jv5LKyiMf+lHdiSeQ&#10;jdGpjAwOSMZyKADbIk8kTXkIuZ5igEn79V8sLkkE/LuDDHc4oAsG0srBozbErBw7yweZ9inDjG1A&#10;5YK6qTgetAFdbqWNXggs5RKqO/kXiQrK0SgurIzIG+7jmgC7aRRWkN9NqDZsrkjyLYMjOqAEkBl5&#10;PODjPagDMM72k63GlXsD6fdRBJrlkbzmU8FFRujE/J8oz3FAFzT7eJ5PMnikbVBLshWKV5HZPvNu&#10;84kAjIz0xmgDPsl0jVY/tS2Eq3Cs0sksZVF8wtgL/u+tAF6eyvJpSDAllJKFihjikIMhVQw+cHdl&#10;shcg/SgCC21S5v7+60+1QWvnnffz3G1UiP8AdTK5VmNAGlKSskdp4gZJftaFYzEsLqEi+VF+6SMh&#10;RnpQA2XRY40F3ORdwy4tklhlQFmHKL5eSFxnGdtAGZqOtMXA0m2aO7vGVW+dYvs4BAKyKNqN6fd6&#10;0ATWj2KItq0jrcXDtFNIrmR4XB+bdGD8g/iHAFAF5rqfDWXn2xTTx5cLNteWQy87iTvb5dpzx3oA&#10;gd7a/njgluLK4vCqR/vIjJvkLhP3WzaMY67hQBTiunNy2j/2bYiUnfczgMsxAOAxAI24xwelAC29&#10;5c2sdtZPqcGoXc8mYkRIZjsYEkStGF4xzjtQBp3klhItsNKuFtLizlDThVBBAbcAowWwzlloAqvO&#10;beSGCS1inZWjaaSFjJMyhJFTzUyScbs/KB70ANE8VzHbwC9ubK3t/LEd3KheOSeQjdGpjA45Ix1F&#10;ADT+7uJIjd20UkspBkk/eEmNVP3ei7t3Axk4oAmisobGSI2lvvtP9Y8lqzmznDdQiy5UOqk4HrQB&#10;RMwDvHFY3KXSrNMbS6WOJ/KXcVZSyqfuEc5+lAGnpsAsobq6vcCxvdqW9sHDyJCgJ4b73Uqce1AG&#10;WJr2K8EmiTRT2d3GUnu5CRJhuGRUblWJ+UYXPcUAaFlDC8ztcJIuuLIIrcxO7kptywZpCwBHGemM&#10;0AUrP+z9RtnvDZTyuhLSXG5ArTFhhVwOF9aALF7a3d27QmJLa5nwFt45Nm9lQHHnAg5IIGQfpQBH&#10;b3aTXl3agm1mn2tfyFVVYdv8KZGAWPrQBduJbgvHaaw8M8N5GUiikSIqI4jtTJVSy7gB070AA0WK&#10;MJcO0MiOv2X7VbSISWA3KgjJIXGcZ20AZuoas77f7KiS3N26K0kUqwyQ4YfLLGm1GJHB+XOaAJ7O&#10;5gkhSzFwytcStE5YmfyWDYJdOGQdx0FAF95oUV7W6vIVXT8JFcRYlmkaU5Bw24gLsOfrQBXlntNS&#10;khhmns7qdiixrPEXaRi4TKFNoxjruoAqx3ipezaS+lWy3a5eW4MZMmOgcgHjbj5T0oAS3vJbOO1s&#10;5NRtb+aV96FFiaRlYFishhUKR3wOlAGlK8Mv2UaQq272c2+4SLa24Bt/yq4yQzEjr9KAM6UwwXUS&#10;TWay3QImn+zuxlKBJFUTR7iW27iflAoAfbTG4FmiXlxYW0SxRxXMqNIjySEZRCoBAySMdqAGj7R9&#10;tktopIPtM0zhpp5BINyBdw287d24YGOcUAWltrexmRbeP5Rhmmtd/wBimDjBVfMLKHVScA96AKrX&#10;EsHnqtpdSTrHI32W+WJWZFyyshKKQNuOaALllH9ngu5b6QS219ho7Heu+OJAcgSdepU4z2oAzTu0&#10;+5FzptwksF5Csc86A+btIAKBG4DE/Lwue4oAuWytNKSUP9rB/Jt4ZGkbMeMvudy+GGRn0oAqaeLD&#10;UrZ7lLMxyRf6+8jKbTMWBCIey+tAFi9sby8BiCQWfnMoVLWfynldVDAeYpBywIXIbPpQA231F7q6&#10;urJJvspnKteGWJWjhA4AUsAVYk0AXrgxoUtvEU6Ol4m1CiROBHESiDCqSuQoBxQAf2TCscU7eVLb&#10;yEW6TwOm9iBlF8s5C4Bx92gDN1PWU8xv7Ntntri4ZUEqsqeThhlZI0wj8cfdzmgCa1u7NoksxciJ&#10;J5GjkmYtJJG6nnMa/cHccCgC4kxVTaSyQtBp5PlzQMss8rSkMGxJk4Gzk+9AFOdtP1K5hjnltrm+&#10;kYFIJI2+ZjJ5eV8sqMBeuc80ARWd3LFfPpv9j2sd0RiScoxkCDhXIJ+XGOD0oAba3l7b/ZtOS4t9&#10;Su5pC6vuhLEOCzLIYgBjHOMcUAa1xJbSPbppTpa3tlKDMIwpXGd2AGBJBbcM/lQBRnJtJlWe3+2T&#10;DY8zRSF3YKkip5sYYk4LZ+UfWgBqXJu47O2S9uLZIwhE06lo2lkwGjV1UYGSRjqKAE8hYLmSOSeJ&#10;b6aUqxLCTBjVSflzhd24Y4ycUATNF9jkjTT0Q2wXJwHFjMrjkKWLAOqk4HrQBXSeaPzYYbeSO4SK&#10;QvFdJEHKLlwYiyK2NuOaALllB9ntLqS8mh/sm8YFLaOVfPWNOSAy8nnBxntQBnGaa2nW40q+Sazv&#10;IxFJKYy7BD8pXa+CGz8nyjPegC9aw2jM73DvHrAkEcBVpJGKY+YMXLbSOM9MZoAqae2napaC4jsG&#10;JjbdJdDYN0jMMKpxkL7dqALF/aT3LyxPALOZtqxLDJsMkgUN/rFOSWBC5Bz6UARQamLm6urJJEs4&#10;5tr300sYAj29FTK4BJoAvOrq0Vtr2y4gvVO1YvKf93EcINpXI3ADODnNAEL6HZlo7mRBIJSY1e2k&#10;VCcfdUx5IGA392gCnd6w6yCTSrNrWW7KQrIHCmBAw4kjGFbPT7vWgCSzuln2WEGVaeSSOaeWUuYp&#10;A3zZjGWQfxDgCgDSE4XfZXM8IbT/AJYbiHbLK7TYIJ37jhdhycd6AKs8lnfTItxcwahdOVSOK4Qs&#10;JJDIEynl7QAB1JoAqQ37retpJ0q1bUXzJcM6EOFHAYnPy7cfKTxQAlrLJYrbWst7DqGozyblEHkt&#10;JtcFishiAXGOcY4oA1Lu5Fw1vHoTQ281nJiWCVV2lQd3HBY7mJAoAqPm2uI4ZbeCSeNYzczWzGWU&#10;gJIFEke4k4Jz8oHvQAxHN5BZ20V/JZWEPl/6W2795PIRujUxqMDkjGcigBAjJO8LXkIuZ5ig8z9+&#10;oEYXJIJ+XcGGO5xQBYa0s9PaM2xIgwHea38z7HOH4KoHLBXVScD1oArreTIrwQWUqyIkj+ReJCsr&#10;RLllZGZA33cc0AXLOGK0hvp79x9huSPItgyNIsagkgMvJ5wce1AGY1y9rcJPpN9A+nXcQSW5Mbec&#10;yngoqN0Yn5PlGe4oAu6fbxNIZJopG1US7IRHK7sUwGbd5xYAjIz0xmgDPsxpOqxfa/sEonV2lkli&#10;KxjeXwFH+z60AXZ7K7mkb/RlsZJQsUCRSENIVUMPnzuywIXIP0oAit9Sub6/utPt0W2M533804VE&#10;iI/hTK5VmNAGjMdkiWviEpJ9rQrG0SxOAkXyop+UkZCjPSgBsmixRqLyY/a4ZMW8csUqDcw5RfLy&#10;QuM4ztoAzNR1tmkA0u3aG6vCqth1iEABGVlUbUb0+71oAns3sVjW2MjrPcSNFLIj+Y8Tg/MWjU/I&#10;P4hwBQBde6nw1i01uY9PHlwlsPLIZSCGJO9sKFOeO9AEDva6hcJDNc2U94VSMb4jJvkLhP3ezaMY&#10;6lqAKcN032htI/s6xExJe5nUMsxAOFYgEbcY4PSgB1tdT2sdrZSalDqF5PLmFESGU7HBJErRhRjH&#10;OO1AGneS2MgthpNwtpPZyg3AVQQQG3YUYLYZ9yigCm8/2eSG3a1indWjeeWJjJM6hJAvmpkk43Z+&#10;UD3oAQTpcRW8Avbiyt7fyxHdyIXSSeTG6NTGBxyRjqKAE/1VxJEbq1jklkIMkn70kxqp+6Mgbtwx&#10;xk4oAlisobB4jaQb7X/WvJas/wBjnD9Qiy5UOqk4HrQBRaUK7pHZXKXYSaY2dyscT+Uu4hlJVT9w&#10;jnP0oA09MtxZw3V3eELY3m1Le2Dh5EhQEnDfe67TjPagDL8++hvFk0WWKeyu4yk13ITvIbAZFRuV&#10;Yn5Rhc9xQBoWcMLzM1yki64snlW5id3ym3LBmkLAEcZ6YzQBRs/sGoWz3hsppXQkvPuQIZiwwq4A&#10;wvrQBYvLa7vHaIxrb3M5AWCKTy97KgOPOBByQQMg59KAGW94st5d2it9lln2tfyFUUQ4/hTIwrMf&#10;WgC7czTl4rPWWinju0KRxOkbII4vlXJVSw3ADOO9ACjRUTbOWgZHUWv2q3dCSw+ZUEZOFxnGdtAG&#10;XqOqs+P7KhWBrt1V5YpVheHDD5ZY02oxPQ/LnNAFizubd4UsxcOjXErRMWJn8llbBLpwyDuOgoAv&#10;NNDHG9pc3cITT8LFcR4lmkaY8Eg7iAuw5+tAEEk9pqMsEEs9ndXDlEjSeIu0jmQJlCmBjHXdQBVj&#10;vAl7LpD6Tbi8XLTXBjPmY6ByAeNuPlPSgBLa9ks47azfULW/nmfejKsbSMrAsVkMKhcd8DpQBpSv&#10;BKbX+yNkD2c2+4jj2tuAbf8AKrrkhmJA5+lAGdKYYbqKOWzE10GE0/2ZmMhRUkVRNHuJbG7PygUA&#10;SW0onS0SO7uLC2hWKOK6mVpEeSQjciFQCBkkY7UAM/0j7ZJbq8H2maZw0s0gcbkC5G3nbu3DAxzi&#10;gC0trBYzILaPCDDGW13/AGKYOMFU8wsodVJwD3oAqvPNCZ0W0upZ1jkb7LfCJGZFyyshKKQNuOfy&#10;oAuWcYggupL5w9rekNHY71LRxIDkCTr1KnGe1AGad9jcrcaXcpNb3cQjnuEB83aRgoqNwGJG0YXP&#10;cUAXLVfOkJKk6sH8m3ikaRsx4y+53L4YZGfSgCrpy2OpW7XMdnseP/XXkZTBmLAhEPZfWgCe9sry&#10;8BhEcFn5rKoW1m8qSV1UMB5ikHLAhchs+lADLfUXu7q6skm+ymdlN4ZY1aOADgBSwBViaAL1y8ab&#10;LbxDcI8d4u1CiRyfu4iVQYVSVyFAOKAFOkQqkU7GKaByLdLiF03sQNyL5ZyFIz/doAzdT1oeYx0+&#10;2a3nuGRFlRlTycEZWSNMI5I4+7nNAEtpd2RiS0E/lJPI0ckzFpHjdW5zEv3B3HAoAvRysqG0nlga&#10;CwJ8uWArLPK0pDBiJMnA2c/WgCjMdN1K6hSeS3uL6RgUheNiXZpPLyvllRgL1JzzQBHZ3bxXzaaN&#10;Hto7oj95MyMZNg4VyCflxjg9KAG2t5fQtbaetxb6jdzSF1kDQsxVwWZZDEAMd9uOKANa4ktpWt00&#10;l0tbuxlHnCJVIPO7ADAkgtuGfyoAozk2cwW4tjeSjY8xikLuwVJFTzYwSTgtn5R9aAGpc/a47O3S&#10;9uLWOMIVmnUtG00mA8auijAySMdRQAnkJb3MqSXEK300pVm3CQgxqpPy5wu7cMZGTigCZoRaSRrY&#10;RqbcDPyh1splcchSxYB1UnA9aAIEnniM0EFvJHcRwyF4rpIQ5RQXBjLIpxtxzQBbtIBb2l293NEd&#10;MvWBW3jlXzljTkgMvJ5wcZ7UAZ/m3FrMtxpV9HLZ3kYiklMZdwh+UrtfBDZ+T5RnvQBdtIbRnaS5&#10;LprAkEcDK8jkpjLBi5faRxnpjNAFTT307U7UXKWLZR90l0Ng3SFhhVOMhf5UAWNQs7i5aWOSEWUr&#10;lViSCTYZZAob76Nkkghcg59KAI4NTW5uruzikSySba99NLGAI9vRUyuASaALsgkQxW2vhLi3vFba&#10;IvJf5IjhBtK5G4AZwc0AQvolpujuZEDiUmJXtpFQnH3FaPJAwGx92gCld6w6SCXSrM2st2UhSRXC&#10;mBQw4kjGFbPT7vWgCWyu1nC2EJKtPJIk08khcxSbvmzGMsg7jgCgDSFxsD2M9xAG0/5YbiHbLM7S&#10;4IJ37jhdhycd6AKlxJZ30yLdXEGoXb7FjinQsJJDIEynl7VAA6kigCrDfyC9bRxpVqdQfdJcs8Z3&#10;hR8ockn5duPlJ4oAS2kewW2tZr2HUtSnkyog8kvsYFishiAXGOcY4oA1Lu5W4a3j0MxW81nJiW3k&#10;UbCoO7jgsdzEgUAU2LWs6QyW0Mk6BDcz27GWUhUkCiSPcScE/wAIHvQAxJPtdvZ28eoSWNlF5eLp&#10;t37yeQjdGpjAwOSMZyKAF2Ok8kLXkQuZ5ig8z9+q+WFySCfl3BhgYycUATta2WnuhtsiHAdpoPM+&#10;xTB+CqBywV1UnAoArrdyojwQWkqyojv5F6kKytGuWVkZkDfdxzQBdtIorSC/mv3zY3RHkWysrOka&#10;gkgMvJ5IOM9qAMwztaXC3GkXsL6fdRBJrpkbzSp4KLGw4Yn5PlGe4oAs28ETJLLcxO2pKzLEsUjy&#10;MyAbn3ecWAI4z0xmgBx1TRoPJNnfNDC8bgvaiMqzL1SRCxKgIG+YbqAMibWdFWzibTbhjMJ9tjb3&#10;gMUX7zG3D7iT85bJ2jAoAtwaq8f+lalLp8oJ3JCH3TYQY3Y+UAZbvQBalu9MjurMS6laz30yIdjE&#10;sBAcAIrZzuAPXAoArtd6XaKbeMR2NzdPJ9kYjfEhiCk5yWyx3fez+FADpLjTAHKawqoSHjto2Hly&#10;4zhgdvGweooApJrBuNSElldQyOsRdJZG8xU2EjMjfIV5HPHSgCzHPpNskYW4gdnw7Ms+55jg7g4b&#10;JHtQBZtLjTr23S1s7C0tbKFvOmaWXay4JO5znJUt8wxQBVvNRnN3fapd3tsZEjVITaIrEAFuCS65&#10;GMYyKACw1S0s7WSPUktlmvuUD3EYaML8+8BRnbtU0AX4r3R7gJc6QkTalbuu90mA9GjZSyjrnpmg&#10;DE1aS20lxeXUsVsruSFSYTCVkIAfgdPmPFAFi0v7S7bK6wbmCCR5oo5UVI1Z2IeIDd15IzQA+HXl&#10;uLK4tisNveptgaS6YHcqlmG1uPm+agC+WspYEjLeQH2nNnKkqgZBctzkCgCK6vtJe1toZNQks7O6&#10;mI2uI5pXhhbbII9rAjeAeo70ARQv4UtEcSXPkoqrJYRFGSBHJxj5nznB5PtQBbtNQs9O1H7Te6pa&#10;3PPm2kVtH+5+b/VO+5s/KxDMKADUNQgijie51C1u1O+ORIx+8d2wzjO75VIKj8KACC60m3CyaXNc&#10;RxGOQebaqjQswH3JFYnbhA3zAtz25oAyrnVLWSztkstVBuhLst4rmNYwqNtxl1Y/x7udvAoAfDf2&#10;0aK0tzZ3LHczeZIXkO3K7yBjaPm9aAL6f2LYzQMuq2bXDRKdscpdDEwA2gkklgD6D8KAKjXOgw7b&#10;WOGC3nnkY2sjyFYo2j2klhk5J3ZB/SgCWW70fzLib+0la38zzILSKZPJl4ONpKg/IPWgCmmrh9Uj&#10;niurUl0EiSPIrMoj4G8/J0xzgdKALH9o6ZOsYS5icuQWLuEkl4OVYkHb7cmgCZNR0lrYWjW1pplk&#10;jNLIkku5iF/jd1+8Gb5htoArTXM801zfSS2yRpEqxPZxB2ONx24Lg9DwcUAOh1ma2spba5ighku8&#10;LCJnVhGAd+5cYIG1TnPrQBoJcaeqxXemwQPqNvIod7edXDHAdHGQPXkGgDC1a7eyeO5e8ghWVyze&#10;W6zO7xkDIXhscmgB8Ot6Qxkmj1eS48mQyW0F0nlQCSViHQHd1ySOlAFrT9eiure8a+S3jvIgsQMs&#10;gGUQsww3975+OKALLz6bcpDa7wk04WRjBKsoRARv4JXHH6UAOebTGtYI47i4s7O4lKjeiTs8MRxI&#10;Iju4LgHrQA2OPRokSG51ZISsQkt0jhCpFhujfPxwetAC2tzo+nXokGsRXsjBpIjEh+zlmOIpJMtk&#10;bSQzAUASXMlnp9uJZNTtprdVeKRbZy7yyPhnLZYkKQVH4UANguNAiMTaY0pgRGzNbuscRfOdsqM2&#10;VwobDZb9aAM261fT5beN7bUBLOLhktLe42Iiq4G0eZuJb5y3JXgUASQ31rbrFLfXOnzGVt7q0wa5&#10;IjGA20bQF+b1oAvm70kzwN/ats1w0agIchfIOAEDnOWA74/KgCnc33h7TlNvdrb6dNcvJ9jBcvEP&#10;KCkk7dwLNv4OfwoAeJNEk8zybpFsfM82G2ilHlznB27AVB+UGgCrLr13LqEf2Oe3jAjHkvKBIECE&#10;jDMSmMEc8dKALJvLNUidpYX8xgTiVS85AO4ORnb7UAPXVLS7to7OJbTTrMMZpw5V5RsJyWIOSrN8&#10;w2jvQBSudTjjmvdUM0MbLFGlr5UT/MctxlnBPbtQBPp+tPb21ydWhtke4x9liMq4iA+feMc42qet&#10;AFtb3S3a3m06GCfWUdTI6zhiAMMhQEL13YNAGTftNp7fbIpRCJGJLRsJwzIRyAR0wxoAnj1WO4IY&#10;+JTcvCWkSOaFURC7EOhKtgckjOKADT9Y0+5tLuM+X/aKL5Uk1zKNrBCzBtwHB+bigC7GujLAIY5l&#10;hLqrl7O5WZAON7MrHPTpigAL6DPbW0STSQ2MswGZGVneKNsP5eGB+cA9aABV8Oxlxe6lGAi+ZZxR&#10;qqxQkH7py+TwetAElrcaPpOoRT3OsWt0Zj50SwgBDn/Uu43Z+UlWYD0oAkvdQt/JEsup28tugeF0&#10;iXbJI74L5cscIw2j8KAITqHh2w2PHNLbweXIim2ZDDIRj5ZFydvybsEFvpQBmyX+nXNpbx6fcA7Z&#10;ytrFcBUXa4G1QdxJy5Y52jAoAmbVZIY0E09iQxxtlPmTHaCNwHy4A3dSaANBprC2mt5JNRtWndEV&#10;UjbcrRHA27wSSwHcgUAULrU9Jtwtq0ttYzXkjm2Y4dUMO3OQC3LbuG/SgAa/8OQC4mtrnbbNIr2t&#10;n5hEE7HO0oSufkFAEUevXVxqpuxLa7UjDW3RwgTjDtlMcjn5elAEralpp+zo8kFxPOQ7mSQeZIAD&#10;uVv7vtQBZtLuzurcW1hawWFojNLOXxIyhe7Meqk/MMUAVLy+vWmuL+fU7dLhYERHtYAz4Ut947x7&#10;Y4oAbp+qW9vZ3ENwkRuLpW8tpJlKR4O/zPlGQNqn86ANC2bRbdUudISCTVIGUySQXYkB4Do4Vxkk&#10;56ZoAxr9Y7SRLtGiKCQOzrODudSMNt4OOTxQBZj1a1uZpJpPEJvDDI8sUMypHEjSMQ8ed3qSBQA6&#10;w1bT5rWdbr7Ot/wkkk86K7JGSykEDk/NxQBeFxpl9EsEc5t9wU/uJEZEXI3ElsY745NADLq60GK1&#10;givbmTT7GeVlWNykzSwRNtcxlW/jGetABbweHSgt5rqOG2RRNaLGgEaMD90qXznBzmgCT+0bPS7x&#10;FGrW8u47rcRw5hJc/umbcwIKkhmoAnv7pLa3S4u9QtprVS8DJa4LzSPh3LMGOEIKg+mKAK51PR4P&#10;J+wXzQwukgMlqI2VmXqkiFiVwgb5huoAyJ9a0ZbOI6bOxlE+2ygvQYosSY24fcS3zlsnaMCgC3Bq&#10;zx/6VqMunygnckIbdNhBjdj5cDLd6ALcl3paXNp5uoWs19MiEqSSPIOAEVs53AHrgUAVmu9JtFNv&#10;CsdjcXTyfZXI3xIYgpOclssd33s/hQA+S50wBtmrhUJDx20bDy5cZwwO3jYPWgCimsC41IS2NzDI&#10;6xF0mkbzFXYSP3h+QryOeOlAFiOfSbdI9lxbyM4DMyz7nmODuDqcke1AFm0uNMvoEtbSwtbWygbz&#10;pmll2suCTuc5yVLfMMUAVry/na7vdUu762LpEqQm0RWYYLcEl1yOmMigAsNTtLO1kTU0tlmvuYw9&#10;xGGQL8+8BRnbtU0AX4rzR5xHcaQkLalbuod0mA44aNlLKOufWgDD1eWDSpBeXcsdsjuSFSYTCVkI&#10;Af5R0+Y8UAWLa/s71vl1k3EEDtNFFKipGGdiHiA3deWGaAJYddE9lcWzLDb3kYWBpLp1O5ULMNrc&#10;fN81AF0tYyQIhk+zCTac2cySpjguW5BAoAZc32mSWttC+ovZ2N1MV2uI55ZIYW2yCPawI3gHqO9A&#10;EUT+FbRGD3IgVVWSwjMbJAjk4x8z5zg8n2oAtWmoWum6h9qvNUtLoZ8y0itY/wByd3+qd8tn5SVZ&#10;h7UALqGoQQpE93f2t2p3pIkY/eO74Z+d3yqQVH4UAJBeaRbbZNKmnji8uRfNtVRoSwH3JFdjtwgb&#10;5gW57c0AZdxqttNZ2yWWqg3YlKQRXKCNVRtuMurH+Pdzt4FADoL+0RA8t1Z3Mjbi3mSFpDtyu8gb&#10;do+b1oAvx/2PYTQONUs3uGiTCxyl0MTYGMkklgD6CgCo1zoMO22SG3tp55GNpI0hWKNotpJYAnJO&#10;7IP6UASzXmjh7mb+0Ve383zILOKVPJlyDgqSoPyD1oAprqySapFOlzbZaMSI7yKzKI+Bvxs6Y546&#10;UAWBqOmTCPZcxuXILF3CyS4ByrEg7fbk0ATLqOkNbC1ktbXTLJGaV0kk3MQv8buv3gx+YbaAK09z&#10;LNPc3rzWyJHEqxPaRB2O3cduC4PQ8HFACw6zNa2UttdQwQPdDZCJnVhGM79y45A2qc59aANGOfTl&#10;WK70yCFtSgkUO9vOrBjw6OMgevOaAMLVrl7Fo7pryCJZnLN5brMztGQMgDBA5NAD4Na0di80WsPc&#10;eTIZLaC6Ty4A8rEOgO485JHSgC1p+vR3Vvetepbx3sW2JTJIAdiFmGG/vfPxxQBYa40y4SG2Zwk8&#10;4V2MEqShEBG/glcccD2oAcZdMa2hSK6uLS0uJWUCRUnZ4YjiQRndxvAPWgBqRaNEiQXWrpEyxCS3&#10;WOEKkO1ujfvOOD1oAda3Wkabeh11mG+lbdJEYkP2cljiKSTLZG0kMwFAEty9pp9uJZdTtJ7dFeKR&#10;bV97yyvhnLZckKQVHtigBlvcaDG0L6Y8ht0Rh5tu6xxF852yozEqAobDZb9aAM271exmt42ttQEs&#10;4uClpBcbI0RXA2jzN2W+ctyV4FAEkN/Z26xS39zp8rStvdWlBuSI1IDbRtAX5vWgC+b3SfOgP9q2&#10;xuGjUBTkL5JwAgc5y2O+PyoAp3V/4e09fs94sGmy3TyfYwXLxDyguS23dlm35Bz+FAEgk0R/M+zX&#10;SCx8zzIbaKUGOc4JXYCoPyg0AVZdevpL9BZzW6ARgwySgShAhxhmJTGCOeOlAFg3tmiROZYnMjAk&#10;rIDJOQDuDkZ2+1AEi6paXdulnFHaafaBjNPvIeUBD1Yg5Ks3zDaM80AUbnU4oprzU/NijZYo0tjF&#10;G53HLcZZwT27UAT6frUlvbXP9qwW6Pc4FrEZFxEo+cuMc42qaALi3uku0E2nQQT6zG6mWRJwxAGG&#10;QoGC9d2DQBj3xlsH+2wyrEHYktGwnDMhAyAR6MaAJ49UiuSC3iVriSFmkWOaFURGd8OhKscHJIzi&#10;gA0/V9PurO6i/d/2jGvlSTXMowyozMGyOQfn4oAvRroywCFZlg3KrF7O5WZAON7MrHPTpigBC+gz&#10;W1tEk0kNjLOB+8dWZ4o2w/l4YEbwD1oAVV8Pxs63uooFRfMs441QRQnP3Tl8ng9aAH21xo2lX8Ut&#10;xrNtcmU+dEIAAjZ/1Luu7PykqzAelAEt7fwCASS6pby2qB4XSJdskjvhny5Y4VhtH4UAQm/8OWBS&#10;SO4ktYNkiIbZ0MMpGPllXJ2/JuwQW+lAGc+oWF1aW8enXKkLOVtYrgKi7XA2gHcScuWOdowKAJW1&#10;WSCJBNPY/Mekh8yY7QRuA+XAG7qTQBoNNZW0tvJJqVq87qgCRncrRHAC7wSSwHcgUAUbrU9Jtwtt&#10;JLbWE147m2OA6oYducgFuW3cN+lACNqHhqHz5ra522xkWS1s/MIt52bO0oSufkFAEUfiC7udV+1C&#10;W0+SMPbchxGqZGHbKY5HPy9KAJW1HS2MCySw3FxMQ7GSQCSTAOVP932oAs2l1bXVv9msbSCws4y0&#10;02/94yhepZj1Un5htoAq3t9fPPcX9zqVuk6wIiPawb3wpb7xDjHbHHegBlhqtvb2VxDcJGZ7pWEZ&#10;lmUpHg7/ADPlG4DapFAGhbtolukdzpMcDanbspeS3u/MBOA6OFcZJOemaAMW+WO0kS7jMezzA5dZ&#10;wwZ1YYbbwccnigC0mr2lxNJPL4gN75EjyQwzKkcSNIxDx53epIFADrDVtNmtZ0uvs6X5xHI9xOiu&#10;yxkspBA64bigC6LjTL2FYI5vswYBiYJEZVXI35LYwOuOTQAy5uvD8VrBHeXUun2NxMyrG5WZpYIm&#10;2uY2Vv4xnrQAttb+Hdogmuo4rZFEtoI0AjRgfukF85wc5oAk/tCz0u8RRq1tKWO63EcOYTvP7pm3&#10;OCCpwzCgCe/uVtYFubrULaa1UvAyWuC80j4ZyzBjhCCo9sUAVjqejweSbK+eKFkkBktRGysy9UkQ&#10;sSoCBvmG6gDIm1nRhaRNplyxmE+yxt70GOLEmAuH3En5y2TtGBQBcg1V4x9q1KbT5QTuSENumAQE&#10;FsfKAMt3oAtSXelxXNoJNStJ76ZEOwksPIOAEVs/eAPXAoAga70u0U28Yisrm7eT7KxHmRIYgpOe&#10;Wyx3fez+FADpLnTcNs1hVjJEkdrGw8uXGcMDt42D1oApJrBuNSEljcwyOsRdJpG8xE2EjMjfIVwR&#10;zx0oAsRXGj2yJtnt5GcBmZZ8vMcHcHDZx7UAWLO60u9t0tbSwtLWyhfz53ll2suCTuc5yVLfMMUA&#10;Vr3UJ3ur7Vbu+tiyRqkH2RFZgAW4JLqSMYxkUAFhqVnZ2siaglss19ygkuIw0YX5w4CjO3apoAvx&#10;XmkzKlxpMcT6nbuu+RJgOOGjZSyjrnoTQBiatLBpTi8u5YrZXckLHMJhKyEAP8o6fMeKALFrqFne&#10;v8urm5ggdpoo5Y1SMM7EPEBu68sM4oAfDrqT2VxbFYre9TbA0l04OVQsw2tx83zcUAX91i8CIX+z&#10;iTac2cySpjjeW6YFAEdzfaVJa2sEmoPZ2VzMQVcRzyvDC22QR4cEbwD1HegCGF/ClqjBrkQqqrLY&#10;RlGSBHzjB3PnODyaALdrqFpp2oG4vdUtboE+ZaxWsf7n5v8AVO+WB+ViGYUAM1e/t4rUNd39rdKV&#10;kjlSMfvHZ8M/O75VIKj8KAP/2VBLAQItABQABgAIAAAAIQCKFT+YDAEAABUCAAATAAAAAAAAAAAA&#10;AAAAAAAAAABbQ29udGVudF9UeXBlc10ueG1sUEsBAi0AFAAGAAgAAAAhADj9If/WAAAAlAEAAAsA&#10;AAAAAAAAAAAAAAAAPQEAAF9yZWxzLy5yZWxzUEsBAi0AFAAGAAgAAAAhAPebiR8VAwAA+AYAAA4A&#10;AAAAAAAAAAAAAAAAPAIAAGRycy9lMm9Eb2MueG1sUEsBAi0AFAAGAAgAAAAhAFhgsxu6AAAAIgEA&#10;ABkAAAAAAAAAAAAAAAAAfQUAAGRycy9fcmVscy9lMm9Eb2MueG1sLnJlbHNQSwECLQAUAAYACAAA&#10;ACEAxKI4PtsAAAAHAQAADwAAAAAAAAAAAAAAAABuBgAAZHJzL2Rvd25yZXYueG1sUEsBAi0ACgAA&#10;AAAAAAAhAG5CAzVudggAbnYIABUAAAAAAAAAAAAAAAAAdgcAAGRycy9tZWRpYS9pbWFnZTEuanBl&#10;Z1BLBQYAAAAABgAGAH0BAAAXfggAAAA=&#10;" stroked="f" strokeweight="2.25pt">
                    <v:fill r:id="rId10" o:title="" recolor="t" rotate="t" type="frame"/>
                    <v:imagedata recolortarget="#3f3f3f [801]"/>
                    <w10:wrap anchorx="page" anchory="page"/>
                  </v:rect>
                </w:pict>
              </mc:Fallback>
            </mc:AlternateContent>
          </w:r>
          <w:r>
            <w:rPr>
              <w:noProof/>
              <w:lang w:eastAsia="zh-CN"/>
            </w:rPr>
            <mc:AlternateContent>
              <mc:Choice Requires="wps">
                <w:drawing>
                  <wp:anchor distT="0" distB="0" distL="114300" distR="114300" simplePos="0" relativeHeight="251678720" behindDoc="0" locked="0" layoutInCell="1" allowOverlap="1" wp14:anchorId="0C862A4C" wp14:editId="121159B0">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2136094886"/>
                                  <w:date w:fullDate="2016-05-24T00:00:00Z">
                                    <w:dateFormat w:val="M/d/yyyy"/>
                                    <w:lid w:val="en-US"/>
                                    <w:storeMappedDataAs w:val="dateTime"/>
                                    <w:calendar w:val="gregorian"/>
                                  </w:date>
                                </w:sdtPr>
                                <w:sdtEndPr/>
                                <w:sdtContent>
                                  <w:p w:rsidR="007209AD" w:rsidRDefault="007209AD">
                                    <w:pPr>
                                      <w:pStyle w:val="Subtitle"/>
                                      <w:spacing w:after="0" w:line="240" w:lineRule="auto"/>
                                    </w:pPr>
                                    <w:r>
                                      <w:t>5/24/2016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78720;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2136094886"/>
                            <w:date w:fullDate="2016-05-24T00:00:00Z">
                              <w:dateFormat w:val="M/d/yyyy"/>
                              <w:lid w:val="en-US"/>
                              <w:storeMappedDataAs w:val="dateTime"/>
                              <w:calendar w:val="gregorian"/>
                            </w:date>
                          </w:sdtPr>
                          <w:sdtContent>
                            <w:p w:rsidR="007209AD" w:rsidRDefault="007209AD">
                              <w:pPr>
                                <w:pStyle w:val="Subtitle"/>
                                <w:spacing w:after="0" w:line="240" w:lineRule="auto"/>
                              </w:pPr>
                              <w:r>
                                <w:t>5/24/2016</w:t>
                              </w:r>
                            </w:p>
                          </w:sdtContent>
                        </w:sdt>
                      </w:txbxContent>
                    </v:textbox>
                    <w10:wrap anchorx="margin" anchory="margin"/>
                  </v:shape>
                </w:pict>
              </mc:Fallback>
            </mc:AlternateContent>
          </w:r>
          <w:r>
            <w:rPr>
              <w:noProof/>
              <w:lang w:eastAsia="zh-CN"/>
            </w:rPr>
            <mc:AlternateContent>
              <mc:Choice Requires="wps">
                <w:drawing>
                  <wp:anchor distT="0" distB="0" distL="114300" distR="114300" simplePos="0" relativeHeight="251679744" behindDoc="0" locked="0" layoutInCell="1" allowOverlap="1" wp14:anchorId="3EAA71A1" wp14:editId="2BD60C46">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7974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FcGEeDcAAAABQEAAA8AAABkcnMvZG93bnJldi54bWxMj8FOwzAQ&#10;RO9I/QdrK3GjTltUlRCnqpDKqRJQOPToxEscEa+D7TahX8/CBS4jjWY187bYjK4TZwyx9aRgPstA&#10;INXetNQoeHvd3axBxKTJ6M4TKvjCCJtyclXo3PiBXvB8SI3gEoq5VmBT6nMpY23R6TjzPRJn7z44&#10;ndiGRpqgBy53nVxk2Uo63RIvWN3jg8X643ByCvaf1WPtqoGe7OWyG56P+6MMa6Wup+P2HkTCMf0d&#10;ww8+o0PJTJU/kYmiU8CPpF/l7G65YlspWC5uM5BlIf/Tl98AAAD//wMAUEsBAi0AFAAGAAgAAAAh&#10;ALaDOJL+AAAA4QEAABMAAAAAAAAAAAAAAAAAAAAAAFtDb250ZW50X1R5cGVzXS54bWxQSwECLQAU&#10;AAYACAAAACEAOP0h/9YAAACUAQAACwAAAAAAAAAAAAAAAAAvAQAAX3JlbHMvLnJlbHNQSwECLQAU&#10;AAYACAAAACEAU1lBd+YBAAAVBAAADgAAAAAAAAAAAAAAAAAuAgAAZHJzL2Uyb0RvYy54bWxQSwEC&#10;LQAUAAYACAAAACEAVwYR4NwAAAAFAQAADwAAAAAAAAAAAAAAAABABAAAZHJzL2Rvd25yZXYueG1s&#10;UEsFBgAAAAAEAAQA8wAAAEkFAAAAAA==&#10;" fillcolor="#7a7a7a [3204]" stroked="f" strokeweight="2.25pt">
                    <w10:wrap anchorx="page" anchory="page"/>
                  </v:rect>
                </w:pict>
              </mc:Fallback>
            </mc:AlternateContent>
          </w:r>
          <w:r>
            <w:rPr>
              <w:noProof/>
              <w:lang w:eastAsia="zh-CN"/>
            </w:rPr>
            <mc:AlternateContent>
              <mc:Choice Requires="wps">
                <w:drawing>
                  <wp:anchor distT="0" distB="0" distL="114300" distR="114300" simplePos="0" relativeHeight="251681792" behindDoc="0" locked="0" layoutInCell="1" allowOverlap="1" wp14:anchorId="4DA1AAA7" wp14:editId="4E1C9E9C">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8179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GqCd2jbAAAAAwEAAA8AAABkcnMvZG93bnJldi54bWxMj81KxEAQ&#10;hO+C7zC04EXciX/RjZksEtCD4sFV8NrJ9CZZMz0hM7vJvr2tF70UFNVUfZ2vZterPY2h82zgYpGA&#10;Iq697bgx8PH+eH4HKkRki71nMnCgAKvi+CjHzPqJ32i/jo2SEg4ZGmhjHDKtQ92Sw7DwA7FkGz86&#10;jGLHRtsRJyl3vb5MklQ77FgWWhyobKn+Wu+cgefl5/Z1U+rDWZVOfvt0/VJiWhlzejI/3IOKNMe/&#10;Y/jBF3QohKnyO7ZB9Qbkkfirki2vUrGVgZtb0EWu/7MX3wAAAP//AwBQSwECLQAUAAYACAAAACEA&#10;toM4kv4AAADhAQAAEwAAAAAAAAAAAAAAAAAAAAAAW0NvbnRlbnRfVHlwZXNdLnhtbFBLAQItABQA&#10;BgAIAAAAIQA4/SH/1gAAAJQBAAALAAAAAAAAAAAAAAAAAC8BAABfcmVscy8ucmVsc1BLAQItABQA&#10;BgAIAAAAIQCgkJTp5gEAABMEAAAOAAAAAAAAAAAAAAAAAC4CAABkcnMvZTJvRG9jLnhtbFBLAQIt&#10;ABQABgAIAAAAIQBqgndo2wAAAAMBAAAPAAAAAAAAAAAAAAAAAEAEAABkcnMvZG93bnJldi54bWxQ&#10;SwUGAAAAAAQABADzAAAASAUAAAAA&#10;" fillcolor="#7a7a7a [3204]" stroked="f" strokeweight="2.25pt">
                    <w10:wrap anchorx="margin" anchory="margin"/>
                  </v:rect>
                </w:pict>
              </mc:Fallback>
            </mc:AlternateContent>
          </w:r>
          <w:r>
            <w:rPr>
              <w:caps/>
              <w:sz w:val="26"/>
              <w:szCs w:val="26"/>
            </w:rPr>
            <w:br w:type="page"/>
          </w:r>
        </w:p>
      </w:sdtContent>
    </w:sdt>
    <w:sdt>
      <w:sdtPr>
        <w:id w:val="633372245"/>
        <w:placeholder>
          <w:docPart w:val="64BBA623C8764BA6BD098D934FAE0FE9"/>
        </w:placeholder>
        <w:dataBinding w:prefixMappings="xmlns:ns0='http://schemas.openxmlformats.org/package/2006/metadata/core-properties' xmlns:ns1='http://purl.org/dc/elements/1.1/'" w:xpath="/ns0:coreProperties[1]/ns1:title[1]" w:storeItemID="{6C3C8BC8-F283-45AE-878A-BAB7291924A1}"/>
        <w:text/>
      </w:sdtPr>
      <w:sdtEndPr/>
      <w:sdtContent>
        <w:p w:rsidR="00D81591" w:rsidRDefault="007209AD">
          <w:pPr>
            <w:pStyle w:val="Title"/>
          </w:pPr>
          <w:r>
            <w:t>SmartBus App tutorial</w:t>
          </w:r>
        </w:p>
      </w:sdtContent>
    </w:sdt>
    <w:p w:rsidR="007209AD" w:rsidRDefault="004162BB">
      <w:pPr>
        <w:pStyle w:val="Subtitle"/>
      </w:pPr>
      <w:sdt>
        <w:sdtPr>
          <w:id w:val="1161806749"/>
          <w:placeholder>
            <w:docPart w:val="DBA3794AFB5D4DA3A45D4E909CB2D322"/>
          </w:placeholder>
          <w:dataBinding w:prefixMappings="xmlns:ns0='http://schemas.openxmlformats.org/package/2006/metadata/core-properties' xmlns:ns1='http://purl.org/dc/elements/1.1/'" w:xpath="/ns0:coreProperties[1]/ns1:subject[1]" w:storeItemID="{6C3C8BC8-F283-45AE-878A-BAB7291924A1}"/>
          <w:text/>
        </w:sdtPr>
        <w:sdtEndPr/>
        <w:sdtContent>
          <w:r w:rsidR="007209AD">
            <w:t>the mobile client side image show</w:t>
          </w:r>
        </w:sdtContent>
      </w:sdt>
      <w:r w:rsidR="00D86BC2">
        <w:t xml:space="preserve"> </w:t>
      </w:r>
    </w:p>
    <w:p w:rsidR="00A145F6" w:rsidRDefault="00A145F6" w:rsidP="007209AD">
      <w:pPr>
        <w:rPr>
          <w:noProof/>
          <w:lang w:eastAsia="zh-CN"/>
        </w:rPr>
      </w:pPr>
      <w:r>
        <w:rPr>
          <w:noProof/>
          <w:lang w:eastAsia="zh-CN"/>
        </w:rPr>
        <mc:AlternateContent>
          <mc:Choice Requires="wpg">
            <w:drawing>
              <wp:anchor distT="0" distB="0" distL="182880" distR="182880" simplePos="0" relativeHeight="251683840" behindDoc="0" locked="0" layoutInCell="1" allowOverlap="1" wp14:anchorId="12CE4CA7" wp14:editId="0F5F59BE">
                <wp:simplePos x="0" y="0"/>
                <wp:positionH relativeFrom="margin">
                  <wp:posOffset>4570095</wp:posOffset>
                </wp:positionH>
                <wp:positionV relativeFrom="margin">
                  <wp:posOffset>-217170</wp:posOffset>
                </wp:positionV>
                <wp:extent cx="2048510" cy="9121140"/>
                <wp:effectExtent l="0" t="0" r="8890" b="3810"/>
                <wp:wrapSquare wrapText="bothSides"/>
                <wp:docPr id="42" name="Group 42"/>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44"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5F6" w:rsidRDefault="00A145F6" w:rsidP="00A145F6">
                              <w:pPr>
                                <w:pStyle w:val="Subtitle"/>
                                <w:rPr>
                                  <w:color w:val="C8C8B1" w:themeColor="background2"/>
                                </w:rPr>
                              </w:pPr>
                              <w:r>
                                <w:rPr>
                                  <w:color w:val="C8C8B1" w:themeColor="background2"/>
                                </w:rPr>
                                <w:t>First view of our app</w:t>
                              </w:r>
                            </w:p>
                            <w:p w:rsidR="00A145F6" w:rsidRDefault="00A145F6" w:rsidP="00A145F6">
                              <w:pPr>
                                <w:spacing w:line="480" w:lineRule="auto"/>
                                <w:rPr>
                                  <w:color w:val="FFFFFF" w:themeColor="background1"/>
                                </w:rPr>
                              </w:pPr>
                              <w:r w:rsidRPr="007209AD">
                                <w:rPr>
                                  <w:color w:val="FFFFFF" w:themeColor="background1"/>
                                </w:rPr>
                                <w:t xml:space="preserve">This is the first view of the </w:t>
                              </w:r>
                              <w:proofErr w:type="spellStart"/>
                              <w:r w:rsidRPr="007209AD">
                                <w:rPr>
                                  <w:color w:val="FFFFFF" w:themeColor="background1"/>
                                </w:rPr>
                                <w:t>smartbus</w:t>
                              </w:r>
                              <w:proofErr w:type="spellEnd"/>
                              <w:r w:rsidRPr="007209AD">
                                <w:rPr>
                                  <w:color w:val="FFFFFF" w:themeColor="background1"/>
                                </w:rPr>
                                <w:t xml:space="preserve"> app. You may add more option links on this view. When you click the </w:t>
                              </w:r>
                              <w:proofErr w:type="spellStart"/>
                              <w:r w:rsidRPr="007209AD">
                                <w:rPr>
                                  <w:color w:val="FFFFFF" w:themeColor="background1"/>
                                </w:rPr>
                                <w:t>smartbus</w:t>
                              </w:r>
                              <w:proofErr w:type="spellEnd"/>
                              <w:r w:rsidRPr="007209AD">
                                <w:rPr>
                                  <w:color w:val="FFFFFF" w:themeColor="background1"/>
                                </w:rPr>
                                <w:t xml:space="preserve"> system button, it will show the next view, which is the main view of our app.</w:t>
                              </w: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42" o:spid="_x0000_s1027" style="position:absolute;margin-left:359.85pt;margin-top:-17.1pt;width:161.3pt;height:718.2pt;z-index:251683840;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IYxQMAAIYOAAAOAAAAZHJzL2Uyb0RvYy54bWzsV9tu3DYQfS+QfyD0LkvUUlpJsBzYezEK&#10;uG2QywdwJeqCSqRKcq11iv57h9RqL46LJnES5MH7oNXwMpw5nDMzuny961p0z6RqBM8cfOE7iPFc&#10;FA2vMufD+7UbO0hpygvaCs4y54Ep5/XVq18uhz5lgahFWzCJQAlX6dBnTq11n3qeymvWUXUhesZh&#10;shSyoxpEWXmFpANo71ov8P3IG4QseilyphSMLsdJ58rqL0uW6z/KUjGN2swB27R9SvvcmKd3dUnT&#10;StK+bvK9GfQrrOhow+HQg6ol1RRtZfOJqq7JpVCi1Be56DxRlk3OrA/gDfYfeXMrxba3vlTpUPUH&#10;mADaRzh9tdr89/s3EjVF5pDAQZx2cEf2WAQygDP0VQprbmX/rn8j9wPVKBl/d6XszD94gnYW1ocD&#10;rGynUQ6DgU/iEAP6OcwlOMCY7IHPa7idT/bl9eq/dgZRYqzypoM9Y9/BnKGHIFJHnNTzcHpX055Z&#10;+JXBYMKJTDi9heiivGoZwvGIlV1ngDKQqP5O5H8qxMWihmXsWkox1IwWYBa2Xhh7QfG4wQgKtqLN&#10;8Jso4BroVgsbU09iHAVJ7IcWDZo+iXQQB7MAYD/Fi6a9VPqWiQ6Zl8yR4IM9hN7fKT0unZZYJ0Tb&#10;FOumba1gWMkWrUT3FPikd4Hd2m47sHgcw775mTNpCuPmeu3ayQxLbKPCXqI61d5ys4kLc9poyDgC&#10;zoFpZs64aUn1N0QR8W+CxF1H8dwlaxK6ydyPXR8nN0nkk4Qs1/8Y4zBJ66YoGL9rOJsIjsnnBcY+&#10;1YzUtBRHA0RwGITW7zPrlaw2B2QsCAeXT53sGg35rm26zIlPoDJhseKFhU3Tph3fvXPzLWSAwfRv&#10;UQEGjHFjuKrSjSgeIIakgLsFxkFmhpdayI8OGiDLZY76a0slc1D7K4c4TDABLiJtBRLOAxDk6czm&#10;dIbyHFTBxTtofF3oMZVue9lUNZyELTBcXEPslo2Np6NVYLcRgKGjrd+fquETVJ3/cKru6fAkSYHG&#10;82Q2hcrE9ImB34Sk4528kNSk5BeS/nQkDSHljH3He8OQG7FDmDziKNI7GJ/Sy/cqrJjM4hn0q9Cl&#10;BDich7aoH4srhroSEUgppo2Jo9iP/eh5xfVQ66BWfknx85NVvIqJS4Jo5RJ/uXSv1wviRms8D5ez&#10;5WKxxOfFz5TU5xc/U4LPa955P7CpvmGqOal9Y/sBPZ+tfS9tgGl//6cN0LvNznb1ttE8luCfvzGw&#10;HT187NgmZ/9hZr6mTmXbSBw/H6/+BQAA//8DAFBLAwQUAAYACAAAACEArLHVHOAAAAANAQAADwAA&#10;AGRycy9kb3ducmV2LnhtbEyPwU7DMAyG70i8Q2QkLmhLmlYMStNpQoIrYoO712RptcYpTbqVtyc7&#10;sZstf/r9/dV6dj07mTF0nhRkSwHMUON1R1bB1+5t8QQsRCSNvSej4NcEWNe3NxWW2p/p05y20bIU&#10;QqFEBW2MQ8l5aFrjMCz9YCjdDn50GNM6Wq5HPKdw13MpxCN32FH60OJgXlvTHLeTU4C2O8r8J9/x&#10;6X2T2QN/yL8/JqXu7+bNC7Bo5vgPw0U/qUOdnPZ+Ih1Yr2CVPa8SqmCRFxLYhRCFzIHt01QIKYHX&#10;Fb9uUf8BAAD//wMAUEsBAi0AFAAGAAgAAAAhALaDOJL+AAAA4QEAABMAAAAAAAAAAAAAAAAAAAAA&#10;AFtDb250ZW50X1R5cGVzXS54bWxQSwECLQAUAAYACAAAACEAOP0h/9YAAACUAQAACwAAAAAAAAAA&#10;AAAAAAAvAQAAX3JlbHMvLnJlbHNQSwECLQAUAAYACAAAACEASM1iGMUDAACGDgAADgAAAAAAAAAA&#10;AAAAAAAuAgAAZHJzL2Uyb0RvYy54bWxQSwECLQAUAAYACAAAACEArLHVHOAAAAANAQAADwAAAAAA&#10;AAAAAAAAAAAfBgAAZHJzL2Rvd25yZXYueG1sUEsFBgAAAAAEAAQA8wAAACwHAAAAAA==&#10;">
                <v:rect id="Rectangle 18" o:spid="_x0000_s1028"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66HsUA&#10;AADbAAAADwAAAGRycy9kb3ducmV2LnhtbESPQWvCQBSE7wX/w/IEb81GEZHUVVqh4kEQo0KPz+wz&#10;CWbfptk1if31XaHQ4zAz3zCLVW8q0VLjSssKxlEMgjizuuRcwen4+ToH4TyyxsoyKXiQg9Vy8LLA&#10;RNuOD9SmPhcBwi5BBYX3dSKlywoy6CJbEwfvahuDPsgml7rBLsBNJSdxPJMGSw4LBda0Lii7pXej&#10;4Gd/76mbfNcy3X20m6/D9RKf90qNhv37GwhPvf8P/7W3WsF0Cs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roexQAAANsAAAAPAAAAAAAAAAAAAAAAAJgCAABkcnMv&#10;ZG93bnJldi54bWxQSwUGAAAAAAQABAD1AAAAigMAAAAA&#10;" fillcolor="#d1282e [3215]" stroked="f"/>
                <v:rect id="Rectangle 17" o:spid="_x0000_s1029"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ZBzr8A&#10;AADbAAAADwAAAGRycy9kb3ducmV2LnhtbESPS6vCMBSE98L9D+EIbkTT6wutRvGB4NbX/tgc22Jz&#10;Upuo9d/fXBBcDjPfDDNb1KYQT6pcblnBbzcCQZxYnXOq4HTcdsYgnEfWWFgmBW9ysJj/NGYYa/vi&#10;PT0PPhWhhF2MCjLvy1hKl2Rk0HVtSRy8q60M+iCrVOoKX6HcFLIXRSNpMOewkGFJ64yS2+FhFAzM&#10;eMUT3m4uvj7LxPbpTtRWqtWsl1MQnmr/DX/onQ7cEP6/hB8g5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RkHOvwAAANsAAAAPAAAAAAAAAAAAAAAAAJgCAABkcnMvZG93bnJl&#10;di54bWxQSwUGAAAAAAQABAD1AAAAhAMAAAAA&#10;" fillcolor="black [3213]" stroked="f"/>
                <v:shape id="Text Box 14" o:spid="_x0000_s1030"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ZTE8EA&#10;AADbAAAADwAAAGRycy9kb3ducmV2LnhtbERPy4rCMBTdC/5DuIKbQVMFRTtGGRVRZzO+Nu4uzZ22&#10;THNTkqj1781iwOXhvGeLxlTiTs6XlhUM+gkI4szqknMFl/OmNwHhA7LGyjIpeJKHxbzdmmGq7YOP&#10;dD+FXMQQ9ikqKEKoUyl9VpBB37c1ceR+rTMYInS51A4fMdxUcpgkY2mw5NhQYE2rgrK/080o+ElW&#10;cvrxvVxfq/1x4HbT0dYd9kp1O83XJ4hATXiL/907rWAU18cv8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2UxPBAAAA2wAAAA8AAAAAAAAAAAAAAAAAmAIAAGRycy9kb3du&#10;cmV2LnhtbFBLBQYAAAAABAAEAPUAAACGAwAAAAA=&#10;" filled="f" fillcolor="white [3212]" stroked="f">
                  <v:textbox>
                    <w:txbxContent>
                      <w:p w:rsidR="00A145F6" w:rsidRDefault="00A145F6" w:rsidP="00A145F6">
                        <w:pPr>
                          <w:pStyle w:val="Subtitle"/>
                          <w:rPr>
                            <w:color w:val="C8C8B1" w:themeColor="background2"/>
                          </w:rPr>
                        </w:pPr>
                        <w:r>
                          <w:rPr>
                            <w:color w:val="C8C8B1" w:themeColor="background2"/>
                          </w:rPr>
                          <w:t>First view of our app</w:t>
                        </w:r>
                      </w:p>
                      <w:p w:rsidR="00A145F6" w:rsidRDefault="00A145F6" w:rsidP="00A145F6">
                        <w:pPr>
                          <w:spacing w:line="480" w:lineRule="auto"/>
                          <w:rPr>
                            <w:color w:val="FFFFFF" w:themeColor="background1"/>
                          </w:rPr>
                        </w:pPr>
                        <w:r w:rsidRPr="007209AD">
                          <w:rPr>
                            <w:color w:val="FFFFFF" w:themeColor="background1"/>
                          </w:rPr>
                          <w:t xml:space="preserve">This is the first view of the </w:t>
                        </w:r>
                        <w:proofErr w:type="spellStart"/>
                        <w:r w:rsidRPr="007209AD">
                          <w:rPr>
                            <w:color w:val="FFFFFF" w:themeColor="background1"/>
                          </w:rPr>
                          <w:t>smartbus</w:t>
                        </w:r>
                        <w:proofErr w:type="spellEnd"/>
                        <w:r w:rsidRPr="007209AD">
                          <w:rPr>
                            <w:color w:val="FFFFFF" w:themeColor="background1"/>
                          </w:rPr>
                          <w:t xml:space="preserve"> app. You may add more option links on this view. When you click the </w:t>
                        </w:r>
                        <w:proofErr w:type="spellStart"/>
                        <w:r w:rsidRPr="007209AD">
                          <w:rPr>
                            <w:color w:val="FFFFFF" w:themeColor="background1"/>
                          </w:rPr>
                          <w:t>smartbus</w:t>
                        </w:r>
                        <w:proofErr w:type="spellEnd"/>
                        <w:r w:rsidRPr="007209AD">
                          <w:rPr>
                            <w:color w:val="FFFFFF" w:themeColor="background1"/>
                          </w:rPr>
                          <w:t xml:space="preserve"> system button, it will show the next view, which is the main view of our app.</w:t>
                        </w: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txbxContent>
                  </v:textbox>
                </v:shape>
                <w10:wrap type="square" anchorx="margin" anchory="margin"/>
              </v:group>
            </w:pict>
          </mc:Fallback>
        </mc:AlternateContent>
      </w:r>
      <w:r w:rsidR="007209AD">
        <w:rPr>
          <w:noProof/>
          <w:lang w:eastAsia="zh-CN"/>
        </w:rPr>
        <w:drawing>
          <wp:inline distT="0" distB="0" distL="0" distR="0" wp14:anchorId="191C3E6C" wp14:editId="6B9373CC">
            <wp:extent cx="3515916" cy="6250517"/>
            <wp:effectExtent l="0" t="0" r="8890" b="0"/>
            <wp:docPr id="34" name="Picture 34" descr="C:\Users\Xin\Downloads\SmartBus-Mobile-Android-master\SmartBus-Mobile-Android-maste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n\Downloads\SmartBus-Mobile-Android-master\SmartBus-Mobile-Android-master\screensho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5916" cy="6250517"/>
                    </a:xfrm>
                    <a:prstGeom prst="rect">
                      <a:avLst/>
                    </a:prstGeom>
                    <a:noFill/>
                    <a:ln>
                      <a:noFill/>
                    </a:ln>
                  </pic:spPr>
                </pic:pic>
              </a:graphicData>
            </a:graphic>
          </wp:inline>
        </w:drawing>
      </w:r>
      <w:r w:rsidR="007209AD">
        <w:rPr>
          <w:noProof/>
          <w:lang w:eastAsia="zh-CN"/>
        </w:rPr>
        <w:t xml:space="preserve"> </w:t>
      </w:r>
    </w:p>
    <w:p w:rsidR="00A145F6" w:rsidRDefault="00A145F6" w:rsidP="007209AD">
      <w:r>
        <w:rPr>
          <w:noProof/>
          <w:lang w:eastAsia="zh-CN"/>
        </w:rPr>
        <w:lastRenderedPageBreak/>
        <mc:AlternateContent>
          <mc:Choice Requires="wpg">
            <w:drawing>
              <wp:anchor distT="0" distB="0" distL="182880" distR="182880" simplePos="0" relativeHeight="251685888" behindDoc="0" locked="0" layoutInCell="1" allowOverlap="1" wp14:anchorId="2295E0A3" wp14:editId="6AD798F7">
                <wp:simplePos x="0" y="0"/>
                <wp:positionH relativeFrom="margin">
                  <wp:posOffset>4570095</wp:posOffset>
                </wp:positionH>
                <wp:positionV relativeFrom="margin">
                  <wp:posOffset>-207645</wp:posOffset>
                </wp:positionV>
                <wp:extent cx="2048510" cy="9121140"/>
                <wp:effectExtent l="0" t="0" r="8890" b="3810"/>
                <wp:wrapSquare wrapText="bothSides"/>
                <wp:docPr id="56" name="Group 56"/>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57"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5F6" w:rsidRDefault="00A145F6" w:rsidP="00A145F6">
                              <w:pPr>
                                <w:pStyle w:val="Subtitle"/>
                                <w:rPr>
                                  <w:color w:val="C8C8B1" w:themeColor="background2"/>
                                </w:rPr>
                              </w:pPr>
                              <w:r>
                                <w:rPr>
                                  <w:color w:val="C8C8B1" w:themeColor="background2"/>
                                </w:rPr>
                                <w:t>Main view of our app</w:t>
                              </w:r>
                            </w:p>
                            <w:p w:rsidR="00A145F6" w:rsidRDefault="00A145F6" w:rsidP="00A145F6">
                              <w:pPr>
                                <w:spacing w:line="480" w:lineRule="auto"/>
                                <w:rPr>
                                  <w:color w:val="FFFFFF" w:themeColor="background1"/>
                                </w:rPr>
                              </w:pPr>
                              <w:r w:rsidRPr="007209AD">
                                <w:rPr>
                                  <w:color w:val="FFFFFF" w:themeColor="background1"/>
                                </w:rPr>
                                <w:t xml:space="preserve">This is the </w:t>
                              </w:r>
                              <w:r>
                                <w:rPr>
                                  <w:color w:val="FFFFFF" w:themeColor="background1"/>
                                </w:rPr>
                                <w:t>main</w:t>
                              </w:r>
                              <w:r w:rsidRPr="007209AD">
                                <w:rPr>
                                  <w:color w:val="FFFFFF" w:themeColor="background1"/>
                                </w:rPr>
                                <w:t xml:space="preserve"> view of the </w:t>
                              </w:r>
                              <w:proofErr w:type="spellStart"/>
                              <w:r w:rsidRPr="007209AD">
                                <w:rPr>
                                  <w:color w:val="FFFFFF" w:themeColor="background1"/>
                                </w:rPr>
                                <w:t>smartbus</w:t>
                              </w:r>
                              <w:proofErr w:type="spellEnd"/>
                              <w:r w:rsidRPr="007209AD">
                                <w:rPr>
                                  <w:color w:val="FFFFFF" w:themeColor="background1"/>
                                </w:rPr>
                                <w:t xml:space="preserve"> app. You </w:t>
                              </w:r>
                              <w:r>
                                <w:rPr>
                                  <w:color w:val="FFFFFF" w:themeColor="background1"/>
                                </w:rPr>
                                <w:t xml:space="preserve">can choose the origin route, origin </w:t>
                              </w:r>
                              <w:proofErr w:type="gramStart"/>
                              <w:r>
                                <w:rPr>
                                  <w:color w:val="FFFFFF" w:themeColor="background1"/>
                                </w:rPr>
                                <w:t>direction,</w:t>
                              </w:r>
                              <w:proofErr w:type="gramEnd"/>
                              <w:r>
                                <w:rPr>
                                  <w:color w:val="FFFFFF" w:themeColor="background1"/>
                                </w:rPr>
                                <w:t xml:space="preserve"> origin stop, destination route, destination direction and destination stop from the right lists. If you choose different route, the related direction and stop will be changed along with it. If you have </w:t>
                              </w:r>
                              <w:proofErr w:type="spellStart"/>
                              <w:r>
                                <w:rPr>
                                  <w:color w:val="FFFFFF" w:themeColor="background1"/>
                                </w:rPr>
                                <w:t>chose</w:t>
                              </w:r>
                              <w:proofErr w:type="spellEnd"/>
                              <w:r>
                                <w:rPr>
                                  <w:color w:val="FFFFFF" w:themeColor="background1"/>
                                </w:rPr>
                                <w:t xml:space="preserve"> your origin and destination, you can click the submit button and the data will be sent to the database through our </w:t>
                              </w:r>
                              <w:proofErr w:type="spellStart"/>
                              <w:r>
                                <w:rPr>
                                  <w:color w:val="FFFFFF" w:themeColor="background1"/>
                                </w:rPr>
                                <w:t>JavaEE</w:t>
                              </w:r>
                              <w:proofErr w:type="spellEnd"/>
                              <w:r>
                                <w:rPr>
                                  <w:color w:val="FFFFFF" w:themeColor="background1"/>
                                </w:rPr>
                                <w:t xml:space="preserve"> Tomcat Server.</w:t>
                              </w: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56" o:spid="_x0000_s1031" style="position:absolute;margin-left:359.85pt;margin-top:-16.35pt;width:161.3pt;height:718.2pt;z-index:251685888;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nJxwMAAIYOAAAOAAAAZHJzL2Uyb0RvYy54bWzsV21vpDYQ/l7p/oPFdwJmDQso5JTsS1Qp&#10;15561x/gBfOigk1tb9i0uv/esVk2bC5Ve29VT8p+YBm/jGcezzMzXL4+dC26Z1I1gmcOvvAdxHgu&#10;ioZXmfPr+60bO0hpygvaCs4y54Ep5/XVqx8uhz5lgahFWzCJQAlX6dBnTq11n3qeymvWUXUhesZh&#10;shSyoxpEWXmFpANo71ov8P3IG4QseilyphSMrsdJ58rqL0uW65/LUjGN2swB27R9Svvcmad3dUnT&#10;StK+bvKjGfQzrOhow+HQk6o11RTtZfORqq7JpVCi1Be56DxRlk3OrA/gDfafeHMrxb63vlTpUPUn&#10;mADaJzh9ttr8p/u3EjVF5oSRgzjt4I7ssQhkAGfoqxTW3Mr+Xf9WHgeqUTL+HkrZmX/wBB0srA8n&#10;WNlBoxwGA5/EIQb0c5hLcIAxOQKf13A7H+3L683f7QyixFjlTQd7xr6TOUMPQaQecVJfhtO7mvbM&#10;wq8MBhNOywmnXyC6KK9ahnA8YmXXGaAMJKq/E/lvCnGxqmEZu5ZSDDWjBZiFrRfGXlA8bjCCgq1o&#10;N7wRBVwD3WthY+pZjKMgif3QokHTZ5EO4mARAOxzvGjaS6VvmeiQeckcCT7YQ+j9ndLj0mmJdUK0&#10;TbFt2tYKhpVs1Up0T4FP+hDYre2+A4vHMeybnzmTpjBurteuncywxDYq7CWqufaWm01cmNNGQ8YR&#10;cA5MM3PGTUuqPyGKiH8TJO42ipcu2ZLQTZZ+7Po4uUkinyRkvf1gjMMkrZuiYPyu4WwiOCb/LjCO&#10;qWakpqU4GiCCwyC0fp9Zr2S1OyFjQTi5PHeyazTku7bpMieeQWXCYsMLC5umTTu+e+fmW8gAg+nf&#10;ogIMGOPGcFWlO1E8QAxJAXcLjIPMDC+1kH84aIAslznq9z2VzEHtjxziMMEEuIi0FUi4DECQ85nd&#10;fIbyHFTBxTtofF3pMZXue9lUNZyELTBcXEPslo2Np0erwG4jAENHW789VaH4jCltRtXlf07VIx2e&#10;JSnQeJksplCZmD4x8KuQdLyTF5KalPxC0v8fSZOJpO8NQ27EAWHyhKNIH2B8Si/fqrBisogXkDKg&#10;SwlwuAxtUX8srhjqSkTCsY2Jo9iPfdsinZqRTy6up1oHtfJTip+fbOJNTFwSRBuX+Ou1e71dETfa&#10;4mW4XqxXqzU+L36mpH558TMl+LzmnfcDu+orpppZ7RvbD4DZ1r6XNsC0v//QBujD7mC7+mBi0vfS&#10;GNiOHj52bJNz/DAzX1Nz2TYSj5+PV38BAAD//wMAUEsDBBQABgAIAAAAIQAMRZ293wAAAA0BAAAP&#10;AAAAZHJzL2Rvd25yZXYueG1sTI/BTsMwDIbvSLxDZCQuaEvaTBRK02lCgitig7vXZGm1xilNupW3&#10;Jzux22/50+/P1Xp2PTuZMXSeFGRLAcxQ43VHVsHX7m3xBCxEJI29J6Pg1wRY17c3FZban+nTnLbR&#10;slRCoUQFbYxDyXloWuMwLP1gKO0OfnQY0zharkc8p3LX81yIR+6wo3ShxcG8tqY5bienAG13zOWP&#10;3PHpfZPZA3+Q3x+TUvd38+YFWDRz/Ifhop/UoU5Oez+RDqxXUGTPRUIVLGSewoUQq1wC26e0ErIA&#10;Xlf8+ov6DwAA//8DAFBLAQItABQABgAIAAAAIQC2gziS/gAAAOEBAAATAAAAAAAAAAAAAAAAAAAA&#10;AABbQ29udGVudF9UeXBlc10ueG1sUEsBAi0AFAAGAAgAAAAhADj9If/WAAAAlAEAAAsAAAAAAAAA&#10;AAAAAAAALwEAAF9yZWxzLy5yZWxzUEsBAi0AFAAGAAgAAAAhAEN2acnHAwAAhg4AAA4AAAAAAAAA&#10;AAAAAAAALgIAAGRycy9lMm9Eb2MueG1sUEsBAi0AFAAGAAgAAAAhAAxFnb3fAAAADQEAAA8AAAAA&#10;AAAAAAAAAAAAIQYAAGRycy9kb3ducmV2LnhtbFBLBQYAAAAABAAEAPMAAAAtBwAAAAA=&#10;">
                <v:rect id="Rectangle 18" o:spid="_x0000_s1032"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ytMYA&#10;AADbAAAADwAAAGRycy9kb3ducmV2LnhtbESPT2vCQBTE74LfYXlCb7pRaJXoRlRo6aEgxhY8vmZf&#10;/tDs2zS7Jmk/fbcgeBxm5jfMZjuYWnTUusqygvksAkGcWV1xoeD9/DxdgXAeWWNtmRT8kINtMh5t&#10;MNa25xN1qS9EgLCLUUHpfRNL6bKSDLqZbYiDl9vWoA+yLaRusQ9wU8tFFD1JgxWHhRIbOpSUfaVX&#10;o+D3eB2oX3w3Mn3bdy+XU/4ZfRyVepgMuzUIT4O/h2/tV63gcQn/X8IPk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WytMYAAADbAAAADwAAAAAAAAAAAAAAAACYAgAAZHJz&#10;L2Rvd25yZXYueG1sUEsFBgAAAAAEAAQA9QAAAIsDAAAAAA==&#10;" fillcolor="#d1282e [3215]" stroked="f"/>
                <v:rect id="Rectangle 17" o:spid="_x0000_s1033"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4jb8A&#10;AADbAAAADwAAAGRycy9kb3ducmV2LnhtbERPyW7CMBC9V+o/WFOJS0WcQkFpwCAWReJKoPdpPE0i&#10;4nEaGxL+Hh+Qenx6+3I9mEbcqHO1ZQUfUQyCuLC65lLB+ZSNExDOI2tsLJOCOzlYr15flphq2/OR&#10;brkvRQhhl6KCyvs2ldIVFRl0kW2JA/drO4M+wK6UusM+hJtGTuJ4Lg3WHBoqbGlXUXHJr0bBp0m2&#10;/MXZ/scP37KwU/ojeldq9DZsFiA8Df5f/HQftIJZGBu+hB8gV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nniNvwAAANsAAAAPAAAAAAAAAAAAAAAAAJgCAABkcnMvZG93bnJl&#10;di54bWxQSwUGAAAAAAQABAD1AAAAhAMAAAAA&#10;" fillcolor="black [3213]" stroked="f"/>
                <v:shape id="Text Box 14" o:spid="_x0000_s1034"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6jsYA&#10;AADbAAAADwAAAGRycy9kb3ducmV2LnhtbESPS2vDMBCE74X+B7GFXkIjp5BSO5FNkhLyuLR5XHJb&#10;rK1taq2MpCbOv48KgR6HmfmGmRa9acWZnG8sKxgNExDEpdUNVwqOh+XLOwgfkDW2lknBlTwU+ePD&#10;FDNtL7yj8z5UIkLYZ6igDqHLpPRlTQb90HbE0fu2zmCI0lVSO7xEuGnla5K8SYMNx4UaO1rUVP7s&#10;f42Cz2Qh08F2/nFqN7uRW6fjlfvaKPX81M8mIAL14T98b6+1gnEKf1/iD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z6jsYAAADbAAAADwAAAAAAAAAAAAAAAACYAgAAZHJz&#10;L2Rvd25yZXYueG1sUEsFBgAAAAAEAAQA9QAAAIsDAAAAAA==&#10;" filled="f" fillcolor="white [3212]" stroked="f">
                  <v:textbox>
                    <w:txbxContent>
                      <w:p w:rsidR="00A145F6" w:rsidRDefault="00A145F6" w:rsidP="00A145F6">
                        <w:pPr>
                          <w:pStyle w:val="Subtitle"/>
                          <w:rPr>
                            <w:color w:val="C8C8B1" w:themeColor="background2"/>
                          </w:rPr>
                        </w:pPr>
                        <w:r>
                          <w:rPr>
                            <w:color w:val="C8C8B1" w:themeColor="background2"/>
                          </w:rPr>
                          <w:t>Main view of our app</w:t>
                        </w:r>
                      </w:p>
                      <w:p w:rsidR="00A145F6" w:rsidRDefault="00A145F6" w:rsidP="00A145F6">
                        <w:pPr>
                          <w:spacing w:line="480" w:lineRule="auto"/>
                          <w:rPr>
                            <w:color w:val="FFFFFF" w:themeColor="background1"/>
                          </w:rPr>
                        </w:pPr>
                        <w:r w:rsidRPr="007209AD">
                          <w:rPr>
                            <w:color w:val="FFFFFF" w:themeColor="background1"/>
                          </w:rPr>
                          <w:t xml:space="preserve">This is the </w:t>
                        </w:r>
                        <w:r>
                          <w:rPr>
                            <w:color w:val="FFFFFF" w:themeColor="background1"/>
                          </w:rPr>
                          <w:t>main</w:t>
                        </w:r>
                        <w:r w:rsidRPr="007209AD">
                          <w:rPr>
                            <w:color w:val="FFFFFF" w:themeColor="background1"/>
                          </w:rPr>
                          <w:t xml:space="preserve"> view of the </w:t>
                        </w:r>
                        <w:proofErr w:type="spellStart"/>
                        <w:r w:rsidRPr="007209AD">
                          <w:rPr>
                            <w:color w:val="FFFFFF" w:themeColor="background1"/>
                          </w:rPr>
                          <w:t>smartbus</w:t>
                        </w:r>
                        <w:proofErr w:type="spellEnd"/>
                        <w:r w:rsidRPr="007209AD">
                          <w:rPr>
                            <w:color w:val="FFFFFF" w:themeColor="background1"/>
                          </w:rPr>
                          <w:t xml:space="preserve"> app. You </w:t>
                        </w:r>
                        <w:r>
                          <w:rPr>
                            <w:color w:val="FFFFFF" w:themeColor="background1"/>
                          </w:rPr>
                          <w:t xml:space="preserve">can choose the origin route, origin </w:t>
                        </w:r>
                        <w:proofErr w:type="gramStart"/>
                        <w:r>
                          <w:rPr>
                            <w:color w:val="FFFFFF" w:themeColor="background1"/>
                          </w:rPr>
                          <w:t>direction,</w:t>
                        </w:r>
                        <w:proofErr w:type="gramEnd"/>
                        <w:r>
                          <w:rPr>
                            <w:color w:val="FFFFFF" w:themeColor="background1"/>
                          </w:rPr>
                          <w:t xml:space="preserve"> origin stop, destination route, destination direction and destination stop from the right lists. If you choose different route, the related direction and stop will be changed along with it. If you have </w:t>
                        </w:r>
                        <w:proofErr w:type="spellStart"/>
                        <w:r>
                          <w:rPr>
                            <w:color w:val="FFFFFF" w:themeColor="background1"/>
                          </w:rPr>
                          <w:t>chose</w:t>
                        </w:r>
                        <w:proofErr w:type="spellEnd"/>
                        <w:r>
                          <w:rPr>
                            <w:color w:val="FFFFFF" w:themeColor="background1"/>
                          </w:rPr>
                          <w:t xml:space="preserve"> your origin and destination, you can click the submit button and the data will be sent to the database through our </w:t>
                        </w:r>
                        <w:proofErr w:type="spellStart"/>
                        <w:r>
                          <w:rPr>
                            <w:color w:val="FFFFFF" w:themeColor="background1"/>
                          </w:rPr>
                          <w:t>JavaEE</w:t>
                        </w:r>
                        <w:proofErr w:type="spellEnd"/>
                        <w:r>
                          <w:rPr>
                            <w:color w:val="FFFFFF" w:themeColor="background1"/>
                          </w:rPr>
                          <w:t xml:space="preserve"> Tomcat Server.</w:t>
                        </w: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p w:rsidR="00A145F6" w:rsidRDefault="00A145F6" w:rsidP="00A145F6">
                        <w:pPr>
                          <w:spacing w:line="480" w:lineRule="auto"/>
                          <w:rPr>
                            <w:color w:val="FFFFFF" w:themeColor="background1"/>
                          </w:rPr>
                        </w:pPr>
                      </w:p>
                    </w:txbxContent>
                  </v:textbox>
                </v:shape>
                <w10:wrap type="square" anchorx="margin" anchory="margin"/>
              </v:group>
            </w:pict>
          </mc:Fallback>
        </mc:AlternateContent>
      </w:r>
    </w:p>
    <w:p w:rsidR="00A145F6" w:rsidRDefault="00A145F6" w:rsidP="007209AD">
      <w:r>
        <w:rPr>
          <w:noProof/>
          <w:lang w:eastAsia="zh-CN"/>
        </w:rPr>
        <w:drawing>
          <wp:inline distT="0" distB="0" distL="0" distR="0" wp14:anchorId="41CA0401" wp14:editId="7E08619E">
            <wp:extent cx="4012406" cy="7133167"/>
            <wp:effectExtent l="0" t="0" r="7620" b="0"/>
            <wp:docPr id="51" name="Picture 51" descr="C:\Users\Xin\Downloads\SmartBus-Mobile-Android-master\SmartBus-Mobile-Android-master\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Xin\Downloads\SmartBus-Mobile-Android-master\SmartBus-Mobile-Android-master\screensho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1106" cy="7148633"/>
                    </a:xfrm>
                    <a:prstGeom prst="rect">
                      <a:avLst/>
                    </a:prstGeom>
                    <a:noFill/>
                    <a:ln>
                      <a:noFill/>
                    </a:ln>
                  </pic:spPr>
                </pic:pic>
              </a:graphicData>
            </a:graphic>
          </wp:inline>
        </w:drawing>
      </w:r>
    </w:p>
    <w:p w:rsidR="00A145F6" w:rsidRDefault="00A145F6" w:rsidP="007209AD"/>
    <w:p w:rsidR="00A145F6" w:rsidRDefault="00A145F6" w:rsidP="007209AD"/>
    <w:p w:rsidR="00A145F6" w:rsidRDefault="00A145F6" w:rsidP="007209AD"/>
    <w:p w:rsidR="00EA1036" w:rsidRDefault="00EA1036" w:rsidP="007209AD">
      <w:r>
        <w:rPr>
          <w:noProof/>
          <w:lang w:eastAsia="zh-CN"/>
        </w:rPr>
        <w:lastRenderedPageBreak/>
        <mc:AlternateContent>
          <mc:Choice Requires="wpg">
            <w:drawing>
              <wp:anchor distT="0" distB="0" distL="182880" distR="182880" simplePos="0" relativeHeight="251687936" behindDoc="0" locked="0" layoutInCell="1" allowOverlap="1" wp14:anchorId="67DE0FE4" wp14:editId="4D147DD0">
                <wp:simplePos x="0" y="0"/>
                <wp:positionH relativeFrom="margin">
                  <wp:posOffset>4570095</wp:posOffset>
                </wp:positionH>
                <wp:positionV relativeFrom="margin">
                  <wp:posOffset>-217170</wp:posOffset>
                </wp:positionV>
                <wp:extent cx="2048510" cy="9121140"/>
                <wp:effectExtent l="0" t="0" r="8890" b="3810"/>
                <wp:wrapSquare wrapText="bothSides"/>
                <wp:docPr id="61" name="Group 61"/>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62"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036" w:rsidRDefault="00EA1036" w:rsidP="00EA1036">
                              <w:pPr>
                                <w:pStyle w:val="Subtitle"/>
                                <w:rPr>
                                  <w:color w:val="C8C8B1" w:themeColor="background2"/>
                                </w:rPr>
                              </w:pPr>
                              <w:r>
                                <w:rPr>
                                  <w:color w:val="C8C8B1" w:themeColor="background2"/>
                                </w:rPr>
                                <w:t>Main view of our app</w:t>
                              </w:r>
                            </w:p>
                            <w:p w:rsidR="00EA1036" w:rsidRDefault="00EA1036" w:rsidP="00EA1036">
                              <w:pPr>
                                <w:spacing w:line="480" w:lineRule="auto"/>
                                <w:rPr>
                                  <w:color w:val="FFFFFF" w:themeColor="background1"/>
                                </w:rPr>
                              </w:pPr>
                              <w:r>
                                <w:rPr>
                                  <w:color w:val="FFFFFF" w:themeColor="background1"/>
                                </w:rPr>
                                <w:t>For example, you can choose origin route M5 here as the image shows.</w:t>
                              </w: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61" o:spid="_x0000_s1035" style="position:absolute;margin-left:359.85pt;margin-top:-17.1pt;width:161.3pt;height:718.2pt;z-index:251687936;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W4vQMAAIYOAAAOAAAAZHJzL2Uyb0RvYy54bWzsV1tvpDYUfq/U/2DxTsCMYQCFrJK5RJXS&#10;drWXH+ABc1HBprYnTLbqf++xGSZMNlXbzW7VSpkHhuPrdz6fz+dw+ebQteieSdUInjn4wncQ47ko&#10;Gl5lzscPWzd2kNKUF7QVnGXOA1POm6vvv7sc+pQFohZtwSSCRbhKhz5zaq371PNUXrOOqgvRMw6d&#10;pZAd1WDKyiskHWD1rvUC34+8QciilyJnSkHreux0ruz6Zcly/XNZKqZRmzmATduntM+deXpXlzSt&#10;JO3rJj/CoF+AoqMNh01PS62ppmgvm8+W6ppcCiVKfZGLzhNl2eTM+gDeYP+JN7dS7HvrS5UOVX+i&#10;Cah9wtMXL5v/dP9WoqbInAg7iNMOzshui8AGcoa+SmHMrezf92/lsaEaLePvoZSd+QdP0MHS+nCi&#10;lR00yqEx8EkcYmA/h74EBxiTI/F5Dafz2by83vzZzCBKDCpv2tgz+E5whh6CSD3ypF7G0/ua9szS&#10;rwwHE0/BxNM7iC7Kq5YhHI9c2XGGKEOJ6u9E/otCXKxqGMaupRRDzWgBsCy3AH42wRgKpqLd8KMo&#10;4BjoXgsbU89yHAVJ7IeWDZo+y3QQB4sAaJ/zRdNeKn3LRIfMS+ZI8MFuQu/vlB6HTkOsE6Jtim3T&#10;ttYwqmSrVqJ7CnrSh8BObfcdIB7bsG9+Zk+aQrs5Xjt2gmGFbZawh6jmq7fcTOLC7DYCGVvAOYBm&#10;+oybVlS/QRQR/yZI3G0UL12yJaGbLP3Y9XFyk0Q+Sch6+7sBh0laN0XB+F3D2SRwTP5eYByvmlGa&#10;VuJogAgOg9D6fYZeyWp3YsaScHJ57mTXaLjv2qbLnHhGlQmLDS8sbZo27fjuncO3lAEH079lxQaR&#10;iRujVZXuRPEAMSQFnC0oDm5meKmF/OSgAW65zFG/7qlkDmp/4BCHCSagRaStQcJlAIac9+zmPZTn&#10;sBQcvIPG15Uer9J9L5uqhp2wJYaLa4jdsrHx9IgKcBsDFDpi/fZSXTwj1eW/LtWjHJ4VKch4mSym&#10;UJmUPinwq4h0PJNXkZor+VWk/z2RkkmkH4xCbsQBYfJEo0gfoH26Xr5VYsVkES+gXoUqJcDhMrRJ&#10;/TG5YsgrEQnHMiaOYj/2o5cl11Oug1z5T5Kfn2ziTUxcEkQbl/jrtXu9XRE32uJluF6sV6s1Pk9+&#10;JqW+PPmZFHye887rgV31Fa+aWe4byw+o+Wzuey0DTPn7F2WAPuwOtqpfTEr6vxQGtqKHjx1b5Bw/&#10;zMzX1Ny2hcTj5+PVHwAAAP//AwBQSwMEFAAGAAgAAAAhAKyx1RzgAAAADQEAAA8AAABkcnMvZG93&#10;bnJldi54bWxMj8FOwzAMhu9IvENkJC5oS5pWDErTaUKCK2KDu9dkabXGKU26lbcnO7GbLX/6/f3V&#10;enY9O5kxdJ4UZEsBzFDjdUdWwdfubfEELEQkjb0no+DXBFjXtzcVltqf6dOcttGyFEKhRAVtjEPJ&#10;eWha4zAs/WAo3Q5+dBjTOlquRzyncNdzKcQjd9hR+tDiYF5b0xy3k1OAtjvK/Cff8el9k9kDf8i/&#10;Pyal7u/mzQuwaOb4D8NFP6lDnZz2fiIdWK9glT2vEqpgkRcS2IUQhcyB7dNUCCmB1xW/blH/AQAA&#10;//8DAFBLAQItABQABgAIAAAAIQC2gziS/gAAAOEBAAATAAAAAAAAAAAAAAAAAAAAAABbQ29udGVu&#10;dF9UeXBlc10ueG1sUEsBAi0AFAAGAAgAAAAhADj9If/WAAAAlAEAAAsAAAAAAAAAAAAAAAAALwEA&#10;AF9yZWxzLy5yZWxzUEsBAi0AFAAGAAgAAAAhABtm5bi9AwAAhg4AAA4AAAAAAAAAAAAAAAAALgIA&#10;AGRycy9lMm9Eb2MueG1sUEsBAi0AFAAGAAgAAAAhAKyx1RzgAAAADQEAAA8AAAAAAAAAAAAAAAAA&#10;FwYAAGRycy9kb3ducmV2LnhtbFBLBQYAAAAABAAEAPMAAAAkBwAAAAA=&#10;">
                <v:rect id="Rectangle 18" o:spid="_x0000_s1036"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bkcQA&#10;AADbAAAADwAAAGRycy9kb3ducmV2LnhtbESPQWvCQBSE7wX/w/IEb3VjDlKiq6igeBDEtAWPz+wz&#10;CWbfxuyaRH99t1DocZiZb5j5sjeVaKlxpWUFk3EEgjizuuRcwdfn9v0DhPPIGivLpOBJDpaLwdsc&#10;E207PlGb+lwECLsEFRTe14mULivIoBvbmjh4V9sY9EE2udQNdgFuKhlH0VQaLDksFFjTpqDslj6M&#10;gtfx0VMX32uZHtbt7ny6XqLvo1KjYb+agfDU+//wX3uvFUxj+P0Sfo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25HEAAAA2wAAAA8AAAAAAAAAAAAAAAAAmAIAAGRycy9k&#10;b3ducmV2LnhtbFBLBQYAAAAABAAEAPUAAACJAwAAAAA=&#10;" fillcolor="#d1282e [3215]" stroked="f"/>
                <v:rect id="Rectangle 17" o:spid="_x0000_s1037"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gQcEA&#10;AADbAAAADwAAAGRycy9kb3ducmV2LnhtbESPT4vCMBTE74LfITzBi2jqH4p2m4quCF7V3fuzebZl&#10;m5faZLV+e7Ow4HGYmd8w6boztbhT6yrLCqaTCARxbnXFhYKv8368BOE8ssbaMil4koN11u+lmGj7&#10;4CPdT74QAcIuQQWl900ipctLMugmtiEO3tW2Bn2QbSF1i48AN7WcRVEsDVYcFkps6LOk/Of0axQs&#10;zHLLK97vLr77lrmd041opNRw0G0+QHjq/Dv83z5oBfEc/r6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1WIEHBAAAA2wAAAA8AAAAAAAAAAAAAAAAAmAIAAGRycy9kb3du&#10;cmV2LnhtbFBLBQYAAAAABAAEAPUAAACGAwAAAAA=&#10;" fillcolor="black [3213]" stroked="f"/>
                <v:shape id="Text Box 14" o:spid="_x0000_s1038"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frcYA&#10;AADbAAAADwAAAGRycy9kb3ducmV2LnhtbESPT2vCQBTE74V+h+UVvBSzsVQxqau0ilR7qf8u3h7Z&#10;1yQ0+zbsrpp++64geBxm5jfMZNaZRpzJ+dqygkGSgiAurK65VHDYL/tjED4ga2wsk4I/8jCbPj5M&#10;MNf2wls670IpIoR9jgqqENpcSl9UZNAntiWO3o91BkOUrpTa4SXCTSNf0nQkDdYcFypsaV5R8bs7&#10;GQXf6Vxmz18fi2Oz3g7cKht+us1aqd5T9/4GIlAX7uFbe6UVjF7h+iX+AD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GfrcYAAADbAAAADwAAAAAAAAAAAAAAAACYAgAAZHJz&#10;L2Rvd25yZXYueG1sUEsFBgAAAAAEAAQA9QAAAIsDAAAAAA==&#10;" filled="f" fillcolor="white [3212]" stroked="f">
                  <v:textbox>
                    <w:txbxContent>
                      <w:p w:rsidR="00EA1036" w:rsidRDefault="00EA1036" w:rsidP="00EA1036">
                        <w:pPr>
                          <w:pStyle w:val="Subtitle"/>
                          <w:rPr>
                            <w:color w:val="C8C8B1" w:themeColor="background2"/>
                          </w:rPr>
                        </w:pPr>
                        <w:r>
                          <w:rPr>
                            <w:color w:val="C8C8B1" w:themeColor="background2"/>
                          </w:rPr>
                          <w:t>Main view of our app</w:t>
                        </w:r>
                      </w:p>
                      <w:p w:rsidR="00EA1036" w:rsidRDefault="00EA1036" w:rsidP="00EA1036">
                        <w:pPr>
                          <w:spacing w:line="480" w:lineRule="auto"/>
                          <w:rPr>
                            <w:color w:val="FFFFFF" w:themeColor="background1"/>
                          </w:rPr>
                        </w:pPr>
                        <w:r>
                          <w:rPr>
                            <w:color w:val="FFFFFF" w:themeColor="background1"/>
                          </w:rPr>
                          <w:t>For example, you can choose origin route M5 here as the image shows.</w:t>
                        </w: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txbxContent>
                  </v:textbox>
                </v:shape>
                <w10:wrap type="square" anchorx="margin" anchory="margin"/>
              </v:group>
            </w:pict>
          </mc:Fallback>
        </mc:AlternateContent>
      </w:r>
      <w:r>
        <w:rPr>
          <w:noProof/>
          <w:lang w:eastAsia="zh-CN"/>
        </w:rPr>
        <w:drawing>
          <wp:inline distT="0" distB="0" distL="0" distR="0" wp14:anchorId="49D8935A" wp14:editId="1499B5BF">
            <wp:extent cx="4398764" cy="7820025"/>
            <wp:effectExtent l="0" t="0" r="1905" b="0"/>
            <wp:docPr id="60" name="Picture 60" descr="C:\Users\Xin\Downloads\SmartBus-Mobile-Android-master\SmartBus-Mobile-Android-master\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Xin\Downloads\SmartBus-Mobile-Android-master\SmartBus-Mobile-Android-master\screenshot\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6993" cy="7816877"/>
                    </a:xfrm>
                    <a:prstGeom prst="rect">
                      <a:avLst/>
                    </a:prstGeom>
                    <a:noFill/>
                    <a:ln>
                      <a:noFill/>
                    </a:ln>
                  </pic:spPr>
                </pic:pic>
              </a:graphicData>
            </a:graphic>
          </wp:inline>
        </w:drawing>
      </w:r>
    </w:p>
    <w:p w:rsidR="00EA1036" w:rsidRDefault="00EA1036" w:rsidP="007209AD"/>
    <w:p w:rsidR="00EA1036" w:rsidRDefault="00EA1036" w:rsidP="007209AD"/>
    <w:p w:rsidR="00EA1036" w:rsidRDefault="00EA1036" w:rsidP="007209AD">
      <w:r>
        <w:rPr>
          <w:noProof/>
          <w:lang w:eastAsia="zh-CN"/>
        </w:rPr>
        <w:lastRenderedPageBreak/>
        <mc:AlternateContent>
          <mc:Choice Requires="wpg">
            <w:drawing>
              <wp:anchor distT="0" distB="0" distL="182880" distR="182880" simplePos="0" relativeHeight="251689984" behindDoc="0" locked="0" layoutInCell="1" allowOverlap="1" wp14:anchorId="1B24FAAB" wp14:editId="74B13494">
                <wp:simplePos x="0" y="0"/>
                <wp:positionH relativeFrom="margin">
                  <wp:posOffset>4573905</wp:posOffset>
                </wp:positionH>
                <wp:positionV relativeFrom="margin">
                  <wp:posOffset>-215265</wp:posOffset>
                </wp:positionV>
                <wp:extent cx="2048510" cy="9121140"/>
                <wp:effectExtent l="0" t="0" r="8890" b="3810"/>
                <wp:wrapSquare wrapText="bothSides"/>
                <wp:docPr id="66" name="Group 66"/>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67"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036" w:rsidRDefault="00EA1036" w:rsidP="00EA1036">
                              <w:pPr>
                                <w:pStyle w:val="Subtitle"/>
                                <w:rPr>
                                  <w:color w:val="C8C8B1" w:themeColor="background2"/>
                                </w:rPr>
                              </w:pPr>
                              <w:r>
                                <w:rPr>
                                  <w:color w:val="C8C8B1" w:themeColor="background2"/>
                                </w:rPr>
                                <w:t>Main view of our app</w:t>
                              </w:r>
                            </w:p>
                            <w:p w:rsidR="00EA1036" w:rsidRDefault="00EA1036" w:rsidP="00EA1036">
                              <w:pPr>
                                <w:spacing w:line="480" w:lineRule="auto"/>
                                <w:rPr>
                                  <w:color w:val="FFFFFF" w:themeColor="background1"/>
                                </w:rPr>
                              </w:pPr>
                              <w:r>
                                <w:rPr>
                                  <w:color w:val="FFFFFF" w:themeColor="background1"/>
                                </w:rPr>
                                <w:t xml:space="preserve">For example, you can choose origin route M5 here. And then you choose origin direction S, origin stop 60, destination route M21, destination </w:t>
                              </w:r>
                              <w:proofErr w:type="gramStart"/>
                              <w:r>
                                <w:rPr>
                                  <w:color w:val="FFFFFF" w:themeColor="background1"/>
                                </w:rPr>
                                <w:t>direction  W</w:t>
                              </w:r>
                              <w:proofErr w:type="gramEnd"/>
                              <w:r>
                                <w:rPr>
                                  <w:color w:val="FFFFFF" w:themeColor="background1"/>
                                </w:rPr>
                                <w:t xml:space="preserve"> and destination stop 14 as the image shows.</w:t>
                              </w: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66" o:spid="_x0000_s1039" style="position:absolute;margin-left:360.15pt;margin-top:-16.95pt;width:161.3pt;height:718.2pt;z-index:251689984;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UxgMAAIYOAAAOAAAAZHJzL2Uyb0RvYy54bWzsV21vpDYQ/l7p/oPFdwJmgQUUckr2JaqU&#10;a0+96w/wgnlRwaa2N5BW9987Ngthc6nae6t6UvYDy/hlPPN4npnh8vXQNuieCllzllr4wrUQZRnP&#10;a1am1q/v93ZkIakIy0nDGU2tByqt11evfrjsu4R6vOJNTgUCJUwmfZdalVJd4jgyq2hL5AXvKIPJ&#10;gouWKBBF6eSC9KC9bRzPdUOn5yLvBM+olDC6HSetK6O/KGimfi4KSRVqUgtsU+YpzPOgn87VJUlK&#10;Qbqqzk5mkM+woiU1g0NnVVuiCDqK+iNVbZ0JLnmhLjLeOrwo6owaH8Ab7D7x5lbwY2d8KZO+7GaY&#10;ANonOH222uyn+7cC1XlqhaGFGGnhjsyxCGQAp+/KBNbciu5d91acBspR0v4OhWj1P3iCBgPrwwwr&#10;HRTKYNBz/SjAgH4GczH2MPZPwGcV3M5H+7Jq93c7vTDWVjnTwY62bzan7yCI5CNO8stweleRjhr4&#10;pcZgwmk94fQLRBdhZUMRjkaszDoNlIZEdnc8+00ixjcVLKPXQvC+oiQHs7DxQtsLiscNWpCwFR36&#10;NzyHayBHxU1MPYtx6MWRGxg0SPIs0l7krTyAfYkXSToh1S3lLdIvqSXAB3MIub+Talw6LTFO8KbO&#10;93XTGEGzkm4age4J8EkNntnaHFuweBzDrv7pM0kC4/p6zdrJDENsrcJcolxqb5jexLg+bTRkHAHn&#10;wDQ9p900pPoTosh3b7zY3ofR2vb3fmDHazeyXRzfxKHrx/52/0Ebh/2kqvOcsrua0Yng2P93gXFK&#10;NSM1DcVRDxEceIHx+8x6KcrDjIwBYXZ56WRbK8h3Td2mVrSASofFjuUGNkXqZnx3zs03kAEG079B&#10;BRgwxo3mqkwOPH+AGBIc7hYYB5kZXiou/rBQD1kuteTvRyKohZofGcRhjH3gIlJG8IO1B4JYzhyW&#10;M4RloAou3kLj60aNqfTYibqs4CRsgGH8GmK3qE08PVoFdmsBGDra+u2pCsVnTGkLqq7/c6qe6PAs&#10;SYHG63g1hcrE9ImBX4Wk4528kFSn5BeS/v9IGk8kfa8ZcsMHhP0nHEVqgPEpvXyrwor9VbSClAFd&#10;ioeDdWCK+mNxxVBXQj8Y25gojNzINS3S3Ix8cnGdax3Uyk8pfm68i3aRb/teuLN9d7u1r/cb3w73&#10;eB1sV9vNZovPi58uqV9e/HQJPq955/3AofyKqWZR+8b2A2A2te+lDdDt7z+0AWo4DKarn5n0vTQG&#10;pqOHjx3T5Jw+zPTX1FI2jcTj5+PVXwAAAP//AwBQSwMEFAAGAAgAAAAhAAUoH4HfAAAADQEAAA8A&#10;AABkcnMvZG93bnJldi54bWxMj8tOwzAQRfdI/IM1SGxQa9curxCnqpBgi9rCfhpPnaixHWKnDX+P&#10;u4LdHc3RnTPlanIdO9EQ2+A1LOYCGPk6mNZbDZ+7t9kTsJjQG+yCJw0/FGFVXV+VWJhw9hs6bZNl&#10;ucTHAjU0KfUF57FuyGGch5583h3C4DDlcbDcDHjO5a7jUogH7rD1+UKDPb02VB+3o9OAtj1K9a12&#10;fHxfL+yB36mvj1Hr25tp/QIs0ZT+YLjoZ3WostM+jN5E1ml4lEJlVMNMqWdgF0IsZU77nJZC3gOv&#10;Sv7/i+oXAAD//wMAUEsBAi0AFAAGAAgAAAAhALaDOJL+AAAA4QEAABMAAAAAAAAAAAAAAAAAAAAA&#10;AFtDb250ZW50X1R5cGVzXS54bWxQSwECLQAUAAYACAAAACEAOP0h/9YAAACUAQAACwAAAAAAAAAA&#10;AAAAAAAvAQAAX3JlbHMvLnJlbHNQSwECLQAUAAYACAAAACEAzOEvlMYDAACGDgAADgAAAAAAAAAA&#10;AAAAAAAuAgAAZHJzL2Uyb0RvYy54bWxQSwECLQAUAAYACAAAACEABSgfgd8AAAANAQAADwAAAAAA&#10;AAAAAAAAAAAgBgAAZHJzL2Rvd25yZXYueG1sUEsFBgAAAAAEAAQA8wAAACwHAAAAAA==&#10;">
                <v:rect id="Rectangle 18" o:spid="_x0000_s1040"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l4CcUA&#10;AADbAAAADwAAAGRycy9kb3ducmV2LnhtbESPQWvCQBSE7wX/w/IEb81GDyqpq7RCxYMgRoUen9ln&#10;Esy+TbNrEvvru0Khx2FmvmEWq95UoqXGlZYVjKMYBHFmdcm5gtPx83UOwnlkjZVlUvAgB6vl4GWB&#10;ibYdH6hNfS4ChF2CCgrv60RKlxVk0EW2Jg7e1TYGfZBNLnWDXYCbSk7ieCoNlhwWCqxpXVB2S+9G&#10;wc/+3lM3+a5luvtoN1+H6yU+75UaDfv3NxCeev8f/mtvtYLpDJ5fw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XgJxQAAANsAAAAPAAAAAAAAAAAAAAAAAJgCAABkcnMv&#10;ZG93bnJldi54bWxQSwUGAAAAAAQABAD1AAAAigMAAAAA&#10;" fillcolor="#d1282e [3215]" stroked="f"/>
                <v:rect id="Rectangle 17" o:spid="_x0000_s1041"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MLoA&#10;AADbAAAADwAAAGRycy9kb3ducmV2LnhtbERPyQrCMBC9C/5DGMGLaOqCaDWKC4JXt/vYjG2xmdQm&#10;av17cxA8Pt4+X9amEC+qXG5ZQb8XgSBOrM45VXA+7boTEM4jaywsk4IPOVgumo05xtq++UCvo09F&#10;CGEXo4LM+zKW0iUZGXQ9WxIH7mYrgz7AKpW6wncIN4UcRNFYGsw5NGRY0iaj5H58GgUjM1nzlHfb&#10;q68vMrFDehB1lGq36tUMhKfa/8U/914rGIex4Uv4AXLx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I/KyMLoAAADbAAAADwAAAAAAAAAAAAAAAACYAgAAZHJzL2Rvd25yZXYueG1s&#10;UEsFBgAAAAAEAAQA9QAAAH8DAAAAAA==&#10;" fillcolor="black [3213]" stroked="f"/>
                <v:shape id="Text Box 14" o:spid="_x0000_s1042"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wM8YA&#10;AADbAAAADwAAAGRycy9kb3ducmV2LnhtbESPS2vDMBCE74H+B7GFXkojJ9BQO5FNHoQ8Lm0el9wW&#10;a2ubWisjqYn776tCIcdhZr5hZkVvWnEl5xvLCkbDBARxaXXDlYLzaf3yBsIHZI2tZVLwQx6K/GEw&#10;w0zbGx/oegyViBD2GSqoQ+gyKX1Zk0E/tB1x9D6tMxiidJXUDm8Rblo5TpKJNNhwXKixo2VN5dfx&#10;2yh4T5Yyfd4vVpd2dxi5bfq6cR87pZ4e+/kURKA+3MP/7a1WMEnh70v8AT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AwM8YAAADbAAAADwAAAAAAAAAAAAAAAACYAgAAZHJz&#10;L2Rvd25yZXYueG1sUEsFBgAAAAAEAAQA9QAAAIsDAAAAAA==&#10;" filled="f" fillcolor="white [3212]" stroked="f">
                  <v:textbox>
                    <w:txbxContent>
                      <w:p w:rsidR="00EA1036" w:rsidRDefault="00EA1036" w:rsidP="00EA1036">
                        <w:pPr>
                          <w:pStyle w:val="Subtitle"/>
                          <w:rPr>
                            <w:color w:val="C8C8B1" w:themeColor="background2"/>
                          </w:rPr>
                        </w:pPr>
                        <w:r>
                          <w:rPr>
                            <w:color w:val="C8C8B1" w:themeColor="background2"/>
                          </w:rPr>
                          <w:t>Main view of our app</w:t>
                        </w:r>
                      </w:p>
                      <w:p w:rsidR="00EA1036" w:rsidRDefault="00EA1036" w:rsidP="00EA1036">
                        <w:pPr>
                          <w:spacing w:line="480" w:lineRule="auto"/>
                          <w:rPr>
                            <w:color w:val="FFFFFF" w:themeColor="background1"/>
                          </w:rPr>
                        </w:pPr>
                        <w:r>
                          <w:rPr>
                            <w:color w:val="FFFFFF" w:themeColor="background1"/>
                          </w:rPr>
                          <w:t xml:space="preserve">For example, you can choose origin route M5 here. And then you choose origin direction S, origin stop 60, destination route M21, destination </w:t>
                        </w:r>
                        <w:proofErr w:type="gramStart"/>
                        <w:r>
                          <w:rPr>
                            <w:color w:val="FFFFFF" w:themeColor="background1"/>
                          </w:rPr>
                          <w:t>direction  W</w:t>
                        </w:r>
                        <w:proofErr w:type="gramEnd"/>
                        <w:r>
                          <w:rPr>
                            <w:color w:val="FFFFFF" w:themeColor="background1"/>
                          </w:rPr>
                          <w:t xml:space="preserve"> and destination stop 14 as the image shows.</w:t>
                        </w: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txbxContent>
                  </v:textbox>
                </v:shape>
                <w10:wrap type="square" anchorx="margin" anchory="margin"/>
              </v:group>
            </w:pict>
          </mc:Fallback>
        </mc:AlternateContent>
      </w:r>
      <w:r>
        <w:rPr>
          <w:noProof/>
          <w:lang w:eastAsia="zh-CN"/>
        </w:rPr>
        <w:drawing>
          <wp:inline distT="0" distB="0" distL="0" distR="0" wp14:anchorId="4E67B9F9" wp14:editId="7C567074">
            <wp:extent cx="4307681" cy="7658100"/>
            <wp:effectExtent l="0" t="0" r="0" b="0"/>
            <wp:docPr id="65" name="Picture 65" descr="C:\Users\Xin\Downloads\SmartBus-Mobile-Android-master\SmartBus-Mobile-Android-master\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Xin\Downloads\SmartBus-Mobile-Android-master\SmartBus-Mobile-Android-master\screenshot\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6182" cy="7655435"/>
                    </a:xfrm>
                    <a:prstGeom prst="rect">
                      <a:avLst/>
                    </a:prstGeom>
                    <a:noFill/>
                    <a:ln>
                      <a:noFill/>
                    </a:ln>
                  </pic:spPr>
                </pic:pic>
              </a:graphicData>
            </a:graphic>
          </wp:inline>
        </w:drawing>
      </w:r>
    </w:p>
    <w:p w:rsidR="00EA1036" w:rsidRDefault="00EA1036" w:rsidP="007209AD">
      <w:proofErr w:type="gramStart"/>
      <w:r>
        <w:rPr>
          <w:color w:val="FFFFFF" w:themeColor="background1"/>
        </w:rPr>
        <w:t>origin</w:t>
      </w:r>
      <w:proofErr w:type="gramEnd"/>
      <w:r>
        <w:rPr>
          <w:color w:val="FFFFFF" w:themeColor="background1"/>
        </w:rPr>
        <w:t xml:space="preserve"> route, origin direction, origin stop, destination route, destination direction and destination stop</w:t>
      </w:r>
    </w:p>
    <w:p w:rsidR="00EA1036" w:rsidRDefault="00EA1036" w:rsidP="007209AD"/>
    <w:p w:rsidR="00EA1036" w:rsidRDefault="00EA1036" w:rsidP="007209AD">
      <w:r>
        <w:rPr>
          <w:noProof/>
          <w:lang w:eastAsia="zh-CN"/>
        </w:rPr>
        <w:lastRenderedPageBreak/>
        <mc:AlternateContent>
          <mc:Choice Requires="wpg">
            <w:drawing>
              <wp:anchor distT="0" distB="0" distL="182880" distR="182880" simplePos="0" relativeHeight="251692032" behindDoc="0" locked="0" layoutInCell="1" allowOverlap="1" wp14:anchorId="71646675" wp14:editId="33BB979B">
                <wp:simplePos x="0" y="0"/>
                <wp:positionH relativeFrom="margin">
                  <wp:posOffset>4570095</wp:posOffset>
                </wp:positionH>
                <wp:positionV relativeFrom="margin">
                  <wp:posOffset>-217170</wp:posOffset>
                </wp:positionV>
                <wp:extent cx="2048510" cy="9121140"/>
                <wp:effectExtent l="0" t="0" r="8890" b="3810"/>
                <wp:wrapSquare wrapText="bothSides"/>
                <wp:docPr id="71" name="Group 71"/>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72"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036" w:rsidRDefault="00EA1036" w:rsidP="00EA1036">
                              <w:pPr>
                                <w:pStyle w:val="Subtitle"/>
                                <w:rPr>
                                  <w:color w:val="C8C8B1" w:themeColor="background2"/>
                                </w:rPr>
                              </w:pPr>
                              <w:r>
                                <w:rPr>
                                  <w:color w:val="C8C8B1" w:themeColor="background2"/>
                                </w:rPr>
                                <w:t>Main view of our app</w:t>
                              </w:r>
                            </w:p>
                            <w:p w:rsidR="00EA1036" w:rsidRDefault="00EA1036" w:rsidP="00EA1036">
                              <w:pPr>
                                <w:spacing w:line="480" w:lineRule="auto"/>
                                <w:rPr>
                                  <w:color w:val="FFFFFF" w:themeColor="background1"/>
                                </w:rPr>
                              </w:pPr>
                              <w:r>
                                <w:rPr>
                                  <w:color w:val="FFFFFF" w:themeColor="background1"/>
                                </w:rPr>
                                <w:t>After you selected from the lists on the right side, you can click the submit button to send your data through server to the database. Then the app will tell you that “We have got your information” since here we are connected with the server. But if the server is not accessible, it will show “</w:t>
                              </w:r>
                              <w:r w:rsidRPr="00EA1036">
                                <w:rPr>
                                  <w:color w:val="FFFFFF" w:themeColor="background1"/>
                                </w:rPr>
                                <w:t>Sorry. Fail to connect server. Please try later.</w:t>
                              </w:r>
                              <w:proofErr w:type="gramStart"/>
                              <w:r>
                                <w:rPr>
                                  <w:color w:val="FFFFFF" w:themeColor="background1"/>
                                </w:rPr>
                                <w:t>”.</w:t>
                              </w:r>
                              <w:proofErr w:type="gramEnd"/>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71" o:spid="_x0000_s1043" style="position:absolute;margin-left:359.85pt;margin-top:-17.1pt;width:161.3pt;height:718.2pt;z-index:251692032;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MkIvQMAAIYOAAAOAAAAZHJzL2Uyb0RvYy54bWzsV1tvpDYUfq/U/2DxTsCMYQCFrJK5RJXS&#10;drWXH+ABc1HBprYnTLbqf++xGSZMNlXbzW7VSpkHhuPrdz6fz+dw+ebQteieSdUInjn4wncQ47ko&#10;Gl5lzscPWzd2kNKUF7QVnGXOA1POm6vvv7sc+pQFohZtwSSCRbhKhz5zaq371PNUXrOOqgvRMw6d&#10;pZAd1WDKyiskHWD1rvUC34+8QciilyJnSkHreux0ruz6Zcly/XNZKqZRmzmATduntM+deXpXlzSt&#10;JO3rJj/CoF+AoqMNh01PS62ppmgvm8+W6ppcCiVKfZGLzhNl2eTM+gDeYP+JN7dS7HvrS5UOVX+i&#10;Cah9wtMXL5v/dP9WoqbInCV2EKcdnJHdFoEN5Ax9lcKYW9m/79/KY0M1WsbfQyk78w+eoIOl9eFE&#10;KztolENj4JM4xMB+Dn0JDjAmR+LzGk7ns3l5vfmzmUGUGFTetLFn8J3gDD0EkXrkSb2Mp/c17Zml&#10;XxkOJp6Ciad3EF2UVy1DOB65suMMUYYS1d+J/BeFuFjVMIxdSymGmtECYFluAfxsgjEUTEW74UdR&#10;wDHQvRY2pp7lOAqS2A8tGzR9lukgDhYB0D7ni6a9VPqWiQ6Zl8yR4IPdhN7fKT0OnYZYJ0TbFNum&#10;ba1hVMlWrUT3FPSkD4Gd2u47QDy2Yd/8zJ40hXZzvHbsBMMK2yxhD1HNV2+5mcSF2W0EMraAcwDN&#10;9Bk3rah+gygi/k2QuNsoXrpkS0I3Wfqx6+PkJol8kpD19ncDDpO0boqC8buGs0ngmPy9wDheNaM0&#10;rcTRABEcBqH1+wy9ktXuxIwl4eTy3Mmu0XDftU2XOfGMKhMWG15Y2jRt2vHdO4dvKQMOpn/Lig0i&#10;EzdGqyrdieIBYkgKOFtQHNzM8FIL+clBA9xymaN+3VPJHNT+wCEOE0xAi0hbg4TLAAw579nNeyjP&#10;YSk4eAeNrys9XqX7XjZVDTthSwwX1xC7ZWPj6REV4DYGKHTE+u2lunhGqst/XapHOTwrUpDxMllM&#10;oTIpfVLgVxHpeCavIjVX8qtI/3siJZNIPxiF3IgDwuSJRpE+QPt0vXyrxIrJIl5AvQpVSoDDZWiT&#10;+mNyxZBXIhKOZUwcxX7sRy9LrqdcB7nynyQ/P9nEm5i4JIg2LvHXa/d6uyJutMXLcL1Yr1ZrfJ78&#10;TEp9efIzKfg8553XA7vqK141s9w3lh9Q89nc91oGmPL3L8oAfdgdbFUfTkr6vxQGtqKHjx1b5Bw/&#10;zMzX1Ny2hcTj5+PVHwAAAP//AwBQSwMEFAAGAAgAAAAhAKyx1RzgAAAADQEAAA8AAABkcnMvZG93&#10;bnJldi54bWxMj8FOwzAMhu9IvENkJC5oS5pWDErTaUKCK2KDu9dkabXGKU26lbcnO7GbLX/6/f3V&#10;enY9O5kxdJ4UZEsBzFDjdUdWwdfubfEELEQkjb0no+DXBFjXtzcVltqf6dOcttGyFEKhRAVtjEPJ&#10;eWha4zAs/WAo3Q5+dBjTOlquRzyncNdzKcQjd9hR+tDiYF5b0xy3k1OAtjvK/Cff8el9k9kDf8i/&#10;Pyal7u/mzQuwaOb4D8NFP6lDnZz2fiIdWK9glT2vEqpgkRcS2IUQhcyB7dNUCCmB1xW/blH/AQAA&#10;//8DAFBLAQItABQABgAIAAAAIQC2gziS/gAAAOEBAAATAAAAAAAAAAAAAAAAAAAAAABbQ29udGVu&#10;dF9UeXBlc10ueG1sUEsBAi0AFAAGAAgAAAAhADj9If/WAAAAlAEAAAsAAAAAAAAAAAAAAAAALwEA&#10;AF9yZWxzLy5yZWxzUEsBAi0AFAAGAAgAAAAhADgIyQi9AwAAhg4AAA4AAAAAAAAAAAAAAAAALgIA&#10;AGRycy9lMm9Eb2MueG1sUEsBAi0AFAAGAAgAAAAhAKyx1RzgAAAADQEAAA8AAAAAAAAAAAAAAAAA&#10;FwYAAGRycy9kb3ducmV2LnhtbFBLBQYAAAAABAAEAPMAAAAkBwAAAAA=&#10;">
                <v:rect id="Rectangle 18" o:spid="_x0000_s1044"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TMUA&#10;AADbAAAADwAAAGRycy9kb3ducmV2LnhtbESPQWvCQBSE7wX/w/KE3urGHFSiq6jQ4qEgphU8PrPP&#10;JJh9G7NrEvvru0Khx2FmvmEWq95UoqXGlZYVjEcRCOLM6pJzBd9f728zEM4ja6wsk4IHOVgtBy8L&#10;TLTt+EBt6nMRIOwSVFB4XydSuqwgg25ka+LgXWxj0AfZ5FI32AW4qWQcRRNpsOSwUGBN24Kya3o3&#10;Cn729566+FbL9HPTfpwOl3N03Cv1OuzXcxCeev8f/mvvtIJpDM8v4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01MxQAAANsAAAAPAAAAAAAAAAAAAAAAAJgCAABkcnMv&#10;ZG93bnJldi54bWxQSwUGAAAAAAQABAD1AAAAigMAAAAA&#10;" fillcolor="#d1282e [3215]" stroked="f"/>
                <v:rect id="Rectangle 17" o:spid="_x0000_s1045"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2nMAA&#10;AADbAAAADwAAAGRycy9kb3ducmV2LnhtbESPS6vCMBSE94L/IRzBjVxTH3i91Sg+ENz62h+bc9ti&#10;c1KbqPXfG0FwOczMN8x0XptC3KlyuWUFvW4EgjixOudUwfGw+RmDcB5ZY2GZFDzJwXzWbEwx1vbB&#10;O7rvfSoChF2MCjLvy1hKl2Rk0HVtSRy8f1sZ9EFWqdQVPgLcFLIfRSNpMOewkGFJq4ySy/5mFAzN&#10;eMl/vFmffX2SiR3QlaijVLtVLyYgPNX+G/60t1rB7wDeX8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2nMAAAADbAAAADwAAAAAAAAAAAAAAAACYAgAAZHJzL2Rvd25y&#10;ZXYueG1sUEsFBgAAAAAEAAQA9QAAAIUDAAAAAA==&#10;" fillcolor="black [3213]" stroked="f"/>
                <v:shape id="Text Box 14" o:spid="_x0000_s1046"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JcMYA&#10;AADbAAAADwAAAGRycy9kb3ducmV2LnhtbESPQWsCMRSE74L/ITyhF9GsorZujVKVUvVS13rx9ti8&#10;7i7dvCxJqtt/3xQKHoeZ+YZZrFpTiys5X1lWMBomIIhzqysuFJw/XgdPIHxA1lhbJgU/5GG17HYW&#10;mGp744yup1CICGGfooIyhCaV0uclGfRD2xBH79M6gyFKV0jt8BbhppbjJJlJgxXHhRIb2pSUf52+&#10;jYL3ZCPn/cN6e6n32cjt5tM3d9wr9dBrX55BBGrDPfzf3mkFjxP4+xJ/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gJcMYAAADbAAAADwAAAAAAAAAAAAAAAACYAgAAZHJz&#10;L2Rvd25yZXYueG1sUEsFBgAAAAAEAAQA9QAAAIsDAAAAAA==&#10;" filled="f" fillcolor="white [3212]" stroked="f">
                  <v:textbox>
                    <w:txbxContent>
                      <w:p w:rsidR="00EA1036" w:rsidRDefault="00EA1036" w:rsidP="00EA1036">
                        <w:pPr>
                          <w:pStyle w:val="Subtitle"/>
                          <w:rPr>
                            <w:color w:val="C8C8B1" w:themeColor="background2"/>
                          </w:rPr>
                        </w:pPr>
                        <w:r>
                          <w:rPr>
                            <w:color w:val="C8C8B1" w:themeColor="background2"/>
                          </w:rPr>
                          <w:t>Main view of our app</w:t>
                        </w:r>
                      </w:p>
                      <w:p w:rsidR="00EA1036" w:rsidRDefault="00EA1036" w:rsidP="00EA1036">
                        <w:pPr>
                          <w:spacing w:line="480" w:lineRule="auto"/>
                          <w:rPr>
                            <w:color w:val="FFFFFF" w:themeColor="background1"/>
                          </w:rPr>
                        </w:pPr>
                        <w:r>
                          <w:rPr>
                            <w:color w:val="FFFFFF" w:themeColor="background1"/>
                          </w:rPr>
                          <w:t>After you selected from the lists on the right side, you can click the submit button to send your data through server to t</w:t>
                        </w:r>
                        <w:bookmarkStart w:id="1" w:name="_GoBack"/>
                        <w:bookmarkEnd w:id="1"/>
                        <w:r>
                          <w:rPr>
                            <w:color w:val="FFFFFF" w:themeColor="background1"/>
                          </w:rPr>
                          <w:t>he database. Then the app will tell you that “We have got your information” since here we are connected with the server. But if the server is not accessible, it will show “</w:t>
                        </w:r>
                        <w:r w:rsidRPr="00EA1036">
                          <w:rPr>
                            <w:color w:val="FFFFFF" w:themeColor="background1"/>
                          </w:rPr>
                          <w:t>Sorry. Fail to connect server. Please try later.</w:t>
                        </w:r>
                        <w:proofErr w:type="gramStart"/>
                        <w:r>
                          <w:rPr>
                            <w:color w:val="FFFFFF" w:themeColor="background1"/>
                          </w:rPr>
                          <w:t>”.</w:t>
                        </w:r>
                        <w:proofErr w:type="gramEnd"/>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p w:rsidR="00EA1036" w:rsidRDefault="00EA1036" w:rsidP="00EA1036">
                        <w:pPr>
                          <w:spacing w:line="480" w:lineRule="auto"/>
                          <w:rPr>
                            <w:color w:val="FFFFFF" w:themeColor="background1"/>
                          </w:rPr>
                        </w:pPr>
                      </w:p>
                    </w:txbxContent>
                  </v:textbox>
                </v:shape>
                <w10:wrap type="square" anchorx="margin" anchory="margin"/>
              </v:group>
            </w:pict>
          </mc:Fallback>
        </mc:AlternateContent>
      </w:r>
      <w:r>
        <w:rPr>
          <w:noProof/>
          <w:lang w:eastAsia="zh-CN"/>
        </w:rPr>
        <w:drawing>
          <wp:inline distT="0" distB="0" distL="0" distR="0" wp14:anchorId="3FC16807" wp14:editId="79C0B81F">
            <wp:extent cx="4007644" cy="7124700"/>
            <wp:effectExtent l="0" t="0" r="0" b="0"/>
            <wp:docPr id="70" name="Picture 70" descr="C:\Users\Xin\Downloads\SmartBus-Mobile-Android-master\SmartBus-Mobile-Android-master\screen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Xin\Downloads\SmartBus-Mobile-Android-master\SmartBus-Mobile-Android-master\screenshot\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6190" cy="7122116"/>
                    </a:xfrm>
                    <a:prstGeom prst="rect">
                      <a:avLst/>
                    </a:prstGeom>
                    <a:noFill/>
                    <a:ln>
                      <a:noFill/>
                    </a:ln>
                  </pic:spPr>
                </pic:pic>
              </a:graphicData>
            </a:graphic>
          </wp:inline>
        </w:drawing>
      </w:r>
    </w:p>
    <w:p w:rsidR="00EA1036" w:rsidRDefault="00EA1036" w:rsidP="007209AD"/>
    <w:p w:rsidR="00EA1036" w:rsidRDefault="00EA1036" w:rsidP="007209AD"/>
    <w:p w:rsidR="00EA1036" w:rsidRDefault="00EA1036" w:rsidP="007209AD"/>
    <w:p w:rsidR="00EA1036" w:rsidRDefault="00EA1036" w:rsidP="007209AD"/>
    <w:p w:rsidR="00EA1036" w:rsidRDefault="002830AD" w:rsidP="007209AD">
      <w:r>
        <w:rPr>
          <w:noProof/>
          <w:lang w:eastAsia="zh-CN"/>
        </w:rPr>
        <w:lastRenderedPageBreak/>
        <mc:AlternateContent>
          <mc:Choice Requires="wpg">
            <w:drawing>
              <wp:anchor distT="0" distB="0" distL="182880" distR="182880" simplePos="0" relativeHeight="251694080" behindDoc="0" locked="0" layoutInCell="1" allowOverlap="1" wp14:anchorId="15408209" wp14:editId="66C9513C">
                <wp:simplePos x="0" y="0"/>
                <wp:positionH relativeFrom="margin">
                  <wp:posOffset>4574540</wp:posOffset>
                </wp:positionH>
                <wp:positionV relativeFrom="margin">
                  <wp:posOffset>-217170</wp:posOffset>
                </wp:positionV>
                <wp:extent cx="2048510" cy="9121140"/>
                <wp:effectExtent l="0" t="0" r="8890" b="3810"/>
                <wp:wrapSquare wrapText="bothSides"/>
                <wp:docPr id="77" name="Group 77"/>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7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30AD" w:rsidRDefault="002830AD" w:rsidP="002830AD">
                              <w:pPr>
                                <w:pStyle w:val="Subtitle"/>
                                <w:rPr>
                                  <w:color w:val="C8C8B1" w:themeColor="background2"/>
                                </w:rPr>
                              </w:pPr>
                              <w:r>
                                <w:rPr>
                                  <w:color w:val="C8C8B1" w:themeColor="background2"/>
                                </w:rPr>
                                <w:t>Main view of our app</w:t>
                              </w:r>
                            </w:p>
                            <w:p w:rsidR="002830AD" w:rsidRDefault="002830AD" w:rsidP="002830AD">
                              <w:pPr>
                                <w:spacing w:line="480" w:lineRule="auto"/>
                                <w:rPr>
                                  <w:color w:val="FFFFFF" w:themeColor="background1"/>
                                </w:rPr>
                              </w:pPr>
                              <w:r>
                                <w:rPr>
                                  <w:color w:val="FFFFFF" w:themeColor="background1"/>
                                </w:rPr>
                                <w:t>After you clicked submit button, you can click “Show arrival time info” button to show the arrival time information. Then “Show the delay information” will change to the information we requested from the server. This part will show the current bus arrival time and the next bus arrival time at the transfer stop.</w:t>
                              </w: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77" o:spid="_x0000_s1047" style="position:absolute;margin-left:360.2pt;margin-top:-17.1pt;width:161.3pt;height:718.2pt;z-index:251694080;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FDygMAAIYOAAAOAAAAZHJzL2Uyb0RvYy54bWzsV9tu2zgQfV+g/0DoXZEoS7IkxCkSX4IF&#10;stui7X4ALVEXVCJVko6cXey/75C0bDnNYrdNA/QhfpA1vAxnDufMjC7f7rsW3VMhG84WDr7wHURZ&#10;zouGVQvnj08bN3GQVIQVpOWMLpwHKp23V29+uRz6jAa85m1BBQIlTGZDv3BqpfrM82Re047IC95T&#10;BpMlFx1RIIrKKwQZQHvXeoHvx97ARdELnlMpYXRlJ50ro78saa7elaWkCrULB2xT5inMc6uf3tUl&#10;ySpB+rrJD2aQ77CiIw2DQ4+qVkQRtBPNV6q6Jhdc8lJd5LzzeFk2OTU+gDfYf+TNreC73vhSZUPV&#10;H2ECaB/h9N1q89/v3wvUFAtnPncQIx3ckTkWgQzgDH2VwZpb0X/s34vDQGUl7e++FJ3+B0/Q3sD6&#10;cISV7hXKYTDwwyTCgH4OcykOMA4PwOc13M5X+/J6/W87gzjVVnnjwZ6272jO0EMQyRNO8nk4faxJ&#10;Tw38UmMw4gQRbXH6ANFFWNVShBOLlVmngdKQyP6O558lYnxZwzJ6LQQfakoKMAsbL7S9oNhu0IKE&#10;rWg7/MYLuAayU9zE1JMYx0Ga+JFBg2RPIh0kwSwA2Kd4kawXUt1S3iH9snAE+GAOIfd3Utml4xLj&#10;BG+bYtO0rRE0K+myFeieAJ/UPjBb210HFtsx7OufPpNkMK6v16wdzTDE1irMJcqp9pbpTYzr06wh&#10;dgScA9P0nHbTkOoviKLQvwlSdxMnczfchJGbzv3E9XF6k8Z+mIarzd/aOBxmdVMUlN01jI4Ex+H/&#10;C4xDqrHUNBRHA0RwFETG7zPrpai2R2QMCEeXp052jYJ81zbdwkkmUOmwWLPCwKZI09p379x8Axlg&#10;MP4bVIABNm40V2W25cUDxJDgcLfAOMjM8FJz8aeDBshyC0d+2RFBHdT+yiAOUxwCF5EyQhjNAxDE&#10;dGY7nSEsB1Vw8Q6yr0tlU+muF01Vw0nYAMP4NcRu2Zh4OlkFdmsBGGptfXmqpk9Q9ZDWJsx7aaoe&#10;6PAkSYHG83Q2hsrI9JGBP4Sk9k5eSapT8itJfzqSJpBybD39pBlyw/cIh4/KKVJ7GB/Ty0sVVhzO&#10;khlUd+hSAhzNI1PUT8UVQ12Jw8i2MUmc+IkfP6+4Hmsd1MpvKX5+uk7WSeiGQbx2Q3+1cq83y9CN&#10;N3gerWar5XKFz4ufLqnPL366BJ/XvPN+YFv9wFQzqX22/YCez9S+1zZAt7//0Qao/XZvunoToacS&#10;/PM3Bqajh48d0+QcPsz019RUNo3E6fPx6h8AAAD//wMAUEsDBBQABgAIAAAAIQDzYvK63wAAAA0B&#10;AAAPAAAAZHJzL2Rvd25yZXYueG1sTI/BTsMwDIbvSLxDZCQuaEuWVIBK02lCgitiG/es8dJqTVKa&#10;dCtvj3eCmy1/+v391Xr2PTvjmLoYNKyWAhiGJtouOA373dviGVjKJljTx4AafjDBur69qUxp4yV8&#10;4nmbHaOQkEqjoc15KDlPTYvepGUcMNDtGEdvMq2j43Y0Fwr3PZdCPHJvukAfWjPga4vNaTt5DcZ1&#10;J6m+1Y5P75uVO/IH9fUxaX1/N29egGWc8x8MV31Sh5qcDnEKNrFew5MUBaEaFqqQwK6EKBTVO9BU&#10;CCmB1xX/36L+BQAA//8DAFBLAQItABQABgAIAAAAIQC2gziS/gAAAOEBAAATAAAAAAAAAAAAAAAA&#10;AAAAAABbQ29udGVudF9UeXBlc10ueG1sUEsBAi0AFAAGAAgAAAAhADj9If/WAAAAlAEAAAsAAAAA&#10;AAAAAAAAAAAALwEAAF9yZWxzLy5yZWxzUEsBAi0AFAAGAAgAAAAhAKTmEUPKAwAAhg4AAA4AAAAA&#10;AAAAAAAAAAAALgIAAGRycy9lMm9Eb2MueG1sUEsBAi0AFAAGAAgAAAAhAPNi8rrfAAAADQEAAA8A&#10;AAAAAAAAAAAAAAAAJAYAAGRycy9kb3ducmV2LnhtbFBLBQYAAAAABAAEAPMAAAAwBwAAAAA=&#10;">
                <v:rect id="Rectangle 18" o:spid="_x0000_s1048"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96psMA&#10;AADbAAAADwAAAGRycy9kb3ducmV2LnhtbERPy2rCQBTdC/7DcAvdmUldVEkzSiu0dCEEo0KXt5lr&#10;Epq5k2YmD/36zqLg8nDe6XYyjRioc7VlBU9RDIK4sLrmUsHp+L5Yg3AeWWNjmRRcycF2M5+lmGg7&#10;8oGG3JcihLBLUEHlfZtI6YqKDLrItsSBu9jOoA+wK6XucAzhppHLOH6WBmsODRW2tKuo+Ml7o+CW&#10;9RONy99W5vu34ePrcPmOz5lSjw/T6wsIT5O/i//dn1rBKowN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96psMAAADbAAAADwAAAAAAAAAAAAAAAACYAgAAZHJzL2Rv&#10;d25yZXYueG1sUEsFBgAAAAAEAAQA9QAAAIgDAAAAAA==&#10;" fillcolor="#d1282e [3215]" stroked="f"/>
                <v:rect id="Rectangle 17" o:spid="_x0000_s1049"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BdsAA&#10;AADbAAAADwAAAGRycy9kb3ducmV2LnhtbESPS6vCMBSE94L/IRzhbkRTH/ioRtF7Edz62h+bY1ts&#10;TmqTq/XfG0FwOczMN8x8WZtC3KlyuWUFvW4EgjixOudUwfGw6UxAOI+ssbBMCp7kYLloNuYYa/vg&#10;Hd33PhUBwi5GBZn3ZSylSzIy6Lq2JA7exVYGfZBVKnWFjwA3hexH0UgazDksZFjSb0bJdf9vFAzN&#10;ZM1T3vydfX2SiR3Qjait1E+rXs1AeKr9N/xpb7WC8RTeX8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eBdsAAAADbAAAADwAAAAAAAAAAAAAAAACYAgAAZHJzL2Rvd25y&#10;ZXYueG1sUEsFBgAAAAAEAAQA9QAAAIUDAAAAAA==&#10;" fillcolor="black [3213]" stroked="f"/>
                <v:shape id="Text Box 14" o:spid="_x0000_s1050"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Z/VMIA&#10;AADbAAAADwAAAGRycy9kb3ducmV2LnhtbERPy4rCMBTdC/MP4QqzEU0VFO0YxQfiY+NjZjO7S3Nt&#10;yzQ3Jclo/XuzEFwezns6b0wlbuR8aVlBv5eAIM6sLjlX8PO96Y5B+ICssbJMCh7kYT77aE0x1fbO&#10;Z7pdQi5iCPsUFRQh1KmUPivIoO/ZmjhyV+sMhghdLrXDeww3lRwkyUgaLDk2FFjTqqDs7/JvFByT&#10;lZx0Dsv1b7U/991uMty6016pz3az+AIRqAlv8cu90wrGcX38En+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ln9UwgAAANsAAAAPAAAAAAAAAAAAAAAAAJgCAABkcnMvZG93&#10;bnJldi54bWxQSwUGAAAAAAQABAD1AAAAhwMAAAAA&#10;" filled="f" fillcolor="white [3212]" stroked="f">
                  <v:textbox>
                    <w:txbxContent>
                      <w:p w:rsidR="002830AD" w:rsidRDefault="002830AD" w:rsidP="002830AD">
                        <w:pPr>
                          <w:pStyle w:val="Subtitle"/>
                          <w:rPr>
                            <w:color w:val="C8C8B1" w:themeColor="background2"/>
                          </w:rPr>
                        </w:pPr>
                        <w:r>
                          <w:rPr>
                            <w:color w:val="C8C8B1" w:themeColor="background2"/>
                          </w:rPr>
                          <w:t>Main view of our app</w:t>
                        </w:r>
                      </w:p>
                      <w:p w:rsidR="002830AD" w:rsidRDefault="002830AD" w:rsidP="002830AD">
                        <w:pPr>
                          <w:spacing w:line="480" w:lineRule="auto"/>
                          <w:rPr>
                            <w:color w:val="FFFFFF" w:themeColor="background1"/>
                          </w:rPr>
                        </w:pPr>
                        <w:r>
                          <w:rPr>
                            <w:color w:val="FFFFFF" w:themeColor="background1"/>
                          </w:rPr>
                          <w:t>After you clicked submit button, you can click “Show arrival time info” button to show the arrival time information. Then “Show the delay information” will change to the information we requested from the server. This part will show the current bus arrival time and the next bus arrival time at the transfer stop.</w:t>
                        </w: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txbxContent>
                  </v:textbox>
                </v:shape>
                <w10:wrap type="square" anchorx="margin" anchory="margin"/>
              </v:group>
            </w:pict>
          </mc:Fallback>
        </mc:AlternateContent>
      </w:r>
    </w:p>
    <w:p w:rsidR="002830AD" w:rsidRDefault="00EA1036" w:rsidP="007209AD">
      <w:r>
        <w:rPr>
          <w:noProof/>
          <w:lang w:eastAsia="zh-CN"/>
        </w:rPr>
        <w:drawing>
          <wp:inline distT="0" distB="0" distL="0" distR="0" wp14:anchorId="18CFC328" wp14:editId="757E9C56">
            <wp:extent cx="4361260" cy="7753350"/>
            <wp:effectExtent l="0" t="0" r="1270" b="0"/>
            <wp:docPr id="75" name="Picture 75" descr="C:\Users\Xin\Downloads\SmartBus-Mobile-Android-master\SmartBus-Mobile-Android-master\screen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Xin\Downloads\SmartBus-Mobile-Android-master\SmartBus-Mobile-Android-master\screenshot\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504" cy="7750229"/>
                    </a:xfrm>
                    <a:prstGeom prst="rect">
                      <a:avLst/>
                    </a:prstGeom>
                    <a:noFill/>
                    <a:ln>
                      <a:noFill/>
                    </a:ln>
                  </pic:spPr>
                </pic:pic>
              </a:graphicData>
            </a:graphic>
          </wp:inline>
        </w:drawing>
      </w:r>
    </w:p>
    <w:p w:rsidR="002830AD" w:rsidRDefault="002830AD" w:rsidP="007209AD"/>
    <w:p w:rsidR="002830AD" w:rsidRDefault="002830AD" w:rsidP="007209AD">
      <w:r>
        <w:rPr>
          <w:noProof/>
          <w:lang w:eastAsia="zh-CN"/>
        </w:rPr>
        <w:lastRenderedPageBreak/>
        <mc:AlternateContent>
          <mc:Choice Requires="wpg">
            <w:drawing>
              <wp:anchor distT="0" distB="0" distL="182880" distR="182880" simplePos="0" relativeHeight="251696128" behindDoc="0" locked="0" layoutInCell="1" allowOverlap="1" wp14:anchorId="613C562E" wp14:editId="62C31EB7">
                <wp:simplePos x="0" y="0"/>
                <wp:positionH relativeFrom="margin">
                  <wp:posOffset>4574540</wp:posOffset>
                </wp:positionH>
                <wp:positionV relativeFrom="margin">
                  <wp:posOffset>-217170</wp:posOffset>
                </wp:positionV>
                <wp:extent cx="2048510" cy="9121140"/>
                <wp:effectExtent l="0" t="0" r="8890" b="3810"/>
                <wp:wrapSquare wrapText="bothSides"/>
                <wp:docPr id="81" name="Group 81"/>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82"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30AD" w:rsidRDefault="002830AD" w:rsidP="002830AD">
                              <w:pPr>
                                <w:pStyle w:val="Subtitle"/>
                                <w:rPr>
                                  <w:color w:val="C8C8B1" w:themeColor="background2"/>
                                </w:rPr>
                              </w:pPr>
                              <w:r>
                                <w:rPr>
                                  <w:color w:val="C8C8B1" w:themeColor="background2"/>
                                </w:rPr>
                                <w:t>Main view of our app</w:t>
                              </w:r>
                            </w:p>
                            <w:p w:rsidR="002830AD" w:rsidRDefault="002830AD" w:rsidP="002830AD">
                              <w:pPr>
                                <w:spacing w:line="480" w:lineRule="auto"/>
                                <w:rPr>
                                  <w:color w:val="FFFFFF" w:themeColor="background1"/>
                                </w:rPr>
                              </w:pPr>
                              <w:r>
                                <w:rPr>
                                  <w:color w:val="FFFFFF" w:themeColor="background1"/>
                                </w:rPr>
                                <w:t>This is the update version. It can show not only the arrival time information, but also the transfer stop id and destination stop id.</w:t>
                              </w: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81" o:spid="_x0000_s1051" style="position:absolute;margin-left:360.2pt;margin-top:-17.1pt;width:161.3pt;height:718.2pt;z-index:251696128;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zTvAMAAIYOAAAOAAAAZHJzL2Uyb0RvYy54bWzsV1tvpDYUfq/U/2DxTsCMYQBlskrmElVK&#10;29VefoAHzEUFm9qeQLbqf++xGSZMNlXbzW7VSpkHhuPrdz6fz+dw+WZoG3TPpKoFXzn4wncQ45nI&#10;a16unI8fdm7sIKUpz2kjOFs5D0w5b66+/+6y71IWiEo0OZMIFuEq7buVU2ndpZ6nsoq1VF2IjnHo&#10;LIRsqQZTll4uaQ+rt40X+H7k9ULmnRQZUwpaN2Onc2XXLwqW6Z+LQjGNmpUD2LR9Svvcm6d3dUnT&#10;UtKuqrMjDPoFKFpac9j0tNSGaooOsv5sqbbOpFCi0BeZaD1RFHXGrA/gDfafeHMrxaGzvpRpX3Yn&#10;moDaJzx98bLZT/dvJarzlRNjB3HawhnZbRHYQE7flSmMuZXd++6tPDaUo2X8HQrZmn/wBA2W1ocT&#10;rWzQKIPGwCdxiIH9DPoSHGBMjsRnFZzOZ/OyavtnM4MoMai8aWPP4DvB6TsIIvXIk3oZT+8r2jFL&#10;vzIcTDwFE0/vILooLxuGcDxyZccZogwlqrsT2S8KcbGuYBi7llL0FaM5wLLcAvjZBGMomIr2/Y8i&#10;h2OgBy1sTD3LcRQksR9aNmj6LNNBHCwCoH3OF007qfQtEy0yLytHgg92E3p/p/Q4dBpinRBNne/q&#10;prGGUSVbNxLdU9CTHgI7tTm0gHhsw775mT1pCu3meO3YCYYVtlnCHqKar95wM4kLs9sIZGwB5wCa&#10;6TNuWlH9BlFE/JsgcXdRvHTJjoRusvRj18fJTRL5JCGb3e8GHCZpVec543c1Z5PAMfl7gXG8akZp&#10;WomjHiI4DELr9xl6Jcv9iRlLwsnluZNtreG+a+oWBDejyoTFlueWNk3rZnz3zuFbyoCD6d+yYoPI&#10;xI3Rqkr3In+AGJICzhYUBzczvFRCfnJQD7fcylG/HqhkDmp+4BCHCSagRaStQcJlAIac9+znPZRn&#10;sBQcvIPG17Uer9JDJ+uygp2wJYaLa4jdorbx9IgKcBsDFDpi/fZSXTwj1eW/LtWjHJ4VKch4mSym&#10;UJmUPinwq4h0PJNXkZor+VWk/z2RkkmkH4xCbsSAMHmiUaQHaJ+ul2+VWDFZxAuoV6FKCXC4DG1S&#10;f0yuGPJKRMKxjImj2I/96GXJ9ZTrIFf+k+TnJ9t4GxOXBNHWJf5m417v1sSNdngZbhab9XqDz5Of&#10;SakvT34mBZ/nvPN6YF9+xatmlvvG8gNqPpv7XssAU/7+RRmgh/1gq/pTtvu/FAa2ooePHVvkHD/M&#10;zNfU3LaFxOPn49UfAAAA//8DAFBLAwQUAAYACAAAACEA82Lyut8AAAANAQAADwAAAGRycy9kb3du&#10;cmV2LnhtbEyPwU7DMAyG70i8Q2QkLmhLllSAStNpQoIrYhv3rPHSak1SmnQrb493gpstf/r9/dV6&#10;9j0745i6GDSslgIYhibaLjgN+93b4hlYyiZY08eAGn4wwbq+valMaeMlfOJ5mx2jkJBKo6HNeSg5&#10;T02L3qRlHDDQ7RhHbzKto+N2NBcK9z2XQjxyb7pAH1oz4GuLzWk7eQ3GdSepvtWOT++blTvyB/X1&#10;MWl9fzdvXoBlnPMfDFd9UoeanA5xCjaxXsOTFAWhGhaqkMCuhCgU1TvQVAgpgdcV/9+i/gUAAP//&#10;AwBQSwECLQAUAAYACAAAACEAtoM4kv4AAADhAQAAEwAAAAAAAAAAAAAAAAAAAAAAW0NvbnRlbnRf&#10;VHlwZXNdLnhtbFBLAQItABQABgAIAAAAIQA4/SH/1gAAAJQBAAALAAAAAAAAAAAAAAAAAC8BAABf&#10;cmVscy8ucmVsc1BLAQItABQABgAIAAAAIQA6nIzTvAMAAIYOAAAOAAAAAAAAAAAAAAAAAC4CAABk&#10;cnMvZTJvRG9jLnhtbFBLAQItABQABgAIAAAAIQDzYvK63wAAAA0BAAAPAAAAAAAAAAAAAAAAABYG&#10;AABkcnMvZG93bnJldi54bWxQSwUGAAAAAAQABADzAAAAIgcAAAAA&#10;">
                <v:rect id="Rectangle 18" o:spid="_x0000_s1052"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I9a8QA&#10;AADbAAAADwAAAGRycy9kb3ducmV2LnhtbESPQWvCQBSE7wX/w/IEb3VjDiLRVVSw9CCIaQsen9ln&#10;Esy+jdk1if56t1DocZiZb5jFqjeVaKlxpWUFk3EEgjizuuRcwffX7n0GwnlkjZVlUvAgB6vl4G2B&#10;ibYdH6lNfS4ChF2CCgrv60RKlxVk0I1tTRy8i20M+iCbXOoGuwA3lYyjaCoNlhwWCqxpW1B2Te9G&#10;wfNw76mLb7VM95v243S8nKOfg1KjYb+eg/DU+//wX/tTK5jF8Psl/AC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SPWvEAAAA2wAAAA8AAAAAAAAAAAAAAAAAmAIAAGRycy9k&#10;b3ducmV2LnhtbFBLBQYAAAAABAAEAPUAAACJAwAAAAA=&#10;" fillcolor="#d1282e [3215]" stroked="f"/>
                <v:rect id="Rectangle 17" o:spid="_x0000_s1053"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Gu8EA&#10;AADbAAAADwAAAGRycy9kb3ducmV2LnhtbESPQWvCQBSE74L/YXmCF9FNjUgaXcW2BLwa2/sz+5oE&#10;s29jdmvSf+8WCh6HmfmG2e4H04g7da62rOBlEYEgLqyuuVTwec7mCQjnkTU2lknBLznY78ajLaba&#10;9nyie+5LESDsUlRQed+mUrqiIoNuYVvi4H3bzqAPsiul7rAPcNPIZRStpcGaw0KFLb1XVFzzH6Ng&#10;ZZI3fuXs4+KHL1nYmG5EM6Wmk+GwAeFp8M/wf/uoFSQx/H0JP0D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axrvBAAAA2wAAAA8AAAAAAAAAAAAAAAAAmAIAAGRycy9kb3du&#10;cmV2LnhtbFBLBQYAAAAABAAEAPUAAACGAwAAAAA=&#10;" fillcolor="black [3213]" stroked="f"/>
                <v:shape id="Text Box 14" o:spid="_x0000_s1054"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15V8YA&#10;AADbAAAADwAAAGRycy9kb3ducmV2LnhtbESPzWsCMRTE70L/h/AKXkSzSlt0NYofFLWX+nXx9ti8&#10;7i7dvCxJ1PW/bwqCx2FmfsNMZo2pxJWcLy0r6PcSEMSZ1SXnCk7Hz+4QhA/IGivLpOBOHmbTl9YE&#10;U21vvKfrIeQiQtinqKAIoU6l9FlBBn3P1sTR+7HOYIjS5VI7vEW4qeQgST6kwZLjQoE1LQvKfg8X&#10;o+A7WcpR52uxOlfbfd9tRu9rt9sq1X5t5mMQgZrwDD/aG61g+Ab/X+IP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15V8YAAADbAAAADwAAAAAAAAAAAAAAAACYAgAAZHJz&#10;L2Rvd25yZXYueG1sUEsFBgAAAAAEAAQA9QAAAIsDAAAAAA==&#10;" filled="f" fillcolor="white [3212]" stroked="f">
                  <v:textbox>
                    <w:txbxContent>
                      <w:p w:rsidR="002830AD" w:rsidRDefault="002830AD" w:rsidP="002830AD">
                        <w:pPr>
                          <w:pStyle w:val="Subtitle"/>
                          <w:rPr>
                            <w:color w:val="C8C8B1" w:themeColor="background2"/>
                          </w:rPr>
                        </w:pPr>
                        <w:r>
                          <w:rPr>
                            <w:color w:val="C8C8B1" w:themeColor="background2"/>
                          </w:rPr>
                          <w:t>Main view of our app</w:t>
                        </w:r>
                      </w:p>
                      <w:p w:rsidR="002830AD" w:rsidRDefault="002830AD" w:rsidP="002830AD">
                        <w:pPr>
                          <w:spacing w:line="480" w:lineRule="auto"/>
                          <w:rPr>
                            <w:color w:val="FFFFFF" w:themeColor="background1"/>
                          </w:rPr>
                        </w:pPr>
                        <w:r>
                          <w:rPr>
                            <w:color w:val="FFFFFF" w:themeColor="background1"/>
                          </w:rPr>
                          <w:t>This is the update version. It can show not only the arrival time information, but also the transfer stop id and destination stop id.</w:t>
                        </w: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p w:rsidR="002830AD" w:rsidRDefault="002830AD" w:rsidP="002830AD">
                        <w:pPr>
                          <w:spacing w:line="480" w:lineRule="auto"/>
                          <w:rPr>
                            <w:color w:val="FFFFFF" w:themeColor="background1"/>
                          </w:rPr>
                        </w:pPr>
                      </w:p>
                    </w:txbxContent>
                  </v:textbox>
                </v:shape>
                <w10:wrap type="square" anchorx="margin" anchory="margin"/>
              </v:group>
            </w:pict>
          </mc:Fallback>
        </mc:AlternateContent>
      </w:r>
      <w:r>
        <w:rPr>
          <w:noProof/>
          <w:lang w:eastAsia="zh-CN"/>
        </w:rPr>
        <w:drawing>
          <wp:inline distT="0" distB="0" distL="0" distR="0" wp14:anchorId="2A619424" wp14:editId="7C7CF7D3">
            <wp:extent cx="4184452" cy="7439025"/>
            <wp:effectExtent l="0" t="0" r="6985" b="0"/>
            <wp:docPr id="76" name="Picture 76" descr="C:\Users\Xin\Downloads\SmartBus-Mobile-Android-master\SmartBus-Mobile-Android-master\screen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Xin\Downloads\SmartBus-Mobile-Android-master\SmartBus-Mobile-Android-master\screenshot\6-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2851" cy="7436178"/>
                    </a:xfrm>
                    <a:prstGeom prst="rect">
                      <a:avLst/>
                    </a:prstGeom>
                    <a:noFill/>
                    <a:ln>
                      <a:noFill/>
                    </a:ln>
                  </pic:spPr>
                </pic:pic>
              </a:graphicData>
            </a:graphic>
          </wp:inline>
        </w:drawing>
      </w:r>
    </w:p>
    <w:p w:rsidR="002830AD" w:rsidRDefault="002830AD" w:rsidP="007209AD"/>
    <w:p w:rsidR="002830AD" w:rsidRDefault="002830AD" w:rsidP="007209AD"/>
    <w:p w:rsidR="002830AD" w:rsidRDefault="002830AD" w:rsidP="007209AD"/>
    <w:p w:rsidR="00AE3490" w:rsidRDefault="00AE3490" w:rsidP="007209AD">
      <w:r>
        <w:rPr>
          <w:noProof/>
          <w:lang w:eastAsia="zh-CN"/>
        </w:rPr>
        <w:lastRenderedPageBreak/>
        <mc:AlternateContent>
          <mc:Choice Requires="wpg">
            <w:drawing>
              <wp:anchor distT="0" distB="0" distL="182880" distR="182880" simplePos="0" relativeHeight="251698176" behindDoc="0" locked="0" layoutInCell="1" allowOverlap="1" wp14:anchorId="5AB42993" wp14:editId="4CABDA66">
                <wp:simplePos x="0" y="0"/>
                <wp:positionH relativeFrom="margin">
                  <wp:posOffset>4570095</wp:posOffset>
                </wp:positionH>
                <wp:positionV relativeFrom="margin">
                  <wp:posOffset>-217170</wp:posOffset>
                </wp:positionV>
                <wp:extent cx="2048510" cy="9121140"/>
                <wp:effectExtent l="0" t="0" r="8890" b="3810"/>
                <wp:wrapSquare wrapText="bothSides"/>
                <wp:docPr id="86" name="Group 86"/>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87"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490" w:rsidRDefault="00AE3490" w:rsidP="00AE3490">
                              <w:pPr>
                                <w:pStyle w:val="Subtitle"/>
                                <w:rPr>
                                  <w:color w:val="C8C8B1" w:themeColor="background2"/>
                                </w:rPr>
                              </w:pPr>
                              <w:r>
                                <w:rPr>
                                  <w:color w:val="C8C8B1" w:themeColor="background2"/>
                                </w:rPr>
                                <w:t>Main view of our app</w:t>
                              </w:r>
                            </w:p>
                            <w:p w:rsidR="00AE3490" w:rsidRDefault="00AE3490" w:rsidP="00AE3490">
                              <w:pPr>
                                <w:spacing w:line="480" w:lineRule="auto"/>
                                <w:rPr>
                                  <w:color w:val="FFFFFF" w:themeColor="background1"/>
                                </w:rPr>
                              </w:pPr>
                              <w:proofErr w:type="gramStart"/>
                              <w:r>
                                <w:rPr>
                                  <w:color w:val="FFFFFF" w:themeColor="background1"/>
                                </w:rPr>
                                <w:t>If you want to hold the request (to request the transfer bus and let it wait for you), you can click the “request” button at the bottom.</w:t>
                              </w:r>
                              <w:proofErr w:type="gramEnd"/>
                              <w:r>
                                <w:rPr>
                                  <w:color w:val="FFFFFF" w:themeColor="background1"/>
                                </w:rPr>
                                <w:t xml:space="preserve"> </w:t>
                              </w:r>
                              <w:proofErr w:type="gramStart"/>
                              <w:r>
                                <w:rPr>
                                  <w:color w:val="FFFFFF" w:themeColor="background1"/>
                                </w:rPr>
                                <w:t>An</w:t>
                              </w:r>
                              <w:proofErr w:type="gramEnd"/>
                              <w:r>
                                <w:rPr>
                                  <w:color w:val="FFFFFF" w:themeColor="background1"/>
                                </w:rPr>
                                <w:t xml:space="preserve"> then a popup window shows up and ask you whether you are sure to hold the request. Since sometimes we may click a wrong button with no intent. With this we can avoid the unnecessary touch from the user. If you are sure, then you can click the “Hold Request” button on this window.</w:t>
                              </w: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86" o:spid="_x0000_s1055" style="position:absolute;margin-left:359.85pt;margin-top:-17.1pt;width:161.3pt;height:718.2pt;z-index:251698176;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stxgMAAIYOAAAOAAAAZHJzL2Uyb0RvYy54bWzsV21vpDYQ/l7p/oPFdwJmgQWUzSnZl6hS&#10;rj31rj/AC+ZFBZva3kBa3X/v2F42bC5Ve29VT8p+YBm/jGcezzMzXL4euxbdUyEbzlYOvvAdRFnO&#10;i4ZVK+fX9zs3cZBUhBWk5YyunAcqnddXr364HPqMBrzmbUEFAiVMZkO/cmql+szzZF7TjsgL3lMG&#10;kyUXHVEgisorBBlAe9d6ge/H3sBF0QueUylhdGMnnSujvyxprn4uS0kValcO2KbMU5jnXj+9q0uS&#10;VYL0dZMfzSCfYUVHGgaHnlRtiCLoIJqPVHVNLrjkpbrIeefxsmxyanwAb7D/xJtbwQ+98aXKhqo/&#10;wQTQPsHps9XmP92/FagpVk4SO4iRDu7IHItABnCGvspgza3o3/VvxXGgspL2dyxFp//BEzQaWB9O&#10;sNJRoRwGAz9MIgzo5zCX4gDj8Ah8XsPtfLQvr7d/tzOIU22VNx3saftO5gw9BJF8xEl+GU7vatJT&#10;A7/UGEw4LSecfoHoIqxqKcKJxcqs00BpSGR/x/PfJGJ8XcMyei0EH2pKCjALGy+0vaDYbtCChK1o&#10;P7zhBVwDOShuYupZjOMgTfzIoEGyZ5EOkmARAOxzvEjWC6luKe+Qflk5Anwwh5D7O6ns0mmJcYK3&#10;TbFr2tYImpV03Qp0T4BPagzM1vbQgcV2DPv6p88kGYzr6zVrJzMMsbUKc4lyrr1lehPj+jRriB0B&#10;58A0PafdNKT6E6Io9G+C1N3FydINd2Hkpks/cX2c3qSxH6bhZvdBG4fDrG6KgrK7htGJ4Dj8d4Fx&#10;TDWWmobiaIAIjoLI+H1mvRTV/oSMAeHk8tzJrlGQ79qmA8LNoNJhsWWFgU2RprXv3rn5BjLAYPo3&#10;qAADbNxorspsz4sHiCHB4W6BcZCZ4aXm4g8HDZDlVo78/UAEdVD7I4M4THEIXETKCGG0DEAQ85n9&#10;fIawHFTBxTvIvq6VTaWHXjRVDSdhAwzj1xC7ZWPi6dEqsFsLwFBr67enKhQfm9JmVF3+51Q90uFZ&#10;kgKNl+liCpWJ6RMDvwpJ7Z28kFSn5BeS/v9Imk4kfa8ZcsNHhMMnHEVqhPEpvXyrworDRbKAlAFd&#10;SoCjZWSK+mNxxVBX4jCybUwSJ37imxbp1Ix8cnE91TqolZ9S/Px0m2yT0A2DeOuG/mbjXu/WoRvv&#10;8DLaLDbr9QafFz9dUr+8+OkSfF7zzvuBffUVU82s9tn2A2A2te+lDdDt7z+0AWrcj7arn5j0vTQG&#10;pqOHjx3T5Bw/zPTX1Fw2jcTj5+PVXwAAAP//AwBQSwMEFAAGAAgAAAAhAKyx1RzgAAAADQEAAA8A&#10;AABkcnMvZG93bnJldi54bWxMj8FOwzAMhu9IvENkJC5oS5pWDErTaUKCK2KDu9dkabXGKU26lbcn&#10;O7GbLX/6/f3VenY9O5kxdJ4UZEsBzFDjdUdWwdfubfEELEQkjb0no+DXBFjXtzcVltqf6dOcttGy&#10;FEKhRAVtjEPJeWha4zAs/WAo3Q5+dBjTOlquRzyncNdzKcQjd9hR+tDiYF5b0xy3k1OAtjvK/Cff&#10;8el9k9kDf8i/Pyal7u/mzQuwaOb4D8NFP6lDnZz2fiIdWK9glT2vEqpgkRcS2IUQhcyB7dNUCCmB&#10;1xW/blH/AQAA//8DAFBLAQItABQABgAIAAAAIQC2gziS/gAAAOEBAAATAAAAAAAAAAAAAAAAAAAA&#10;AABbQ29udGVudF9UeXBlc10ueG1sUEsBAi0AFAAGAAgAAAAhADj9If/WAAAAlAEAAAsAAAAAAAAA&#10;AAAAAAAALwEAAF9yZWxzLy5yZWxzUEsBAi0AFAAGAAgAAAAhAOAk6y3GAwAAhg4AAA4AAAAAAAAA&#10;AAAAAAAALgIAAGRycy9lMm9Eb2MueG1sUEsBAi0AFAAGAAgAAAAhAKyx1RzgAAAADQEAAA8AAAAA&#10;AAAAAAAAAAAAIAYAAGRycy9kb3ducmV2LnhtbFBLBQYAAAAABAAEAPMAAAAtBwAAAAA=&#10;">
                <v:rect id="Rectangle 18" o:spid="_x0000_s1056"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We88QA&#10;AADbAAAADwAAAGRycy9kb3ducmV2LnhtbESPQWvCQBSE7wX/w/IEb3WjByvRVVSoeCiIUcHjM/tM&#10;gtm3aXZN0v56Vyj0OMzMN8x82ZlSNFS7wrKC0TACQZxaXXCm4HT8fJ+CcB5ZY2mZFPyQg+Wi9zbH&#10;WNuWD9QkPhMBwi5GBbn3VSylS3My6Ia2Ig7ezdYGfZB1JnWNbYCbUo6jaCINFhwWcqxok1N6Tx5G&#10;we/+0VE7/q5k8rVutpfD7Rqd90oN+t1qBsJT5//Df+2dVjD9gNeX8AP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lnvPEAAAA2wAAAA8AAAAAAAAAAAAAAAAAmAIAAGRycy9k&#10;b3ducmV2LnhtbFBLBQYAAAAABAAEAPUAAACJAwAAAAA=&#10;" fillcolor="#d1282e [3215]" stroked="f"/>
                <v:rect id="Rectangle 17" o:spid="_x0000_s1057"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Uyr0A&#10;AADbAAAADwAAAGRycy9kb3ducmV2LnhtbERPy4rCMBTdD/gP4QqzGTT1gdRqWtRBcOtrf22ubbG5&#10;qU3U+vdmMTDLw3kvs87U4kmtqywrGA0jEMS51RUXCk7H7SAG4TyyxtoyKXiTgyztfS0x0fbFe3oe&#10;fCFCCLsEFZTeN4mULi/JoBvahjhwV9sa9AG2hdQtvkK4qeU4imbSYMWhocSGNiXlt8PDKJiaeM1z&#10;3v5efHeWuZ3QnehHqe9+t1qA8NT5f/Gfe6cVxGFs+BJ+gEw/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5Uyr0AAADbAAAADwAAAAAAAAAAAAAAAACYAgAAZHJzL2Rvd25yZXYu&#10;eG1sUEsFBgAAAAAEAAQA9QAAAIIDAAAAAA==&#10;" fillcolor="black [3213]" stroked="f"/>
                <v:shape id="Text Box 14" o:spid="_x0000_s1058"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WycYA&#10;AADbAAAADwAAAGRycy9kb3ducmV2LnhtbESPS2vDMBCE74H+B7GFXkIjJ9ASO5FNHoQ8Lm0el9wW&#10;a2ubWisjqYn776tCocdhZr5h5kVvWnEj5xvLCsajBARxaXXDlYLLefM8BeEDssbWMin4Jg9F/jCY&#10;Y6btnY90O4VKRAj7DBXUIXSZlL6syaAf2Y44eh/WGQxRukpqh/cIN62cJMmrNNhwXKixo1VN5efp&#10;yyh4S1YyHR6W62u7P47dLn3Zuve9Uk+P/WIGIlAf/sN/7Z1WME3h90v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zWycYAAADbAAAADwAAAAAAAAAAAAAAAACYAgAAZHJz&#10;L2Rvd25yZXYueG1sUEsFBgAAAAAEAAQA9QAAAIsDAAAAAA==&#10;" filled="f" fillcolor="white [3212]" stroked="f">
                  <v:textbox>
                    <w:txbxContent>
                      <w:p w:rsidR="00AE3490" w:rsidRDefault="00AE3490" w:rsidP="00AE3490">
                        <w:pPr>
                          <w:pStyle w:val="Subtitle"/>
                          <w:rPr>
                            <w:color w:val="C8C8B1" w:themeColor="background2"/>
                          </w:rPr>
                        </w:pPr>
                        <w:r>
                          <w:rPr>
                            <w:color w:val="C8C8B1" w:themeColor="background2"/>
                          </w:rPr>
                          <w:t>Main view of our app</w:t>
                        </w:r>
                      </w:p>
                      <w:p w:rsidR="00AE3490" w:rsidRDefault="00AE3490" w:rsidP="00AE3490">
                        <w:pPr>
                          <w:spacing w:line="480" w:lineRule="auto"/>
                          <w:rPr>
                            <w:color w:val="FFFFFF" w:themeColor="background1"/>
                          </w:rPr>
                        </w:pPr>
                        <w:proofErr w:type="gramStart"/>
                        <w:r>
                          <w:rPr>
                            <w:color w:val="FFFFFF" w:themeColor="background1"/>
                          </w:rPr>
                          <w:t>If you want to hold the request (to request the transfer bus and let it wait for you), you can click the “request” button at the bottom.</w:t>
                        </w:r>
                        <w:proofErr w:type="gramEnd"/>
                        <w:r>
                          <w:rPr>
                            <w:color w:val="FFFFFF" w:themeColor="background1"/>
                          </w:rPr>
                          <w:t xml:space="preserve"> </w:t>
                        </w:r>
                        <w:proofErr w:type="gramStart"/>
                        <w:r>
                          <w:rPr>
                            <w:color w:val="FFFFFF" w:themeColor="background1"/>
                          </w:rPr>
                          <w:t>An</w:t>
                        </w:r>
                        <w:proofErr w:type="gramEnd"/>
                        <w:r>
                          <w:rPr>
                            <w:color w:val="FFFFFF" w:themeColor="background1"/>
                          </w:rPr>
                          <w:t xml:space="preserve"> then a popup window shows up and ask you whether you are sure to hold the request. Since sometimes we may click a wrong button with no intent. With this we can avoid the unnecessary touch from the user. If you are sure, then you can click the “Hold Request” button on this window.</w:t>
                        </w: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txbxContent>
                  </v:textbox>
                </v:shape>
                <w10:wrap type="square" anchorx="margin" anchory="margin"/>
              </v:group>
            </w:pict>
          </mc:Fallback>
        </mc:AlternateContent>
      </w:r>
      <w:r w:rsidR="002830AD">
        <w:rPr>
          <w:noProof/>
          <w:lang w:eastAsia="zh-CN"/>
        </w:rPr>
        <w:drawing>
          <wp:inline distT="0" distB="0" distL="0" distR="0" wp14:anchorId="6636606E" wp14:editId="4F1E5BCA">
            <wp:extent cx="4338637" cy="7713132"/>
            <wp:effectExtent l="0" t="0" r="5080" b="2540"/>
            <wp:docPr id="85" name="Picture 85" descr="C:\Users\Xin\Downloads\SmartBus-Mobile-Android-master\SmartBus-Mobile-Android-master\screensh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Xin\Downloads\SmartBus-Mobile-Android-master\SmartBus-Mobile-Android-master\screenshot\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858" cy="7720636"/>
                    </a:xfrm>
                    <a:prstGeom prst="rect">
                      <a:avLst/>
                    </a:prstGeom>
                    <a:noFill/>
                    <a:ln>
                      <a:noFill/>
                    </a:ln>
                  </pic:spPr>
                </pic:pic>
              </a:graphicData>
            </a:graphic>
          </wp:inline>
        </w:drawing>
      </w:r>
    </w:p>
    <w:p w:rsidR="00AE3490" w:rsidRDefault="00AE3490" w:rsidP="007209AD"/>
    <w:p w:rsidR="00AE3490" w:rsidRDefault="00AE3490" w:rsidP="007209AD"/>
    <w:p w:rsidR="00AE3490" w:rsidRDefault="00AE3490" w:rsidP="007209AD">
      <w:r>
        <w:rPr>
          <w:noProof/>
          <w:lang w:eastAsia="zh-CN"/>
        </w:rPr>
        <w:lastRenderedPageBreak/>
        <mc:AlternateContent>
          <mc:Choice Requires="wpg">
            <w:drawing>
              <wp:anchor distT="0" distB="0" distL="182880" distR="182880" simplePos="0" relativeHeight="251700224" behindDoc="0" locked="0" layoutInCell="1" allowOverlap="1" wp14:anchorId="4F7C58B6" wp14:editId="70641C00">
                <wp:simplePos x="0" y="0"/>
                <wp:positionH relativeFrom="margin">
                  <wp:posOffset>4584065</wp:posOffset>
                </wp:positionH>
                <wp:positionV relativeFrom="margin">
                  <wp:posOffset>-217170</wp:posOffset>
                </wp:positionV>
                <wp:extent cx="2048510" cy="9121140"/>
                <wp:effectExtent l="0" t="0" r="8890" b="3810"/>
                <wp:wrapSquare wrapText="bothSides"/>
                <wp:docPr id="96" name="Group 96"/>
                <wp:cNvGraphicFramePr/>
                <a:graphic xmlns:a="http://schemas.openxmlformats.org/drawingml/2006/main">
                  <a:graphicData uri="http://schemas.microsoft.com/office/word/2010/wordprocessingGroup">
                    <wpg:wgp>
                      <wpg:cNvGrpSpPr/>
                      <wpg:grpSpPr>
                        <a:xfrm>
                          <a:off x="0" y="0"/>
                          <a:ext cx="2048510" cy="9121140"/>
                          <a:chOff x="0" y="0"/>
                          <a:chExt cx="2048510" cy="9121269"/>
                        </a:xfrm>
                      </wpg:grpSpPr>
                      <wps:wsp>
                        <wps:cNvPr id="97"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3490" w:rsidRDefault="00AE3490" w:rsidP="00AE3490">
                              <w:pPr>
                                <w:pStyle w:val="Subtitle"/>
                                <w:rPr>
                                  <w:color w:val="C8C8B1" w:themeColor="background2"/>
                                </w:rPr>
                              </w:pPr>
                              <w:r>
                                <w:rPr>
                                  <w:color w:val="C8C8B1" w:themeColor="background2"/>
                                </w:rPr>
                                <w:t>Main view of our app</w:t>
                              </w:r>
                            </w:p>
                            <w:p w:rsidR="00AE3490" w:rsidRDefault="00AE3490" w:rsidP="00AE3490">
                              <w:pPr>
                                <w:spacing w:line="480" w:lineRule="auto"/>
                                <w:rPr>
                                  <w:color w:val="FFFFFF" w:themeColor="background1"/>
                                </w:rPr>
                              </w:pPr>
                              <w:r>
                                <w:rPr>
                                  <w:color w:val="FFFFFF" w:themeColor="background1"/>
                                </w:rPr>
                                <w:t xml:space="preserve">After you click the “Hold Request” button, you will find that “Hold Success Status” will be updated to “We cannot hold your request”, which means that you can catch the next bus since there is an interval time period between current bus </w:t>
                              </w:r>
                              <w:proofErr w:type="gramStart"/>
                              <w:r>
                                <w:rPr>
                                  <w:color w:val="FFFFFF" w:themeColor="background1"/>
                                </w:rPr>
                                <w:t>arrival</w:t>
                              </w:r>
                              <w:proofErr w:type="gramEnd"/>
                              <w:r>
                                <w:rPr>
                                  <w:color w:val="FFFFFF" w:themeColor="background1"/>
                                </w:rPr>
                                <w:t xml:space="preserve"> to the next bus coming time. So it is no need to hold your request. Thus we cannot hold your request. If the request is accepted (you cannot catch the next bus but the interval time is very small), this will show “Success hold your request”.</w:t>
                              </w: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96" o:spid="_x0000_s1059" style="position:absolute;margin-left:360.95pt;margin-top:-17.1pt;width:161.3pt;height:718.2pt;z-index:251700224;mso-width-percent:320;mso-height-percent:1050;mso-wrap-distance-left:14.4pt;mso-wrap-distance-right:14.4pt;mso-position-horizontal-relative:margin;mso-position-vertical-relative:margin;mso-width-percent:320;mso-height-percent:1050;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2XxgMAAIYOAAAOAAAAZHJzL2Uyb0RvYy54bWzsV21vpDYQ/l7p/oPFdwJmgQUUckr2JaqU&#10;a0+96w/wgnlRwaa2N2xa3X/v2F42bC5Ve29VT8p+YBm/jGcezzMzXL4+9B26p0K2nOUOvvAdRFnB&#10;y5bVufPr+62bOEgqwkrScUZz54FK5/XVqx8uxyGjAW94V1KBQAmT2TjkTqPUkHmeLBraE3nBB8pg&#10;suKiJwpEUXulICNo7zsv8P3YG7koB8ELKiWMru2kc2X0VxUt1M9VJalCXe6Abco8hXnu9NO7uiRZ&#10;LcjQtMXRDPIZVvSkZXDoSdWaKIL2ov1IVd8WgkteqYuC9x6vqragxgfwBvtPvLkVfD8YX+psrIcT&#10;TADtE5w+W23x0/1bgdoyd9LYQYz0cEfmWAQygDMOdQZrbsXwbngrjgO1lbS/h0r0+h88QQcD68MJ&#10;VnpQqIDBwA+TCAP6BcylOMA4PAJfNHA7H+0rms3f7QziVFvlTQd72r6TOeMAQSQfcZJfhtO7hgzU&#10;wC81BhNOywmnXyC6CKs7inBisTLrNFAaEjnc8eI3iRhfNbCMXgvBx4aSEszCxgttLyi2G7QgYSva&#10;jW94CddA9oqbmHoW4zhIEz8yaJDsWaSDJFgEAPscL5INQqpbynukX3JHgA/mEHJ/J5VdOi0xTvCu&#10;Lbdt1xlBs5KuOoHuCfBJHQKztdv3YLEdw77+6TNJBuP6es3ayQxDbK3CXKKca++Y3sS4Ps0aYkfA&#10;OTBNz2k3Dan+hCgK/ZsgdbdxsnTDbRi56dJPXB+nN2nsh2m43n7QxuEwa9qypOyuZXQiOA7/XWAc&#10;U42lpqE4GiGCoyAyfp9ZL0W9OyFjQDi5PHeybxXku67tcyeZQaXDYsNKA5sibWffvXPzDWSAwfRv&#10;UAEG2LjRXJXZjpcPEEOCw90C4yAzw0vDxR8OGiHL5Y78fU8EdVD3I4M4THEIXETKCGG0DEAQ85nd&#10;fIawAlTBxTvIvq6UTaX7QbR1AydhAwzj1xC7VWvi6dEqsFsLwFBr67enKhQfm9JmVF3+51Q90uFZ&#10;kgKNl+liCpWJ6RMDvwpJ7Z28kFSn5BeS/v9Imk4kfa8ZcsMPCIdPOIrUAcan9PKtCisOF8kCUgZ0&#10;KQGOlpEp6o/FFUNdicPItjFJnPiJb1qkUzPyycX1VOugVn5K8fPTTbJJQjcM4o0b+uu1e71dhW68&#10;xctovVivVmt8Xvx0Sf3y4qdL8HnNO+8HdvVXTDWz2mfbD4DZ1L6XNkC3v//QBqjD7mC7+olJ30tj&#10;YDp6+NgxTc7xw0x/Tc1l00g8fj5e/QUAAP//AwBQSwMEFAAGAAgAAAAhACBgaUngAAAADQEAAA8A&#10;AABkcnMvZG93bnJldi54bWxMj8tOwzAQRfdI/IM1SGxQa8cJrxCnqpBgi9rCfhpPnaixHWKnDX+P&#10;u4LdjObozrnVarY9O9EYOu8UZEsBjFzjdeeMgs/d2+IJWIjoNPbekYIfCrCqr68qLLU/uw2dttGw&#10;FOJCiQraGIeS89C0ZDEs/UAu3Q5+tBjTOhquRzyncNtzKcQDt9i59KHFgV5bao7bySpA0x1l/p3v&#10;+PS+zsyB3+VfH5NStzfz+gVYpDn+wXDRT+pQJ6e9n5wOrFfwKLPnhCpY5IUEdiFEUdwD26epEFIC&#10;ryv+v0X9CwAA//8DAFBLAQItABQABgAIAAAAIQC2gziS/gAAAOEBAAATAAAAAAAAAAAAAAAAAAAA&#10;AABbQ29udGVudF9UeXBlc10ueG1sUEsBAi0AFAAGAAgAAAAhADj9If/WAAAAlAEAAAsAAAAAAAAA&#10;AAAAAAAALwEAAF9yZWxzLy5yZWxzUEsBAi0AFAAGAAgAAAAhAD9c3ZfGAwAAhg4AAA4AAAAAAAAA&#10;AAAAAAAALgIAAGRycy9lMm9Eb2MueG1sUEsBAi0AFAAGAAgAAAAhACBgaUngAAAADQEAAA8AAAAA&#10;AAAAAAAAAAAAIAYAAGRycy9kb3ducmV2LnhtbFBLBQYAAAAABAAEAPMAAAAtBwAAAAA=&#10;">
                <v:rect id="Rectangle 18" o:spid="_x0000_s1060"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ILsYA&#10;AADbAAAADwAAAGRycy9kb3ducmV2LnhtbESPT2vCQBTE74LfYXlCb7rRQ6vRjajQ0kNBjC14fM2+&#10;/KHZt2l2TdJ++m5B8DjMzG+YzXYwteiodZVlBfNZBII4s7riQsH7+Xm6BOE8ssbaMin4IQfbZDza&#10;YKxtzyfqUl+IAGEXo4LS+yaW0mUlGXQz2xAHL7etQR9kW0jdYh/gppaLKHqUBisOCyU2dCgp+0qv&#10;RsHv8TpQv/huZPq2714up/wz+jgq9TAZdmsQngZ/D9/ar1rB6gn+v4QfI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wILsYAAADbAAAADwAAAAAAAAAAAAAAAACYAgAAZHJz&#10;L2Rvd25yZXYueG1sUEsFBgAAAAAEAAQA9QAAAIsDAAAAAA==&#10;" fillcolor="#d1282e [3215]" stroked="f"/>
                <v:rect id="Rectangle 17" o:spid="_x0000_s1061"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CF7oA&#10;AADbAAAADwAAAGRycy9kb3ducmV2LnhtbERPyQrCMBC9C/5DGMGLaOqCaDWKC4JXt/vYjG2xmdQm&#10;av17cxA8Pt4+X9amEC+qXG5ZQb8XgSBOrM45VXA+7boTEM4jaywsk4IPOVgumo05xtq++UCvo09F&#10;CGEXo4LM+zKW0iUZGXQ9WxIH7mYrgz7AKpW6wncIN4UcRNFYGsw5NGRY0iaj5H58GgUjM1nzlHfb&#10;q68vMrFDehB1lGq36tUMhKfa/8U/914rmIax4Uv4AXLxB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FifCF7oAAADbAAAADwAAAAAAAAAAAAAAAACYAgAAZHJzL2Rvd25yZXYueG1s&#10;UEsFBgAAAAAEAAQA9QAAAH8DAAAAAA==&#10;" fillcolor="black [3213]" stroked="f"/>
                <v:shape id="Text Box 14" o:spid="_x0000_s1062"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AFMYA&#10;AADbAAAADwAAAGRycy9kb3ducmV2LnhtbESPQWvCQBSE7wX/w/IEL6XZKFSamFWsRaq9tFov3h7Z&#10;ZxLMvg27q6b/visUehxm5humWPSmFVdyvrGsYJykIIhLqxuuFBy+108vIHxA1thaJgU/5GExHzwU&#10;mGt74x1d96ESEcI+RwV1CF0upS9rMugT2xFH72SdwRClq6R2eItw08pJmk6lwYbjQo0drWoqz/uL&#10;UfCZrmT2+PH6dmy3u7HbZM/v7mur1GjYL2cgAvXhP/zX3mgFWQb3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VAFMYAAADbAAAADwAAAAAAAAAAAAAAAACYAgAAZHJz&#10;L2Rvd25yZXYueG1sUEsFBgAAAAAEAAQA9QAAAIsDAAAAAA==&#10;" filled="f" fillcolor="white [3212]" stroked="f">
                  <v:textbox>
                    <w:txbxContent>
                      <w:p w:rsidR="00AE3490" w:rsidRDefault="00AE3490" w:rsidP="00AE3490">
                        <w:pPr>
                          <w:pStyle w:val="Subtitle"/>
                          <w:rPr>
                            <w:color w:val="C8C8B1" w:themeColor="background2"/>
                          </w:rPr>
                        </w:pPr>
                        <w:r>
                          <w:rPr>
                            <w:color w:val="C8C8B1" w:themeColor="background2"/>
                          </w:rPr>
                          <w:t>Main view of our app</w:t>
                        </w:r>
                      </w:p>
                      <w:p w:rsidR="00AE3490" w:rsidRDefault="00AE3490" w:rsidP="00AE3490">
                        <w:pPr>
                          <w:spacing w:line="480" w:lineRule="auto"/>
                          <w:rPr>
                            <w:color w:val="FFFFFF" w:themeColor="background1"/>
                          </w:rPr>
                        </w:pPr>
                        <w:r>
                          <w:rPr>
                            <w:color w:val="FFFFFF" w:themeColor="background1"/>
                          </w:rPr>
                          <w:t xml:space="preserve">After you click the “Hold Request” button, you will find that “Hold Success Status” will be updated to “We cannot hold your request”, which means that you can catch the next bus since there is an interval time period between current bus </w:t>
                        </w:r>
                        <w:proofErr w:type="gramStart"/>
                        <w:r>
                          <w:rPr>
                            <w:color w:val="FFFFFF" w:themeColor="background1"/>
                          </w:rPr>
                          <w:t>arrival</w:t>
                        </w:r>
                        <w:proofErr w:type="gramEnd"/>
                        <w:r>
                          <w:rPr>
                            <w:color w:val="FFFFFF" w:themeColor="background1"/>
                          </w:rPr>
                          <w:t xml:space="preserve"> to the next bus coming time. So it is no need to hold your request. Thus we cannot hold your request. If the request is accepted (you cannot catch the next bus but the interval time is very small), this will show “Success hold your request”.</w:t>
                        </w: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p w:rsidR="00AE3490" w:rsidRDefault="00AE3490" w:rsidP="00AE3490">
                        <w:pPr>
                          <w:spacing w:line="480" w:lineRule="auto"/>
                          <w:rPr>
                            <w:color w:val="FFFFFF" w:themeColor="background1"/>
                          </w:rPr>
                        </w:pPr>
                      </w:p>
                    </w:txbxContent>
                  </v:textbox>
                </v:shape>
                <w10:wrap type="square" anchorx="margin" anchory="margin"/>
              </v:group>
            </w:pict>
          </mc:Fallback>
        </mc:AlternateContent>
      </w:r>
      <w:r>
        <w:rPr>
          <w:noProof/>
          <w:lang w:eastAsia="zh-CN"/>
        </w:rPr>
        <w:drawing>
          <wp:inline distT="0" distB="0" distL="0" distR="0" wp14:anchorId="6BAD9F47" wp14:editId="7EC465A5">
            <wp:extent cx="4082653" cy="7258050"/>
            <wp:effectExtent l="0" t="0" r="0" b="0"/>
            <wp:docPr id="91" name="Picture 91" descr="C:\Users\Xin\Downloads\SmartBus-Mobile-Android-master\SmartBus-Mobile-Android-master\screensho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Xin\Downloads\SmartBus-Mobile-Android-master\SmartBus-Mobile-Android-master\screenshot\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0995" cy="7255103"/>
                    </a:xfrm>
                    <a:prstGeom prst="rect">
                      <a:avLst/>
                    </a:prstGeom>
                    <a:noFill/>
                    <a:ln>
                      <a:noFill/>
                    </a:ln>
                  </pic:spPr>
                </pic:pic>
              </a:graphicData>
            </a:graphic>
          </wp:inline>
        </w:drawing>
      </w:r>
    </w:p>
    <w:p w:rsidR="00AE3490" w:rsidRDefault="00AE3490" w:rsidP="007209AD"/>
    <w:p w:rsidR="00AE3490" w:rsidRDefault="00AE3490" w:rsidP="007209AD"/>
    <w:p w:rsidR="00AE3490" w:rsidRDefault="00AE3490" w:rsidP="007209AD"/>
    <w:p w:rsidR="00AE3490" w:rsidRDefault="00AE3490" w:rsidP="007209AD"/>
    <w:p w:rsidR="00D81591" w:rsidRDefault="00AE3490" w:rsidP="007209AD">
      <w:r>
        <w:rPr>
          <w:noProof/>
          <w:lang w:eastAsia="zh-CN"/>
        </w:rPr>
        <w:drawing>
          <wp:inline distT="0" distB="0" distL="0" distR="0">
            <wp:extent cx="4332684" cy="7702550"/>
            <wp:effectExtent l="0" t="0" r="0" b="0"/>
            <wp:docPr id="100" name="Picture 100" descr="C:\Users\Xin\Downloads\SmartBus-Mobile-Android-master\SmartBus-Mobile-Android-master\screensh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Xin\Downloads\SmartBus-Mobile-Android-master\SmartBus-Mobile-Android-master\screenshot\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2684" cy="7702550"/>
                    </a:xfrm>
                    <a:prstGeom prst="rect">
                      <a:avLst/>
                    </a:prstGeom>
                    <a:noFill/>
                    <a:ln>
                      <a:noFill/>
                    </a:ln>
                  </pic:spPr>
                </pic:pic>
              </a:graphicData>
            </a:graphic>
          </wp:inline>
        </w:drawing>
      </w:r>
      <w:r w:rsidR="00D86BC2">
        <w:rPr>
          <w:noProof/>
          <w:lang w:eastAsia="zh-CN"/>
        </w:rPr>
        <mc:AlternateContent>
          <mc:Choice Requires="wpg">
            <w:drawing>
              <wp:anchor distT="0" distB="0" distL="182880" distR="182880" simplePos="0" relativeHeight="251676672" behindDoc="0" locked="0" layoutInCell="1" allowOverlap="1" wp14:anchorId="281CA92E" wp14:editId="6E92FF0F">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269"/>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Text Box 14"/>
                        <wps:cNvSpPr txBox="1">
                          <a:spLocks noChangeArrowheads="1"/>
                        </wps:cNvSpPr>
                        <wps:spPr bwMode="auto">
                          <a:xfrm>
                            <a:off x="143838" y="215758"/>
                            <a:ext cx="1604645" cy="868080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591" w:rsidRDefault="00A145F6">
                              <w:pPr>
                                <w:pStyle w:val="Subtitle"/>
                                <w:rPr>
                                  <w:color w:val="C8C8B1" w:themeColor="background2"/>
                                </w:rPr>
                              </w:pPr>
                              <w:r>
                                <w:rPr>
                                  <w:color w:val="C8C8B1" w:themeColor="background2"/>
                                </w:rPr>
                                <w:t>Main</w:t>
                              </w:r>
                              <w:r w:rsidR="007209AD">
                                <w:rPr>
                                  <w:color w:val="C8C8B1" w:themeColor="background2"/>
                                </w:rPr>
                                <w:t xml:space="preserve"> view of our app</w:t>
                              </w:r>
                            </w:p>
                            <w:p w:rsidR="00A145F6" w:rsidRDefault="00AE3490">
                              <w:pPr>
                                <w:spacing w:line="480" w:lineRule="auto"/>
                                <w:rPr>
                                  <w:color w:val="FFFFFF" w:themeColor="background1"/>
                                </w:rPr>
                              </w:pPr>
                              <w:r>
                                <w:rPr>
                                  <w:color w:val="FFFFFF" w:themeColor="background1"/>
                                </w:rPr>
                                <w:t>We will update the route information from the user click the “submit” button to send the route information. We update the route information every 20 seconds.</w:t>
                              </w:r>
                              <w:r w:rsidR="00185AEC">
                                <w:rPr>
                                  <w:color w:val="FFFFFF" w:themeColor="background1"/>
                                </w:rPr>
                                <w:t xml:space="preserve"> When the route is changed, there will be </w:t>
                              </w:r>
                              <w:proofErr w:type="gramStart"/>
                              <w:r w:rsidR="00185AEC">
                                <w:rPr>
                                  <w:color w:val="FFFFFF" w:themeColor="background1"/>
                                </w:rPr>
                                <w:t>a popup</w:t>
                              </w:r>
                              <w:proofErr w:type="gramEnd"/>
                              <w:r w:rsidR="00185AEC">
                                <w:rPr>
                                  <w:color w:val="FFFFFF" w:themeColor="background1"/>
                                </w:rPr>
                                <w:t xml:space="preserve"> window shows related route change information. You can click “ok” to close this window. We update the information in the window directly to avoid the redundant windows.</w:t>
                              </w: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txbxContent>
                        </wps:txbx>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id="Group 14" o:spid="_x0000_s1063"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A8wQMAAIUOAAAOAAAAZHJzL2Uyb0RvYy54bWzsV9tu3DYQfS+QfyD0LkvUSlpJ8Dqw92IU&#10;cNugST+AK1EXRCIVkmvJKfrvHZIreTcxkDZOgjx4H7TifeZwzpzR5euxa9E9FbLhbOXgC99BlOW8&#10;aFi1cv56t3MTB0lFWEFazujKeaDSeX316pfLoc9owGveFlQg2ITJbOhXTq1Un3mezGvaEXnBe8pg&#10;sOSiIwqaovIKQQbYvWu9wPdjb+Ci6AXPqZTQu7GDzpXZvyxprv4oS0kValcO2KbMU5jnXj+9q0uS&#10;VYL0dZMfzSBfYUVHGgaHzlttiCLoIJrPtuqaXHDJS3WR887jZdnk1PgA3mD/E29uBT/0xpcqG6p+&#10;hgmg/QSnr942//3+jUBNAXcXOoiRDu7IHIugDeAMfZXBnFvRv+3fiGNHZVva37EUnf4HT9BoYH2Y&#10;YaWjQjl0Bn6YRBjQz2EsxQEO4tQCn9dwO5+ty+vtF1Z608Getm82Z+ghiOQjTvJ5OL2tSU8N/FJj&#10;cMQJAtrC9CcEF2FVSxFOLFRmmsZJIyL7O56/l4jxdQ3T6LUQfKgpKcAqrOeD7ScLdEPCUrQffuMF&#10;3AI5KG5C6kmI4yBN/OgI45NAB0mwCAB1fdIEF8l6IdUt5R3SLytHgA/mEHJ/J5WdOk0xTvC2KXZN&#10;25qGJiVdtwLdE6CTGgOztD10YLHtw77+2cuFfn27Zu5khuG13sIYJU93b5k+g3F9mjXE9oBzYJoe&#10;024aTv0NQRT6N0Hq7uJk6Ya7MHLTpZ+4Pk5v0tgP03Cz+0cbh8OsboqCsruG0YnfOPxvcXHMNJaZ&#10;huFogACOgsj4fWa9FNV+RsaAMLt86mTXKEh3bdOtnOQEKh0WW1aA2yRTpGntu3duvoEMMJj+DSom&#10;iHTcaKrKbM+LB4ghweFugXCQmOGl5uKjgwZIcitHfjgQQR3U/sogDlMchjormkYYLQNoiNOR/ekI&#10;YTlsBRfvIPu6VjaTHnrRVDWchA0wjF9D7JaNiadHq8Bu3QCCWlu/O1PTJ5i6/OFMPbLhSY4Ci5fp&#10;YoqUiegTAb8JR+2VvHBUZ+QXjv50HNVlgZXTd5ohN3ycC49ZHJEaoX/KLt9LV3G4SBYg7lCjBDha&#10;RkbTrejoIgaDrMRhZIuYJE78xI+fp62z1JHsf2mfn26TbRK6YRBv3dDfbNzr3Tp04x1eRpvFZr3e&#10;4HPt04r6fO3T2nQueeflwL76hqnmRPps9QEljJG+lypAV3NfqALUuB9tTW+k5VGCf/7CwBT08K1j&#10;ipzjd5n+mDptm0Li8evx6l8AAAD//wMAUEsDBBQABgAIAAAAIQBEubXm3QAAAAYBAAAPAAAAZHJz&#10;L2Rvd25yZXYueG1sTI9BS8NAEIXvgv9hGcFLsRvTGEuaTVHBgvRk1J632WkSzM6G7KaN/nqnXvTy&#10;YHiP977J15PtxBEH3zpScDuPQCBVzrRUK3h/e75ZgvBBk9GdI1TwhR7WxeVFrjPjTvSKxzLUgkvI&#10;Z1pBE0KfSemrBq32c9cjsXdwg9WBz6GWZtAnLredjKMolVa3xAuN7vGpweqzHK2Cl4/67vF7Vvrl&#10;JvbJYbcd5b2cKXV9NT2sQAScwl8YzviMDgUz7d1IxotOAT8SfpW9RRynIPYcShZpArLI5X/84gcA&#10;AP//AwBQSwECLQAUAAYACAAAACEAtoM4kv4AAADhAQAAEwAAAAAAAAAAAAAAAAAAAAAAW0NvbnRl&#10;bnRfVHlwZXNdLnhtbFBLAQItABQABgAIAAAAIQA4/SH/1gAAAJQBAAALAAAAAAAAAAAAAAAAAC8B&#10;AABfcmVscy8ucmVsc1BLAQItABQABgAIAAAAIQC9ndA8wQMAAIUOAAAOAAAAAAAAAAAAAAAAAC4C&#10;AABkcnMvZTJvRG9jLnhtbFBLAQItABQABgAIAAAAIQBEubXm3QAAAAYBAAAPAAAAAAAAAAAAAAAA&#10;ABsGAABkcnMvZG93bnJldi54bWxQSwUGAAAAAAQABADzAAAAJQcAAAAA&#10;">
                <v:rect id="Rectangle 18" o:spid="_x0000_s1064" style="position:absolute;top:62980;width:20485;height:28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9DPcIA&#10;AADaAAAADwAAAGRycy9kb3ducmV2LnhtbERPTWuDQBC9F/IflgnkVtfkUIp1DU2gIYeCaBPocepO&#10;VOLOWnejpr++eyj0+Hjf6XY2nRhpcK1lBesoBkFcWd1yreD08fb4DMJ5ZI2dZVJwJwfbbPGQYqLt&#10;xAWNpa9FCGGXoILG+z6R0lUNGXSR7YkDd7GDQR/gUEs94BTCTSc3cfwkDbYcGhrsad9QdS1vRsFP&#10;fptp2nz3snzfjYfP4vIVn3OlVsv59QWEp9n/i//cR60gbA1Xwg2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n0M9wgAAANoAAAAPAAAAAAAAAAAAAAAAAJgCAABkcnMvZG93&#10;bnJldi54bWxQSwUGAAAAAAQABAD1AAAAhwMAAAAA&#10;" fillcolor="#d1282e [3215]" stroked="f"/>
                <v:rect id="Rectangle 17" o:spid="_x0000_s1065" style="position:absolute;width:20485;height:6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2/MAA&#10;AADaAAAADwAAAGRycy9kb3ducmV2LnhtbESPT4vCMBTE74LfITxhL6Kp7iK1Gou6CHtd/9yfzbMt&#10;Ni+1ibX77TeC4HGYmd8wy7QzlWipcaVlBZNxBII4s7rkXMHxsBvFIJxH1lhZJgV/5CBd9XtLTLR9&#10;8C+1e5+LAGGXoILC+zqR0mUFGXRjWxMH72Ibgz7IJpe6wUeAm0pOo2gmDZYcFgqsaVtQdt3fjYIv&#10;E294zrvvs+9OMrOfdCMaKvUx6NYLEJ46/w6/2j9awRyeV8IN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Y2/MAAAADaAAAADwAAAAAAAAAAAAAAAACYAgAAZHJzL2Rvd25y&#10;ZXYueG1sUEsFBgAAAAAEAAQA9QAAAIUDAAAAAA==&#10;" fillcolor="black [3213]" stroked="f"/>
                <v:shape id="Text Box 14" o:spid="_x0000_s1066" type="#_x0000_t202" style="position:absolute;left:1438;top:2157;width:16046;height:86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q08YA&#10;AADbAAAADwAAAGRycy9kb3ducmV2LnhtbESPT2/CMAzF70h8h8iTdplGyiQQdAS0MSH+XBhsl92s&#10;xmsrGqdKMijfHh8mcbP1nt/7ebboXKPOFGLt2cBwkIEiLrytuTTw/bV6noCKCdli45kMXCnCYt7v&#10;zTC3/sIHOh9TqSSEY44GqpTaXOtYVOQwDnxLLNqvDw6TrKHUNuBFwl2jX7JsrB3WLA0VtrSsqDgd&#10;/5yBfbbU06fd+8dPsz0Mw2Y6WofPrTGPD93bK6hEXbqb/683VvCFXn6RAf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zq08YAAADbAAAADwAAAAAAAAAAAAAAAACYAgAAZHJz&#10;L2Rvd25yZXYueG1sUEsFBgAAAAAEAAQA9QAAAIsDAAAAAA==&#10;" filled="f" fillcolor="white [3212]" stroked="f">
                  <v:textbox>
                    <w:txbxContent>
                      <w:p w:rsidR="00D81591" w:rsidRDefault="00A145F6">
                        <w:pPr>
                          <w:pStyle w:val="Subtitle"/>
                          <w:rPr>
                            <w:color w:val="C8C8B1" w:themeColor="background2"/>
                          </w:rPr>
                        </w:pPr>
                        <w:r>
                          <w:rPr>
                            <w:color w:val="C8C8B1" w:themeColor="background2"/>
                          </w:rPr>
                          <w:t>Main</w:t>
                        </w:r>
                        <w:r w:rsidR="007209AD">
                          <w:rPr>
                            <w:color w:val="C8C8B1" w:themeColor="background2"/>
                          </w:rPr>
                          <w:t xml:space="preserve"> view of our app</w:t>
                        </w:r>
                      </w:p>
                      <w:p w:rsidR="00A145F6" w:rsidRDefault="00AE3490">
                        <w:pPr>
                          <w:spacing w:line="480" w:lineRule="auto"/>
                          <w:rPr>
                            <w:color w:val="FFFFFF" w:themeColor="background1"/>
                          </w:rPr>
                        </w:pPr>
                        <w:r>
                          <w:rPr>
                            <w:color w:val="FFFFFF" w:themeColor="background1"/>
                          </w:rPr>
                          <w:t>We will update the route information from the user click the “submit” button to send the route information. We update the route information every 20 seconds.</w:t>
                        </w:r>
                        <w:r w:rsidR="00185AEC">
                          <w:rPr>
                            <w:color w:val="FFFFFF" w:themeColor="background1"/>
                          </w:rPr>
                          <w:t xml:space="preserve"> When the route is changed, there will be </w:t>
                        </w:r>
                        <w:proofErr w:type="gramStart"/>
                        <w:r w:rsidR="00185AEC">
                          <w:rPr>
                            <w:color w:val="FFFFFF" w:themeColor="background1"/>
                          </w:rPr>
                          <w:t>a popup</w:t>
                        </w:r>
                        <w:proofErr w:type="gramEnd"/>
                        <w:r w:rsidR="00185AEC">
                          <w:rPr>
                            <w:color w:val="FFFFFF" w:themeColor="background1"/>
                          </w:rPr>
                          <w:t xml:space="preserve"> window shows related route change information. You can click “ok” to close this window. We update the information in the window directly to avoid the redundant </w:t>
                        </w:r>
                        <w:r w:rsidR="00185AEC">
                          <w:rPr>
                            <w:color w:val="FFFFFF" w:themeColor="background1"/>
                          </w:rPr>
                          <w:t>windows.</w:t>
                        </w: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p w:rsidR="00A145F6" w:rsidRDefault="00A145F6">
                        <w:pPr>
                          <w:spacing w:line="480" w:lineRule="auto"/>
                          <w:rPr>
                            <w:color w:val="FFFFFF" w:themeColor="background1"/>
                          </w:rPr>
                        </w:pPr>
                      </w:p>
                    </w:txbxContent>
                  </v:textbox>
                </v:shape>
                <w10:wrap type="square" anchorx="margin" anchory="margin"/>
              </v:group>
            </w:pict>
          </mc:Fallback>
        </mc:AlternateContent>
      </w:r>
    </w:p>
    <w:sectPr w:rsidR="00D81591">
      <w:footerReference w:type="default" r:id="rId21"/>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62BB" w:rsidRDefault="004162BB">
      <w:pPr>
        <w:spacing w:after="0" w:line="240" w:lineRule="auto"/>
      </w:pPr>
      <w:r>
        <w:separator/>
      </w:r>
    </w:p>
  </w:endnote>
  <w:endnote w:type="continuationSeparator" w:id="0">
    <w:p w:rsidR="004162BB" w:rsidRDefault="0041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1591" w:rsidRDefault="00D86BC2">
    <w:pPr>
      <w:pStyle w:val="Footer"/>
    </w:pPr>
    <w:r>
      <w:rPr>
        <w:noProof/>
        <w:lang w:eastAsia="zh-CN"/>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591" w:rsidRDefault="00D81591">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67"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D81591" w:rsidRDefault="00D81591">
                    <w:pPr>
                      <w:pStyle w:val="NoSpacing"/>
                    </w:pPr>
                  </w:p>
                </w:txbxContent>
              </v:textbox>
              <w10:wrap anchorx="margin" anchory="margin"/>
            </v:shape>
          </w:pict>
        </mc:Fallback>
      </mc:AlternateContent>
    </w:r>
    <w:r>
      <w:rPr>
        <w:noProof/>
        <w:lang w:eastAsia="zh-CN"/>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1591" w:rsidRDefault="00D86BC2">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F0017C">
                            <w:rPr>
                              <w:b/>
                              <w:bCs/>
                              <w:noProof/>
                              <w:color w:val="000000" w:themeColor="text1"/>
                              <w:sz w:val="44"/>
                            </w:rPr>
                            <w:t>10</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68"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D81591" w:rsidRDefault="00D86BC2">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F0017C">
                      <w:rPr>
                        <w:b/>
                        <w:bCs/>
                        <w:noProof/>
                        <w:color w:val="000000" w:themeColor="text1"/>
                        <w:sz w:val="44"/>
                      </w:rPr>
                      <w:t>10</w:t>
                    </w:r>
                    <w:r>
                      <w:rPr>
                        <w:b/>
                        <w:bCs/>
                        <w:color w:val="000000" w:themeColor="text1"/>
                        <w:sz w:val="44"/>
                      </w:rPr>
                      <w:fldChar w:fldCharType="end"/>
                    </w:r>
                  </w:p>
                </w:txbxContent>
              </v:textbox>
              <w10:wrap anchorx="margin" anchory="margin"/>
            </v:shape>
          </w:pict>
        </mc:Fallback>
      </mc:AlternateContent>
    </w:r>
    <w:r>
      <w:rPr>
        <w:noProof/>
        <w:lang w:eastAsia="zh-CN"/>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lang w:eastAsia="zh-CN"/>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lang w:eastAsia="zh-CN"/>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62BB" w:rsidRDefault="004162BB">
      <w:pPr>
        <w:spacing w:after="0" w:line="240" w:lineRule="auto"/>
      </w:pPr>
      <w:r>
        <w:separator/>
      </w:r>
    </w:p>
  </w:footnote>
  <w:footnote w:type="continuationSeparator" w:id="0">
    <w:p w:rsidR="004162BB" w:rsidRDefault="004162B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09AD"/>
    <w:rsid w:val="00185AEC"/>
    <w:rsid w:val="002830AD"/>
    <w:rsid w:val="004162BB"/>
    <w:rsid w:val="00717CAB"/>
    <w:rsid w:val="007209AD"/>
    <w:rsid w:val="00A145F6"/>
    <w:rsid w:val="00AE3490"/>
    <w:rsid w:val="00D81591"/>
    <w:rsid w:val="00D86BC2"/>
    <w:rsid w:val="00EA1036"/>
    <w:rsid w:val="00F0017C"/>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n\AppData\Roaming\Microsoft\Templates\Essential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4BBA623C8764BA6BD098D934FAE0FE9"/>
        <w:category>
          <w:name w:val="General"/>
          <w:gallery w:val="placeholder"/>
        </w:category>
        <w:types>
          <w:type w:val="bbPlcHdr"/>
        </w:types>
        <w:behaviors>
          <w:behavior w:val="content"/>
        </w:behaviors>
        <w:guid w:val="{D74B0770-0674-49E7-B31B-16C57A0901ED}"/>
      </w:docPartPr>
      <w:docPartBody>
        <w:p w:rsidR="002C26E4" w:rsidRDefault="00516485">
          <w:pPr>
            <w:pStyle w:val="64BBA623C8764BA6BD098D934FAE0FE9"/>
          </w:pPr>
          <w:r>
            <w:t>[Type the document title]</w:t>
          </w:r>
        </w:p>
      </w:docPartBody>
    </w:docPart>
    <w:docPart>
      <w:docPartPr>
        <w:name w:val="FE8BEC43DAF34A73B772DBB0E62DDC6B"/>
        <w:category>
          <w:name w:val="General"/>
          <w:gallery w:val="placeholder"/>
        </w:category>
        <w:types>
          <w:type w:val="bbPlcHdr"/>
        </w:types>
        <w:behaviors>
          <w:behavior w:val="content"/>
        </w:behaviors>
        <w:guid w:val="{0F720C21-7EB5-4529-A3AA-B08C77411807}"/>
      </w:docPartPr>
      <w:docPartBody>
        <w:p w:rsidR="002C26E4" w:rsidRDefault="003F7659" w:rsidP="003F7659">
          <w:pPr>
            <w:pStyle w:val="FE8BEC43DAF34A73B772DBB0E62DDC6B"/>
          </w:pPr>
          <w:r>
            <w:rPr>
              <w:rFonts w:asciiTheme="majorHAnsi" w:hAnsiTheme="majorHAnsi"/>
              <w:sz w:val="80"/>
              <w:szCs w:val="80"/>
            </w:rPr>
            <w:t>[Type the document title]</w:t>
          </w:r>
        </w:p>
      </w:docPartBody>
    </w:docPart>
    <w:docPart>
      <w:docPartPr>
        <w:name w:val="F8E857D05F5143D59C400198244E3AF1"/>
        <w:category>
          <w:name w:val="General"/>
          <w:gallery w:val="placeholder"/>
        </w:category>
        <w:types>
          <w:type w:val="bbPlcHdr"/>
        </w:types>
        <w:behaviors>
          <w:behavior w:val="content"/>
        </w:behaviors>
        <w:guid w:val="{1466D296-5D02-4BDD-9CE2-0EB6F2F068CA}"/>
      </w:docPartPr>
      <w:docPartBody>
        <w:p w:rsidR="002C26E4" w:rsidRDefault="003F7659" w:rsidP="003F7659">
          <w:pPr>
            <w:pStyle w:val="F8E857D05F5143D59C400198244E3AF1"/>
          </w:pPr>
          <w:r>
            <w:rPr>
              <w:rFonts w:asciiTheme="majorHAnsi" w:hAnsiTheme="majorHAnsi"/>
              <w:sz w:val="44"/>
              <w:szCs w:val="44"/>
            </w:rPr>
            <w:t>[Type the document subtitle]</w:t>
          </w:r>
        </w:p>
      </w:docPartBody>
    </w:docPart>
    <w:docPart>
      <w:docPartPr>
        <w:name w:val="FDA0134E9A60441EACC4E55DF10D21BF"/>
        <w:category>
          <w:name w:val="General"/>
          <w:gallery w:val="placeholder"/>
        </w:category>
        <w:types>
          <w:type w:val="bbPlcHdr"/>
        </w:types>
        <w:behaviors>
          <w:behavior w:val="content"/>
        </w:behaviors>
        <w:guid w:val="{4447EC08-B636-4FDA-A64F-699F16DE044B}"/>
      </w:docPartPr>
      <w:docPartBody>
        <w:p w:rsidR="002C26E4" w:rsidRDefault="003F7659" w:rsidP="003F7659">
          <w:pPr>
            <w:pStyle w:val="FDA0134E9A60441EACC4E55DF10D21BF"/>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7659"/>
    <w:rsid w:val="002C26E4"/>
    <w:rsid w:val="003F7659"/>
    <w:rsid w:val="00407238"/>
    <w:rsid w:val="00516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F81BD"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1F497D" w:themeColor="tex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BBA623C8764BA6BD098D934FAE0FE9">
    <w:name w:val="64BBA623C8764BA6BD098D934FAE0FE9"/>
  </w:style>
  <w:style w:type="paragraph" w:customStyle="1" w:styleId="DBA3794AFB5D4DA3A45D4E909CB2D322">
    <w:name w:val="DBA3794AFB5D4DA3A45D4E909CB2D322"/>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F81BD"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Pr>
      <w:rFonts w:eastAsiaTheme="majorEastAsia" w:cstheme="majorBidi"/>
      <w:b/>
      <w:bCs/>
      <w:caps/>
      <w:color w:val="1F497D" w:themeColor="text2"/>
      <w:lang w:eastAsia="en-US"/>
    </w:rPr>
  </w:style>
  <w:style w:type="paragraph" w:customStyle="1" w:styleId="487CB998FB964AFE9A6CFE14A405D209">
    <w:name w:val="487CB998FB964AFE9A6CFE14A405D209"/>
  </w:style>
  <w:style w:type="paragraph" w:customStyle="1" w:styleId="FE8BEC43DAF34A73B772DBB0E62DDC6B">
    <w:name w:val="FE8BEC43DAF34A73B772DBB0E62DDC6B"/>
    <w:rsid w:val="003F7659"/>
  </w:style>
  <w:style w:type="paragraph" w:customStyle="1" w:styleId="F8E857D05F5143D59C400198244E3AF1">
    <w:name w:val="F8E857D05F5143D59C400198244E3AF1"/>
    <w:rsid w:val="003F7659"/>
  </w:style>
  <w:style w:type="paragraph" w:customStyle="1" w:styleId="FDA0134E9A60441EACC4E55DF10D21BF">
    <w:name w:val="FDA0134E9A60441EACC4E55DF10D21BF"/>
    <w:rsid w:val="003F76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4F81BD" w:themeColor="accent1"/>
      <w:sz w:val="28"/>
      <w:szCs w:val="28"/>
      <w:lang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1F497D" w:themeColor="tex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4BBA623C8764BA6BD098D934FAE0FE9">
    <w:name w:val="64BBA623C8764BA6BD098D934FAE0FE9"/>
  </w:style>
  <w:style w:type="paragraph" w:customStyle="1" w:styleId="DBA3794AFB5D4DA3A45D4E909CB2D322">
    <w:name w:val="DBA3794AFB5D4DA3A45D4E909CB2D322"/>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4F81BD" w:themeColor="accent1"/>
      <w:sz w:val="28"/>
      <w:szCs w:val="28"/>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rPr>
      <w:rFonts w:eastAsiaTheme="majorEastAsia" w:cstheme="majorBidi"/>
      <w:b/>
      <w:bCs/>
      <w:caps/>
      <w:color w:val="1F497D" w:themeColor="text2"/>
      <w:lang w:eastAsia="en-US"/>
    </w:rPr>
  </w:style>
  <w:style w:type="paragraph" w:customStyle="1" w:styleId="487CB998FB964AFE9A6CFE14A405D209">
    <w:name w:val="487CB998FB964AFE9A6CFE14A405D209"/>
  </w:style>
  <w:style w:type="paragraph" w:customStyle="1" w:styleId="FE8BEC43DAF34A73B772DBB0E62DDC6B">
    <w:name w:val="FE8BEC43DAF34A73B772DBB0E62DDC6B"/>
    <w:rsid w:val="003F7659"/>
  </w:style>
  <w:style w:type="paragraph" w:customStyle="1" w:styleId="F8E857D05F5143D59C400198244E3AF1">
    <w:name w:val="F8E857D05F5143D59C400198244E3AF1"/>
    <w:rsid w:val="003F7659"/>
  </w:style>
  <w:style w:type="paragraph" w:customStyle="1" w:styleId="FDA0134E9A60441EACC4E55DF10D21BF">
    <w:name w:val="FDA0134E9A60441EACC4E55DF10D21BF"/>
    <w:rsid w:val="003F76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This is a project of SmartBus. This part consists of two parts: one is Android Mobile Client Application. The other is Java EE server for dealing with the data processing in the SQL database. This tutorial is to show how to use our app on Android smartphones.     ---Stella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B691ED-4113-4777-AE43-E94461A603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EssentialReport.dotx</Template>
  <TotalTime>56</TotalTime>
  <Pages>11</Pages>
  <Words>84</Words>
  <Characters>485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SmartBus App tutorial</vt:lpstr>
    </vt:vector>
  </TitlesOfParts>
  <Company/>
  <LinksUpToDate>false</LinksUpToDate>
  <CharactersWithSpaces>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SmartBus App tutorial</dc:title>
  <dc:subject>the mobile client side image show</dc:subject>
  <dc:creator>Xin Gao</dc:creator>
  <cp:lastModifiedBy>Xin Gao</cp:lastModifiedBy>
  <cp:revision>4</cp:revision>
  <dcterms:created xsi:type="dcterms:W3CDTF">2016-05-25T01:37:00Z</dcterms:created>
  <dcterms:modified xsi:type="dcterms:W3CDTF">2016-05-25T02:45:00Z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